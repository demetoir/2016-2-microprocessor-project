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35A" w:rsidRDefault="0084535A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4353F" w:rsidRDefault="00E4353F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4353F" w:rsidRDefault="00E4353F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06475" w:rsidRDefault="00C06475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4353F" w:rsidRDefault="00E4353F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20157" w:rsidRDefault="00C20157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20157" w:rsidRDefault="00C20157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20157" w:rsidRPr="00C20157" w:rsidRDefault="00C20157" w:rsidP="00C06475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C20157">
        <w:rPr>
          <w:rFonts w:ascii="맑은 고딕" w:eastAsia="맑은 고딕" w:hAnsi="맑은 고딕" w:cs="굴림" w:hint="eastAsia"/>
          <w:b/>
          <w:bCs/>
          <w:color w:val="315F97"/>
          <w:kern w:val="0"/>
          <w:sz w:val="38"/>
          <w:szCs w:val="38"/>
        </w:rPr>
        <w:t>Microprocessor Team Project</w:t>
      </w:r>
    </w:p>
    <w:p w:rsidR="00C20157" w:rsidRPr="00C20157" w:rsidRDefault="00C20157" w:rsidP="00C06475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C20157">
        <w:rPr>
          <w:rFonts w:ascii="굴림" w:eastAsia="맑은 고딕" w:hAnsi="굴림" w:cs="굴림"/>
          <w:b/>
          <w:bCs/>
          <w:color w:val="000000"/>
          <w:kern w:val="0"/>
          <w:sz w:val="38"/>
          <w:szCs w:val="38"/>
        </w:rPr>
        <w:t>최종보고서</w:t>
      </w:r>
    </w:p>
    <w:p w:rsidR="00C20157" w:rsidRDefault="00C20157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20157" w:rsidRDefault="00C20157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20157" w:rsidRDefault="00C20157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20157" w:rsidRDefault="00C20157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20157" w:rsidRDefault="00C20157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20157" w:rsidRDefault="00C20157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20157" w:rsidRDefault="00C20157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C20157" w:rsidRDefault="00C20157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4353F" w:rsidRDefault="00E4353F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4353F" w:rsidRDefault="00E4353F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4353F" w:rsidRDefault="00E4353F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4353F" w:rsidRDefault="00E4353F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4353F" w:rsidRDefault="00E4353F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4353F" w:rsidRDefault="00E4353F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tbl>
      <w:tblPr>
        <w:tblpPr w:leftFromText="142" w:rightFromText="142" w:vertAnchor="page" w:horzAnchor="margin" w:tblpXSpec="center" w:tblpY="1092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3"/>
        <w:gridCol w:w="7020"/>
      </w:tblGrid>
      <w:tr w:rsidR="00C06475" w:rsidRPr="00E4353F" w:rsidTr="00C06475">
        <w:trPr>
          <w:trHeight w:val="370"/>
        </w:trPr>
        <w:tc>
          <w:tcPr>
            <w:tcW w:w="913" w:type="dxa"/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06475" w:rsidRPr="00E4353F" w:rsidRDefault="00C06475" w:rsidP="00C06475">
            <w:pPr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4353F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조번</w:t>
            </w:r>
          </w:p>
        </w:tc>
        <w:tc>
          <w:tcPr>
            <w:tcW w:w="702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06475" w:rsidRPr="00D65812" w:rsidRDefault="00C06475" w:rsidP="00C06475">
            <w:pPr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65812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  <w:r w:rsidRPr="00D65812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조</w:t>
            </w:r>
          </w:p>
        </w:tc>
      </w:tr>
      <w:tr w:rsidR="00C06475" w:rsidRPr="00E4353F" w:rsidTr="00C06475">
        <w:trPr>
          <w:trHeight w:val="370"/>
        </w:trPr>
        <w:tc>
          <w:tcPr>
            <w:tcW w:w="913" w:type="dxa"/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06475" w:rsidRPr="00E4353F" w:rsidRDefault="00C06475" w:rsidP="00C06475">
            <w:pPr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4353F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주제</w:t>
            </w:r>
          </w:p>
        </w:tc>
        <w:tc>
          <w:tcPr>
            <w:tcW w:w="702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06475" w:rsidRPr="00D65812" w:rsidRDefault="00E53A01" w:rsidP="00C06475">
            <w:pPr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65812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디지털 </w:t>
            </w:r>
            <w:r w:rsidR="00FB6167" w:rsidRPr="00D65812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사물함식 </w:t>
            </w:r>
            <w:r w:rsidR="00C06475" w:rsidRPr="00D65812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냉장고 관리시스템</w:t>
            </w:r>
          </w:p>
        </w:tc>
      </w:tr>
      <w:tr w:rsidR="00C06475" w:rsidRPr="00E4353F" w:rsidTr="00C06475">
        <w:trPr>
          <w:trHeight w:val="370"/>
        </w:trPr>
        <w:tc>
          <w:tcPr>
            <w:tcW w:w="913" w:type="dxa"/>
            <w:vMerge w:val="restart"/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06475" w:rsidRPr="00E4353F" w:rsidRDefault="00C06475" w:rsidP="00C06475">
            <w:pPr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4353F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조원</w:t>
            </w:r>
          </w:p>
        </w:tc>
        <w:tc>
          <w:tcPr>
            <w:tcW w:w="702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06475" w:rsidRPr="00D65812" w:rsidRDefault="00C06475" w:rsidP="00C06475">
            <w:pPr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65812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2011253007 </w:t>
            </w:r>
            <w:r w:rsidRPr="00D65812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김유준</w:t>
            </w:r>
          </w:p>
        </w:tc>
      </w:tr>
      <w:tr w:rsidR="00C06475" w:rsidRPr="00E4353F" w:rsidTr="00C06475">
        <w:trPr>
          <w:trHeight w:val="370"/>
        </w:trPr>
        <w:tc>
          <w:tcPr>
            <w:tcW w:w="0" w:type="auto"/>
            <w:vMerge/>
            <w:vAlign w:val="center"/>
            <w:hideMark/>
          </w:tcPr>
          <w:p w:rsidR="00C06475" w:rsidRPr="00E4353F" w:rsidRDefault="00C06475" w:rsidP="00C0647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02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06475" w:rsidRPr="00D65812" w:rsidRDefault="00C06475" w:rsidP="00C06475">
            <w:pPr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65812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2012253093 임정재</w:t>
            </w:r>
          </w:p>
        </w:tc>
      </w:tr>
      <w:tr w:rsidR="00C06475" w:rsidRPr="00E4353F" w:rsidTr="00C06475">
        <w:trPr>
          <w:trHeight w:val="370"/>
        </w:trPr>
        <w:tc>
          <w:tcPr>
            <w:tcW w:w="0" w:type="auto"/>
            <w:vMerge/>
            <w:vAlign w:val="center"/>
            <w:hideMark/>
          </w:tcPr>
          <w:p w:rsidR="00C06475" w:rsidRPr="00E4353F" w:rsidRDefault="00C06475" w:rsidP="00C0647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02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06475" w:rsidRPr="00D65812" w:rsidRDefault="00C06475" w:rsidP="00C06475">
            <w:pPr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D65812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2014253048 </w:t>
            </w:r>
            <w:r w:rsidRPr="00D65812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마영진</w:t>
            </w:r>
          </w:p>
        </w:tc>
      </w:tr>
    </w:tbl>
    <w:p w:rsidR="00E4353F" w:rsidRDefault="00E4353F" w:rsidP="00C06475">
      <w:pPr>
        <w:pStyle w:val="a9"/>
        <w:shd w:val="clear" w:color="auto" w:fill="FFFFFF"/>
        <w:spacing w:before="0" w:beforeAutospacing="0" w:after="60" w:afterAutospacing="0"/>
        <w:jc w:val="center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4353F" w:rsidRDefault="00E4353F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E64BD9" w:rsidRPr="001603A1" w:rsidRDefault="00E64BD9" w:rsidP="00E64BD9">
      <w:pPr>
        <w:pStyle w:val="a8"/>
        <w:rPr>
          <w:sz w:val="52"/>
        </w:rPr>
      </w:pPr>
      <w:r w:rsidRPr="001603A1">
        <w:rPr>
          <w:rFonts w:hint="eastAsia"/>
          <w:sz w:val="52"/>
        </w:rPr>
        <w:lastRenderedPageBreak/>
        <w:t>목차</w:t>
      </w:r>
    </w:p>
    <w:p w:rsidR="00E64BD9" w:rsidRDefault="00E64BD9" w:rsidP="00E64BD9">
      <w:pPr>
        <w:pStyle w:val="a8"/>
      </w:pPr>
    </w:p>
    <w:p w:rsidR="00E64BD9" w:rsidRDefault="00E64BD9" w:rsidP="00E64BD9">
      <w:pPr>
        <w:pStyle w:val="a8"/>
      </w:pPr>
      <w:r>
        <w:rPr>
          <w:rFonts w:hint="eastAsia"/>
        </w:rPr>
        <w:t>1</w:t>
      </w:r>
      <w:r w:rsidR="00BA6DC4">
        <w:t>.</w:t>
      </w:r>
      <w:r>
        <w:t xml:space="preserve"> </w:t>
      </w:r>
      <w:r>
        <w:rPr>
          <w:rFonts w:hint="eastAsia"/>
        </w:rPr>
        <w:t xml:space="preserve">주제 및 목표 </w:t>
      </w:r>
    </w:p>
    <w:p w:rsidR="00E64BD9" w:rsidRPr="00542133" w:rsidRDefault="00E64BD9" w:rsidP="00542133">
      <w:pPr>
        <w:pStyle w:val="a8"/>
        <w:rPr>
          <w:rStyle w:val="apple-converted-space"/>
        </w:rPr>
      </w:pPr>
      <w:r w:rsidRPr="00542133">
        <w:t>2</w:t>
      </w:r>
      <w:r w:rsidR="00BA6DC4">
        <w:t>.</w:t>
      </w:r>
      <w:r w:rsidRPr="00542133">
        <w:t xml:space="preserve"> 주요 함수 및 핵심 알고리즘</w:t>
      </w:r>
      <w:r w:rsidRPr="00542133">
        <w:rPr>
          <w:rStyle w:val="apple-converted-space"/>
        </w:rPr>
        <w:t> </w:t>
      </w:r>
    </w:p>
    <w:p w:rsidR="00E64BD9" w:rsidRPr="00542133" w:rsidRDefault="00542133" w:rsidP="00542133">
      <w:pPr>
        <w:pStyle w:val="a8"/>
      </w:pPr>
      <w:r>
        <w:tab/>
      </w:r>
      <w:r w:rsidR="00E64BD9" w:rsidRPr="00542133">
        <w:t xml:space="preserve">2.1 </w:t>
      </w:r>
      <w:r>
        <w:t>Main</w:t>
      </w:r>
      <w:r w:rsidR="00E64BD9" w:rsidRPr="00542133">
        <w:t xml:space="preserve"> part</w:t>
      </w:r>
    </w:p>
    <w:p w:rsidR="00E64BD9" w:rsidRPr="00542133" w:rsidRDefault="00542133" w:rsidP="00542133">
      <w:pPr>
        <w:pStyle w:val="a8"/>
      </w:pPr>
      <w:r>
        <w:tab/>
      </w:r>
      <w:r w:rsidRPr="00542133">
        <w:t xml:space="preserve">2.2 </w:t>
      </w:r>
      <w:r>
        <w:t>Timer</w:t>
      </w:r>
      <w:r w:rsidR="00E64BD9" w:rsidRPr="00542133">
        <w:t>0 PART</w:t>
      </w:r>
    </w:p>
    <w:p w:rsidR="00E64BD9" w:rsidRPr="00542133" w:rsidRDefault="00542133" w:rsidP="00542133">
      <w:pPr>
        <w:pStyle w:val="a8"/>
      </w:pPr>
      <w:r>
        <w:tab/>
      </w:r>
      <w:r w:rsidRPr="00542133">
        <w:rPr>
          <w:rFonts w:hint="eastAsia"/>
        </w:rPr>
        <w:t>2.3</w:t>
      </w:r>
      <w:r w:rsidRPr="00542133">
        <w:t xml:space="preserve"> </w:t>
      </w:r>
      <w:r w:rsidR="00E64BD9" w:rsidRPr="00542133">
        <w:t>U</w:t>
      </w:r>
      <w:r>
        <w:t xml:space="preserve">tility </w:t>
      </w:r>
      <w:r w:rsidR="00E64BD9" w:rsidRPr="00542133">
        <w:t>PART</w:t>
      </w:r>
    </w:p>
    <w:p w:rsidR="00E64BD9" w:rsidRPr="00542133" w:rsidRDefault="00542133" w:rsidP="00542133">
      <w:pPr>
        <w:pStyle w:val="a8"/>
      </w:pPr>
      <w:r>
        <w:tab/>
      </w:r>
      <w:r w:rsidRPr="00542133">
        <w:t xml:space="preserve">2.4 </w:t>
      </w:r>
      <w:r>
        <w:t>Data</w:t>
      </w:r>
      <w:r w:rsidR="00E64BD9" w:rsidRPr="00542133">
        <w:rPr>
          <w:rFonts w:hint="eastAsia"/>
        </w:rPr>
        <w:t xml:space="preserve"> </w:t>
      </w:r>
      <w:r w:rsidR="00E64BD9" w:rsidRPr="00542133">
        <w:t>part</w:t>
      </w:r>
    </w:p>
    <w:p w:rsidR="00E64BD9" w:rsidRPr="00542133" w:rsidRDefault="00542133" w:rsidP="00542133">
      <w:pPr>
        <w:pStyle w:val="a8"/>
      </w:pPr>
      <w:r>
        <w:tab/>
      </w:r>
      <w:r w:rsidRPr="00542133">
        <w:t xml:space="preserve">2.5 </w:t>
      </w:r>
      <w:r>
        <w:t>LCD</w:t>
      </w:r>
      <w:r w:rsidR="00E64BD9" w:rsidRPr="00542133">
        <w:rPr>
          <w:rFonts w:hint="eastAsia"/>
        </w:rPr>
        <w:t xml:space="preserve"> </w:t>
      </w:r>
      <w:r w:rsidR="00E64BD9" w:rsidRPr="00542133">
        <w:t xml:space="preserve">part </w:t>
      </w:r>
    </w:p>
    <w:p w:rsidR="00E64BD9" w:rsidRPr="00542133" w:rsidRDefault="00542133" w:rsidP="00542133">
      <w:pPr>
        <w:pStyle w:val="a8"/>
      </w:pPr>
      <w:r>
        <w:tab/>
      </w:r>
      <w:r w:rsidRPr="00542133">
        <w:t xml:space="preserve">2.6 </w:t>
      </w:r>
      <w:r>
        <w:t>KEYPAD part</w:t>
      </w:r>
      <w:r w:rsidR="00E64BD9" w:rsidRPr="00542133">
        <w:t xml:space="preserve"> </w:t>
      </w:r>
    </w:p>
    <w:p w:rsidR="00E64BD9" w:rsidRPr="00542133" w:rsidRDefault="00542133" w:rsidP="00542133">
      <w:pPr>
        <w:pStyle w:val="a8"/>
      </w:pPr>
      <w:r>
        <w:tab/>
      </w:r>
      <w:r w:rsidRPr="00542133">
        <w:t xml:space="preserve">2.7 </w:t>
      </w:r>
      <w:r>
        <w:t>MOTOR part</w:t>
      </w:r>
    </w:p>
    <w:p w:rsidR="00E64BD9" w:rsidRPr="00542133" w:rsidRDefault="00542133" w:rsidP="00542133">
      <w:pPr>
        <w:pStyle w:val="a8"/>
      </w:pPr>
      <w:r>
        <w:tab/>
      </w:r>
      <w:r w:rsidRPr="00542133">
        <w:t xml:space="preserve">2.8 </w:t>
      </w:r>
      <w:r>
        <w:t>UART</w:t>
      </w:r>
      <w:r w:rsidR="00E64BD9" w:rsidRPr="00542133">
        <w:rPr>
          <w:rFonts w:hint="eastAsia"/>
        </w:rPr>
        <w:t xml:space="preserve"> part</w:t>
      </w:r>
    </w:p>
    <w:p w:rsidR="00E64BD9" w:rsidRPr="00542133" w:rsidRDefault="00542133" w:rsidP="00542133">
      <w:pPr>
        <w:pStyle w:val="a8"/>
      </w:pPr>
      <w:r>
        <w:tab/>
      </w:r>
      <w:r w:rsidRPr="00542133">
        <w:rPr>
          <w:rFonts w:hint="eastAsia"/>
        </w:rPr>
        <w:t xml:space="preserve">2.9 </w:t>
      </w:r>
      <w:r w:rsidR="00E64BD9" w:rsidRPr="00542133">
        <w:t xml:space="preserve">Python </w:t>
      </w:r>
      <w:r w:rsidR="00E64BD9" w:rsidRPr="00542133">
        <w:rPr>
          <w:rFonts w:hint="eastAsia"/>
        </w:rPr>
        <w:t xml:space="preserve">arm kit server </w:t>
      </w:r>
      <w:r w:rsidR="00E64BD9" w:rsidRPr="00542133">
        <w:t>part</w:t>
      </w:r>
    </w:p>
    <w:p w:rsidR="00E64BD9" w:rsidRPr="001603A1" w:rsidRDefault="00542133" w:rsidP="001603A1">
      <w:pPr>
        <w:pStyle w:val="a8"/>
      </w:pPr>
      <w:r w:rsidRPr="001603A1">
        <w:tab/>
        <w:t xml:space="preserve">2.10 </w:t>
      </w:r>
      <w:r w:rsidR="00E64BD9" w:rsidRPr="001603A1">
        <w:rPr>
          <w:rFonts w:hint="eastAsia"/>
        </w:rPr>
        <w:t>F</w:t>
      </w:r>
      <w:r w:rsidR="00E64BD9" w:rsidRPr="001603A1">
        <w:t xml:space="preserve">lask </w:t>
      </w:r>
      <w:r w:rsidR="00E64BD9" w:rsidRPr="001603A1">
        <w:rPr>
          <w:rFonts w:hint="eastAsia"/>
        </w:rPr>
        <w:t xml:space="preserve">web </w:t>
      </w:r>
      <w:r w:rsidR="00E64BD9" w:rsidRPr="001603A1">
        <w:t>Server part</w:t>
      </w:r>
    </w:p>
    <w:p w:rsidR="00E64BD9" w:rsidRPr="001603A1" w:rsidRDefault="001603A1" w:rsidP="001603A1">
      <w:pPr>
        <w:pStyle w:val="a8"/>
      </w:pPr>
      <w:r w:rsidRPr="001603A1">
        <w:rPr>
          <w:rFonts w:hint="eastAsia"/>
        </w:rPr>
        <w:t>3</w:t>
      </w:r>
      <w:r w:rsidR="00BA6DC4">
        <w:t>.</w:t>
      </w:r>
      <w:r w:rsidRPr="001603A1">
        <w:rPr>
          <w:rFonts w:hint="eastAsia"/>
        </w:rPr>
        <w:t xml:space="preserve"> </w:t>
      </w:r>
      <w:r>
        <w:rPr>
          <w:rFonts w:hint="eastAsia"/>
        </w:rPr>
        <w:t>F</w:t>
      </w:r>
      <w:r w:rsidRPr="001603A1">
        <w:rPr>
          <w:rFonts w:hint="eastAsia"/>
        </w:rPr>
        <w:t>low chart</w:t>
      </w:r>
    </w:p>
    <w:p w:rsidR="001603A1" w:rsidRPr="001603A1" w:rsidRDefault="001603A1" w:rsidP="001603A1">
      <w:pPr>
        <w:pStyle w:val="a8"/>
      </w:pPr>
      <w:r>
        <w:tab/>
        <w:t xml:space="preserve">3.1 </w:t>
      </w:r>
      <w:r w:rsidRPr="001603A1">
        <w:t>ARM kit main Flow chart</w:t>
      </w:r>
    </w:p>
    <w:p w:rsidR="001603A1" w:rsidRPr="001603A1" w:rsidRDefault="001603A1" w:rsidP="001603A1">
      <w:pPr>
        <w:pStyle w:val="a8"/>
      </w:pPr>
      <w:r>
        <w:tab/>
        <w:t xml:space="preserve">3.2 </w:t>
      </w:r>
      <w:r w:rsidRPr="001603A1">
        <w:t>T</w:t>
      </w:r>
      <w:r w:rsidRPr="001603A1">
        <w:rPr>
          <w:rFonts w:hint="eastAsia"/>
        </w:rPr>
        <w:t>imer0</w:t>
      </w:r>
      <w:r w:rsidRPr="001603A1">
        <w:t xml:space="preserve"> flow chart</w:t>
      </w:r>
    </w:p>
    <w:p w:rsidR="001603A1" w:rsidRPr="001603A1" w:rsidRDefault="001603A1" w:rsidP="001603A1">
      <w:pPr>
        <w:pStyle w:val="a8"/>
      </w:pPr>
      <w:r>
        <w:tab/>
        <w:t xml:space="preserve">3.3 </w:t>
      </w:r>
      <w:r w:rsidRPr="001603A1">
        <w:rPr>
          <w:rFonts w:hint="eastAsia"/>
        </w:rPr>
        <w:t>KEYPAD</w:t>
      </w:r>
      <w:r w:rsidRPr="001603A1">
        <w:t xml:space="preserve"> main Task</w:t>
      </w:r>
      <w:r w:rsidRPr="001603A1">
        <w:rPr>
          <w:rFonts w:hint="eastAsia"/>
        </w:rPr>
        <w:t xml:space="preserve"> Flow chart</w:t>
      </w:r>
    </w:p>
    <w:p w:rsidR="001603A1" w:rsidRPr="001603A1" w:rsidRDefault="001603A1" w:rsidP="001603A1">
      <w:pPr>
        <w:pStyle w:val="a8"/>
      </w:pPr>
      <w:r>
        <w:tab/>
        <w:t xml:space="preserve">3.4 </w:t>
      </w:r>
      <w:r w:rsidRPr="001603A1">
        <w:t>M</w:t>
      </w:r>
      <w:r w:rsidRPr="001603A1">
        <w:rPr>
          <w:rFonts w:hint="eastAsia"/>
        </w:rPr>
        <w:t xml:space="preserve">otor </w:t>
      </w:r>
      <w:r w:rsidRPr="001603A1">
        <w:t>main Task flow chart</w:t>
      </w:r>
    </w:p>
    <w:p w:rsidR="001603A1" w:rsidRPr="001603A1" w:rsidRDefault="001603A1" w:rsidP="001603A1">
      <w:pPr>
        <w:pStyle w:val="a8"/>
      </w:pPr>
      <w:r>
        <w:tab/>
        <w:t xml:space="preserve">3.5 </w:t>
      </w:r>
      <w:r w:rsidRPr="001603A1">
        <w:rPr>
          <w:rFonts w:hint="eastAsia"/>
        </w:rPr>
        <w:t>LCD</w:t>
      </w:r>
      <w:r w:rsidRPr="001603A1">
        <w:t xml:space="preserve"> main Task</w:t>
      </w:r>
      <w:r w:rsidRPr="001603A1">
        <w:rPr>
          <w:rFonts w:hint="eastAsia"/>
        </w:rPr>
        <w:t xml:space="preserve"> </w:t>
      </w:r>
      <w:r w:rsidRPr="001603A1">
        <w:t>flow chart</w:t>
      </w:r>
    </w:p>
    <w:p w:rsidR="001603A1" w:rsidRDefault="001603A1" w:rsidP="001603A1">
      <w:pPr>
        <w:pStyle w:val="a8"/>
      </w:pPr>
      <w:r>
        <w:tab/>
        <w:t xml:space="preserve">3.5 </w:t>
      </w:r>
      <w:r w:rsidRPr="001603A1">
        <w:rPr>
          <w:rFonts w:hint="eastAsia"/>
        </w:rPr>
        <w:t>UART</w:t>
      </w:r>
      <w:r w:rsidRPr="001603A1">
        <w:t xml:space="preserve"> main Task</w:t>
      </w:r>
      <w:r w:rsidRPr="001603A1">
        <w:rPr>
          <w:rFonts w:hint="eastAsia"/>
        </w:rPr>
        <w:t xml:space="preserve"> Flow chart</w:t>
      </w:r>
      <w:r>
        <w:tab/>
      </w:r>
    </w:p>
    <w:p w:rsidR="001603A1" w:rsidRDefault="001603A1" w:rsidP="001603A1">
      <w:pPr>
        <w:pStyle w:val="a8"/>
      </w:pPr>
      <w:r>
        <w:rPr>
          <w:rFonts w:hint="eastAsia"/>
        </w:rPr>
        <w:t>4</w:t>
      </w:r>
      <w:r w:rsidR="00BA6DC4">
        <w:t>.</w:t>
      </w:r>
      <w:r>
        <w:rPr>
          <w:rFonts w:hint="eastAsia"/>
        </w:rPr>
        <w:t xml:space="preserve"> </w:t>
      </w:r>
      <w:r>
        <w:t>구현기능 설명</w:t>
      </w:r>
    </w:p>
    <w:p w:rsidR="001603A1" w:rsidRPr="00B73059" w:rsidRDefault="001603A1" w:rsidP="001603A1">
      <w:pPr>
        <w:pStyle w:val="a8"/>
      </w:pPr>
      <w:r>
        <w:tab/>
        <w:t xml:space="preserve">4.1 </w:t>
      </w:r>
      <w:r>
        <w:rPr>
          <w:rFonts w:hint="eastAsia"/>
        </w:rPr>
        <w:t>ARM kit의 구현기능</w:t>
      </w:r>
    </w:p>
    <w:p w:rsidR="001603A1" w:rsidRDefault="001603A1" w:rsidP="001603A1">
      <w:pPr>
        <w:pStyle w:val="a8"/>
      </w:pPr>
      <w:r>
        <w:rPr>
          <w:rFonts w:eastAsia="굴림"/>
        </w:rPr>
        <w:tab/>
        <w:t xml:space="preserve">4.2 </w:t>
      </w:r>
      <w:r>
        <w:rPr>
          <w:rFonts w:eastAsia="굴림" w:hint="eastAsia"/>
        </w:rPr>
        <w:t>flask web server &amp; python arm kit server</w:t>
      </w:r>
    </w:p>
    <w:p w:rsidR="001603A1" w:rsidRPr="0084535A" w:rsidRDefault="001603A1" w:rsidP="001603A1">
      <w:pPr>
        <w:pStyle w:val="a8"/>
      </w:pPr>
      <w:r>
        <w:rPr>
          <w:rFonts w:hint="eastAsia"/>
        </w:rPr>
        <w:t>5</w:t>
      </w:r>
      <w:r w:rsidR="00BA6DC4">
        <w:t>.</w:t>
      </w:r>
      <w:r>
        <w:rPr>
          <w:rFonts w:hint="eastAsia"/>
        </w:rPr>
        <w:t xml:space="preserve"> </w:t>
      </w:r>
      <w:r>
        <w:t>조별 일지</w:t>
      </w:r>
    </w:p>
    <w:p w:rsidR="001603A1" w:rsidRDefault="001603A1" w:rsidP="001603A1">
      <w:pPr>
        <w:pStyle w:val="a8"/>
      </w:pPr>
      <w:r>
        <w:rPr>
          <w:rFonts w:hint="eastAsia"/>
        </w:rPr>
        <w:t>6</w:t>
      </w:r>
      <w:r w:rsidR="00BA6DC4">
        <w:t>.</w:t>
      </w:r>
      <w:r>
        <w:rPr>
          <w:rFonts w:hint="eastAsia"/>
        </w:rPr>
        <w:t xml:space="preserve"> </w:t>
      </w:r>
      <w:r>
        <w:t>고장내역</w:t>
      </w:r>
    </w:p>
    <w:p w:rsidR="001603A1" w:rsidRDefault="001603A1" w:rsidP="001603A1">
      <w:pPr>
        <w:pStyle w:val="a8"/>
      </w:pPr>
      <w:r>
        <w:rPr>
          <w:rFonts w:hint="eastAsia"/>
        </w:rPr>
        <w:t xml:space="preserve">7. </w:t>
      </w:r>
      <w:r>
        <w:t>토의</w:t>
      </w:r>
    </w:p>
    <w:p w:rsidR="001603A1" w:rsidRPr="001603A1" w:rsidRDefault="001603A1" w:rsidP="001603A1">
      <w:pPr>
        <w:pStyle w:val="a8"/>
      </w:pPr>
      <w:r>
        <w:tab/>
      </w:r>
      <w:r>
        <w:rPr>
          <w:rFonts w:hint="eastAsia"/>
        </w:rPr>
        <w:t xml:space="preserve">7.1 </w:t>
      </w:r>
      <w:r>
        <w:t>구현하지 못한 기능</w:t>
      </w:r>
    </w:p>
    <w:p w:rsidR="001603A1" w:rsidRDefault="001603A1" w:rsidP="001603A1">
      <w:pPr>
        <w:pStyle w:val="a8"/>
      </w:pPr>
      <w:r>
        <w:tab/>
      </w:r>
      <w:r>
        <w:rPr>
          <w:rFonts w:hint="eastAsia"/>
        </w:rPr>
        <w:t xml:space="preserve">7.2 </w:t>
      </w:r>
      <w:r>
        <w:t>계획에 비해 새롭게 추가한 기능</w:t>
      </w:r>
    </w:p>
    <w:p w:rsidR="001603A1" w:rsidRDefault="00B13043" w:rsidP="001603A1">
      <w:pPr>
        <w:pStyle w:val="a8"/>
      </w:pPr>
      <w:r>
        <w:tab/>
      </w:r>
      <w:r w:rsidR="001603A1">
        <w:t xml:space="preserve">7.3 </w:t>
      </w:r>
      <w:r w:rsidR="001603A1">
        <w:rPr>
          <w:rFonts w:hint="eastAsia"/>
        </w:rPr>
        <w:t xml:space="preserve">Final </w:t>
      </w:r>
      <w:r w:rsidR="001603A1">
        <w:t>discussion</w:t>
      </w:r>
    </w:p>
    <w:p w:rsidR="001603A1" w:rsidRDefault="001603A1" w:rsidP="001603A1">
      <w:pPr>
        <w:pStyle w:val="a8"/>
      </w:pPr>
    </w:p>
    <w:p w:rsidR="001603A1" w:rsidRDefault="001603A1" w:rsidP="001603A1"/>
    <w:p w:rsidR="001603A1" w:rsidRDefault="001603A1" w:rsidP="001603A1">
      <w:pPr>
        <w:pStyle w:val="a0"/>
      </w:pPr>
    </w:p>
    <w:p w:rsidR="00E64BD9" w:rsidRDefault="00E64BD9" w:rsidP="0084535A">
      <w:pPr>
        <w:pStyle w:val="a9"/>
        <w:shd w:val="clear" w:color="auto" w:fill="FFFFFF"/>
        <w:spacing w:before="0" w:beforeAutospacing="0" w:after="60" w:afterAutospacing="0"/>
        <w:rPr>
          <w:rFonts w:ascii="Arial" w:hAnsi="Arial" w:cs="Arial"/>
          <w:b/>
          <w:bCs/>
          <w:color w:val="999999"/>
          <w:sz w:val="18"/>
          <w:szCs w:val="18"/>
        </w:rPr>
      </w:pPr>
    </w:p>
    <w:p w:rsidR="0084535A" w:rsidRDefault="0084535A" w:rsidP="0084535A">
      <w:pPr>
        <w:pStyle w:val="1"/>
      </w:pPr>
      <w:r>
        <w:lastRenderedPageBreak/>
        <w:t>주제</w:t>
      </w:r>
      <w:r>
        <w:t xml:space="preserve"> </w:t>
      </w:r>
      <w:r>
        <w:t>및</w:t>
      </w:r>
      <w:r>
        <w:t xml:space="preserve"> </w:t>
      </w:r>
      <w:r>
        <w:t>목표</w:t>
      </w:r>
    </w:p>
    <w:p w:rsidR="001603A1" w:rsidRDefault="006D7457" w:rsidP="001603A1">
      <w:pPr>
        <w:pStyle w:val="2"/>
        <w:rPr>
          <w:rFonts w:ascii="굴림" w:hAnsi="굴림"/>
        </w:rPr>
      </w:pPr>
      <w:r w:rsidRPr="006D7457">
        <w:rPr>
          <w:rFonts w:ascii="굴림" w:hAnsi="굴림"/>
        </w:rPr>
        <w:t>주제</w:t>
      </w:r>
      <w:r w:rsidRPr="006D7457">
        <w:rPr>
          <w:rFonts w:ascii="굴림" w:hAnsi="굴림"/>
        </w:rPr>
        <w:t xml:space="preserve"> </w:t>
      </w:r>
      <w:r w:rsidR="001603A1">
        <w:rPr>
          <w:rFonts w:ascii="굴림" w:hAnsi="굴림" w:hint="eastAsia"/>
        </w:rPr>
        <w:t>및</w:t>
      </w:r>
      <w:r w:rsidR="001603A1">
        <w:rPr>
          <w:rFonts w:ascii="굴림" w:hAnsi="굴림" w:hint="eastAsia"/>
        </w:rPr>
        <w:t xml:space="preserve"> </w:t>
      </w:r>
      <w:r w:rsidR="001603A1">
        <w:rPr>
          <w:rFonts w:ascii="굴림" w:hAnsi="굴림" w:hint="eastAsia"/>
        </w:rPr>
        <w:t>선정</w:t>
      </w:r>
      <w:r w:rsidR="001603A1">
        <w:rPr>
          <w:rFonts w:ascii="굴림" w:hAnsi="굴림" w:hint="eastAsia"/>
        </w:rPr>
        <w:t xml:space="preserve"> </w:t>
      </w:r>
      <w:r w:rsidR="001603A1">
        <w:rPr>
          <w:rFonts w:ascii="굴림" w:hAnsi="굴림" w:hint="eastAsia"/>
        </w:rPr>
        <w:t>이유</w:t>
      </w:r>
    </w:p>
    <w:p w:rsidR="00A27B79" w:rsidRDefault="00427B8E" w:rsidP="001603A1">
      <w:pPr>
        <w:pStyle w:val="a0"/>
      </w:pPr>
      <w:r>
        <w:rPr>
          <w:rFonts w:hint="eastAsia"/>
        </w:rPr>
        <w:t xml:space="preserve"> </w:t>
      </w:r>
      <w:r w:rsidR="001603A1">
        <w:rPr>
          <w:rFonts w:hint="eastAsia"/>
        </w:rPr>
        <w:t xml:space="preserve">현대 사회에서 냉장고는 필수 불가결한 요소로 주로 음식물 같은 냉장 및 냉동보관이 필요한 물품들을 보관하기 위하여 발명되었다. 일반적으로 일반 가정이나 </w:t>
      </w:r>
      <w:r w:rsidR="009A7D4D">
        <w:rPr>
          <w:rFonts w:hint="eastAsia"/>
        </w:rPr>
        <w:t>음식점에서 사용되는 냉장고는 사용하는 사람이 정해져 있기 때문에 별무리 없이 사용 가능하다.</w:t>
      </w:r>
      <w:r w:rsidR="009A7D4D">
        <w:t xml:space="preserve"> </w:t>
      </w:r>
      <w:r w:rsidR="009A7D4D">
        <w:rPr>
          <w:rFonts w:hint="eastAsia"/>
        </w:rPr>
        <w:t>그러나 회사 및 기숙사 등에서 사용되는 공동 냉장고의 경우 불특정 다수가 사용하기 때문에 보관한 음식의 도난을 당할 우려가 존재한다. 또한 다른 음식물과 같이 보관하여 음식물의 변질될 위험 또한 존재한다.</w:t>
      </w:r>
      <w:r w:rsidR="009A7D4D">
        <w:t xml:space="preserve"> </w:t>
      </w:r>
    </w:p>
    <w:p w:rsidR="00FB6167" w:rsidRDefault="00427B8E" w:rsidP="001603A1">
      <w:pPr>
        <w:pStyle w:val="a0"/>
        <w:rPr>
          <w:rFonts w:ascii="굴림" w:eastAsia="맑은 고딕" w:hAnsi="굴림" w:cs="굴림"/>
          <w:color w:val="000000"/>
          <w:kern w:val="0"/>
          <w:szCs w:val="20"/>
        </w:rPr>
      </w:pPr>
      <w:r>
        <w:t xml:space="preserve"> </w:t>
      </w:r>
      <w:r w:rsidR="00A27B79">
        <w:rPr>
          <w:rFonts w:hint="eastAsia"/>
        </w:rPr>
        <w:t>이것을 해결하기</w:t>
      </w:r>
      <w:r w:rsidR="009F2766">
        <w:rPr>
          <w:rFonts w:hint="eastAsia"/>
        </w:rPr>
        <w:t xml:space="preserve"> </w:t>
      </w:r>
      <w:r w:rsidR="00A27B79">
        <w:rPr>
          <w:rFonts w:hint="eastAsia"/>
        </w:rPr>
        <w:t xml:space="preserve">위해 </w:t>
      </w:r>
      <w:r w:rsidR="009F2766">
        <w:rPr>
          <w:rFonts w:hint="eastAsia"/>
        </w:rPr>
        <w:t>각각의 사용자에게</w:t>
      </w:r>
      <w:r w:rsidR="00A27B79">
        <w:rPr>
          <w:rFonts w:hint="eastAsia"/>
        </w:rPr>
        <w:t xml:space="preserve"> 냉장고</w:t>
      </w:r>
      <w:r w:rsidR="009F2766">
        <w:rPr>
          <w:rFonts w:hint="eastAsia"/>
        </w:rPr>
        <w:t>를</w:t>
      </w:r>
      <w:r w:rsidR="00A27B79">
        <w:rPr>
          <w:rFonts w:hint="eastAsia"/>
        </w:rPr>
        <w:t xml:space="preserve"> </w:t>
      </w:r>
      <w:r w:rsidR="009F2766">
        <w:rPr>
          <w:rFonts w:hint="eastAsia"/>
        </w:rPr>
        <w:t xml:space="preserve">하나씩 </w:t>
      </w:r>
      <w:r w:rsidR="00A27B79">
        <w:rPr>
          <w:rFonts w:hint="eastAsia"/>
        </w:rPr>
        <w:t>배정하는 방법을 생각할 수 있다.</w:t>
      </w:r>
      <w:r w:rsidR="00A27B79">
        <w:t xml:space="preserve"> </w:t>
      </w:r>
      <w:r w:rsidR="00A27B79">
        <w:rPr>
          <w:rFonts w:hint="eastAsia"/>
        </w:rPr>
        <w:t xml:space="preserve">하지만 이 방식은 보관 효율이 감소하고 관리 및 재정적인 문제를 야기시킨다. 따라서 이 문제를 해결하기 위해 공용 </w:t>
      </w:r>
      <w:r w:rsidR="00FB6167">
        <w:rPr>
          <w:rFonts w:hint="eastAsia"/>
        </w:rPr>
        <w:t xml:space="preserve">사물함 대여 시스템에서 아이디어를 착안하여 </w:t>
      </w:r>
      <w:r w:rsidR="00E53A01">
        <w:rPr>
          <w:rFonts w:ascii="굴림" w:eastAsia="맑은 고딕" w:hAnsi="굴림" w:cs="굴림" w:hint="eastAsia"/>
          <w:color w:val="000000"/>
          <w:kern w:val="0"/>
          <w:szCs w:val="20"/>
        </w:rPr>
        <w:t>디지털</w:t>
      </w:r>
      <w:r w:rsidR="00E53A01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E53A01">
        <w:rPr>
          <w:rFonts w:ascii="굴림" w:eastAsia="맑은 고딕" w:hAnsi="굴림" w:cs="굴림" w:hint="eastAsia"/>
          <w:color w:val="000000"/>
          <w:kern w:val="0"/>
          <w:szCs w:val="20"/>
        </w:rPr>
        <w:t>사물함식</w:t>
      </w:r>
      <w:r w:rsidR="00E53A01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E53A01" w:rsidRPr="00E4353F">
        <w:rPr>
          <w:rFonts w:ascii="굴림" w:eastAsia="맑은 고딕" w:hAnsi="굴림" w:cs="굴림"/>
          <w:color w:val="000000"/>
          <w:kern w:val="0"/>
          <w:szCs w:val="20"/>
        </w:rPr>
        <w:t>냉장고</w:t>
      </w:r>
      <w:r w:rsidR="00E53A01" w:rsidRPr="00E4353F">
        <w:rPr>
          <w:rFonts w:ascii="굴림" w:eastAsia="맑은 고딕" w:hAnsi="굴림" w:cs="굴림"/>
          <w:color w:val="000000"/>
          <w:kern w:val="0"/>
          <w:szCs w:val="20"/>
        </w:rPr>
        <w:t xml:space="preserve"> </w:t>
      </w:r>
      <w:r w:rsidR="00E53A01" w:rsidRPr="00E4353F">
        <w:rPr>
          <w:rFonts w:ascii="굴림" w:eastAsia="맑은 고딕" w:hAnsi="굴림" w:cs="굴림"/>
          <w:color w:val="000000"/>
          <w:kern w:val="0"/>
          <w:szCs w:val="20"/>
        </w:rPr>
        <w:t>관리시스템</w:t>
      </w:r>
      <w:r w:rsidR="00E53A01">
        <w:rPr>
          <w:rFonts w:ascii="굴림" w:eastAsia="맑은 고딕" w:hAnsi="굴림" w:cs="굴림" w:hint="eastAsia"/>
          <w:color w:val="000000"/>
          <w:kern w:val="0"/>
          <w:szCs w:val="20"/>
        </w:rPr>
        <w:t>을</w:t>
      </w:r>
      <w:r w:rsidR="00E53A01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주제로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선정하였다</w:t>
      </w:r>
      <w:r w:rsidR="00FB6167">
        <w:rPr>
          <w:rFonts w:ascii="굴림" w:eastAsia="맑은 고딕" w:hAnsi="굴림" w:cs="굴림"/>
          <w:color w:val="000000"/>
          <w:kern w:val="0"/>
          <w:szCs w:val="20"/>
        </w:rPr>
        <w:t>.</w:t>
      </w:r>
    </w:p>
    <w:p w:rsidR="00FB6167" w:rsidRPr="00FB6167" w:rsidRDefault="00427B8E" w:rsidP="00FB6167">
      <w:pPr>
        <w:pStyle w:val="a0"/>
        <w:rPr>
          <w:rFonts w:ascii="굴림" w:eastAsia="맑은 고딕" w:hAnsi="굴림" w:cs="굴림"/>
          <w:color w:val="000000"/>
          <w:kern w:val="0"/>
          <w:szCs w:val="20"/>
        </w:rPr>
      </w:pPr>
      <w:r>
        <w:rPr>
          <w:rFonts w:ascii="굴림" w:eastAsia="맑은 고딕" w:hAnsi="굴림" w:cs="굴림"/>
          <w:color w:val="000000"/>
          <w:kern w:val="0"/>
          <w:szCs w:val="20"/>
        </w:rPr>
        <w:t xml:space="preserve"> </w:t>
      </w:r>
      <w:r w:rsidR="00E53A01" w:rsidRPr="00FB6032">
        <w:rPr>
          <w:rFonts w:ascii="굴림" w:eastAsia="맑은 고딕" w:hAnsi="굴림" w:cs="굴림" w:hint="eastAsia"/>
          <w:kern w:val="0"/>
          <w:szCs w:val="20"/>
        </w:rPr>
        <w:t>디지털</w:t>
      </w:r>
      <w:r w:rsidR="00E53A01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E53A01" w:rsidRPr="00FB6032">
        <w:rPr>
          <w:rFonts w:ascii="굴림" w:eastAsia="맑은 고딕" w:hAnsi="굴림" w:cs="굴림" w:hint="eastAsia"/>
          <w:kern w:val="0"/>
          <w:szCs w:val="20"/>
        </w:rPr>
        <w:t>사물함식</w:t>
      </w:r>
      <w:r w:rsidR="00E53A01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E53A01" w:rsidRPr="00FB6032">
        <w:rPr>
          <w:rFonts w:ascii="굴림" w:eastAsia="맑은 고딕" w:hAnsi="굴림" w:cs="굴림"/>
          <w:kern w:val="0"/>
          <w:szCs w:val="20"/>
        </w:rPr>
        <w:t>냉장고</w:t>
      </w:r>
      <w:r w:rsidR="00E53A01" w:rsidRPr="00FB6032">
        <w:rPr>
          <w:rFonts w:ascii="굴림" w:eastAsia="맑은 고딕" w:hAnsi="굴림" w:cs="굴림"/>
          <w:kern w:val="0"/>
          <w:szCs w:val="20"/>
        </w:rPr>
        <w:t xml:space="preserve"> </w:t>
      </w:r>
      <w:r w:rsidR="00E53A01" w:rsidRPr="00FB6032">
        <w:rPr>
          <w:rFonts w:ascii="굴림" w:eastAsia="맑은 고딕" w:hAnsi="굴림" w:cs="굴림"/>
          <w:kern w:val="0"/>
          <w:szCs w:val="20"/>
        </w:rPr>
        <w:t>관리시스템</w:t>
      </w:r>
      <w:r w:rsidR="00E53A01" w:rsidRPr="00FB6032">
        <w:rPr>
          <w:rFonts w:ascii="굴림" w:eastAsia="맑은 고딕" w:hAnsi="굴림" w:cs="굴림"/>
          <w:kern w:val="0"/>
          <w:szCs w:val="20"/>
        </w:rPr>
        <w:t>(</w:t>
      </w:r>
      <w:r w:rsidR="00C02EA1" w:rsidRPr="00FB6032">
        <w:rPr>
          <w:rFonts w:ascii="굴림" w:eastAsia="맑은 고딕" w:hAnsi="굴림" w:cs="굴림" w:hint="eastAsia"/>
          <w:kern w:val="0"/>
          <w:szCs w:val="20"/>
        </w:rPr>
        <w:t>이하</w:t>
      </w:r>
      <w:r w:rsidR="00C02EA1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 w:rsidRPr="00FB6032">
        <w:rPr>
          <w:rFonts w:ascii="굴림" w:eastAsia="맑은 고딕" w:hAnsi="굴림" w:cs="굴림" w:hint="eastAsia"/>
          <w:kern w:val="0"/>
          <w:szCs w:val="20"/>
        </w:rPr>
        <w:t>락커</w:t>
      </w:r>
      <w:r w:rsidR="00C02EA1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 w:rsidRPr="00FB6032">
        <w:rPr>
          <w:rFonts w:ascii="굴림" w:eastAsia="맑은 고딕" w:hAnsi="굴림" w:cs="굴림" w:hint="eastAsia"/>
          <w:kern w:val="0"/>
          <w:szCs w:val="20"/>
        </w:rPr>
        <w:t>시스템</w:t>
      </w:r>
      <w:r w:rsidR="00C02EA1" w:rsidRPr="00FB6032">
        <w:rPr>
          <w:rFonts w:ascii="굴림" w:eastAsia="맑은 고딕" w:hAnsi="굴림" w:cs="굴림" w:hint="eastAsia"/>
          <w:kern w:val="0"/>
          <w:szCs w:val="20"/>
        </w:rPr>
        <w:t>)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>은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552A4E" w:rsidRPr="00FB6032">
        <w:rPr>
          <w:rFonts w:ascii="굴림" w:eastAsia="맑은 고딕" w:hAnsi="굴림" w:cs="굴림" w:hint="eastAsia"/>
          <w:kern w:val="0"/>
          <w:szCs w:val="20"/>
        </w:rPr>
        <w:t>냉장고에서</w:t>
      </w:r>
      <w:r w:rsidR="00552A4E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>일정한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>크기의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9F2766" w:rsidRPr="00FB6032">
        <w:rPr>
          <w:rFonts w:ascii="굴림" w:eastAsia="맑은 고딕" w:hAnsi="굴림" w:cs="굴림" w:hint="eastAsia"/>
          <w:kern w:val="0"/>
          <w:szCs w:val="20"/>
        </w:rPr>
        <w:t>칸</w:t>
      </w:r>
      <w:r w:rsidR="00FB6167" w:rsidRPr="00FB6032">
        <w:rPr>
          <w:rFonts w:ascii="굴림" w:eastAsia="맑은 고딕" w:hAnsi="굴림" w:cs="굴림"/>
          <w:kern w:val="0"/>
          <w:szCs w:val="20"/>
        </w:rPr>
        <w:t>(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>이하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>락커</w:t>
      </w:r>
      <w:r w:rsidR="00FB6167" w:rsidRPr="00FB6032">
        <w:rPr>
          <w:rFonts w:ascii="굴림" w:eastAsia="맑은 고딕" w:hAnsi="굴림" w:cs="굴림"/>
          <w:kern w:val="0"/>
          <w:szCs w:val="20"/>
        </w:rPr>
        <w:t>)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>을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552A4E" w:rsidRPr="00FB6032">
        <w:rPr>
          <w:rFonts w:ascii="굴림" w:eastAsia="맑은 고딕" w:hAnsi="굴림" w:cs="굴림" w:hint="eastAsia"/>
          <w:kern w:val="0"/>
          <w:szCs w:val="20"/>
        </w:rPr>
        <w:t>사물함과</w:t>
      </w:r>
      <w:r w:rsidR="00552A4E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552A4E" w:rsidRPr="00FB6032">
        <w:rPr>
          <w:rFonts w:ascii="굴림" w:eastAsia="맑은 고딕" w:hAnsi="굴림" w:cs="굴림" w:hint="eastAsia"/>
          <w:kern w:val="0"/>
          <w:szCs w:val="20"/>
        </w:rPr>
        <w:t>유사한</w:t>
      </w:r>
      <w:r w:rsidR="00552A4E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552A4E" w:rsidRPr="00FB6032">
        <w:rPr>
          <w:rFonts w:ascii="굴림" w:eastAsia="맑은 고딕" w:hAnsi="굴림" w:cs="굴림" w:hint="eastAsia"/>
          <w:kern w:val="0"/>
          <w:szCs w:val="20"/>
        </w:rPr>
        <w:t>형태로</w:t>
      </w:r>
      <w:r w:rsidR="00552A4E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>여러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>개를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>가지고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>있으며</w:t>
      </w:r>
      <w:r w:rsidR="00FB6167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사용자는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대여가능한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락커를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원하는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color w:val="000000"/>
          <w:kern w:val="0"/>
          <w:szCs w:val="20"/>
        </w:rPr>
        <w:t>수</w:t>
      </w:r>
      <w:r w:rsidR="00C02EA1">
        <w:rPr>
          <w:rFonts w:ascii="굴림" w:eastAsia="맑은 고딕" w:hAnsi="굴림" w:cs="굴림"/>
          <w:color w:val="000000"/>
          <w:kern w:val="0"/>
          <w:szCs w:val="20"/>
        </w:rPr>
        <w:t>만큼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대여하여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사용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및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반납할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수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있도록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하며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락커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color w:val="000000"/>
          <w:kern w:val="0"/>
          <w:szCs w:val="20"/>
        </w:rPr>
        <w:t>이용</w:t>
      </w:r>
      <w:r w:rsidR="00C02EA1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color w:val="000000"/>
          <w:kern w:val="0"/>
          <w:szCs w:val="20"/>
        </w:rPr>
        <w:t>시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/>
          <w:color w:val="000000"/>
          <w:kern w:val="0"/>
          <w:szCs w:val="20"/>
        </w:rPr>
        <w:t>OTP(one time password)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방식의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비밀번호를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제공하여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도난을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FB6167">
        <w:rPr>
          <w:rFonts w:ascii="굴림" w:eastAsia="맑은 고딕" w:hAnsi="굴림" w:cs="굴림" w:hint="eastAsia"/>
          <w:color w:val="000000"/>
          <w:kern w:val="0"/>
          <w:szCs w:val="20"/>
        </w:rPr>
        <w:t>방지한다</w:t>
      </w:r>
      <w:r w:rsidR="00271548">
        <w:rPr>
          <w:rFonts w:ascii="굴림" w:eastAsia="맑은 고딕" w:hAnsi="굴림" w:cs="굴림" w:hint="eastAsia"/>
          <w:color w:val="000000"/>
          <w:kern w:val="0"/>
          <w:szCs w:val="20"/>
        </w:rPr>
        <w:t>.</w:t>
      </w:r>
    </w:p>
    <w:p w:rsidR="006D7457" w:rsidRDefault="006D7457" w:rsidP="00C02EA1">
      <w:pPr>
        <w:pStyle w:val="2"/>
        <w:rPr>
          <w:rFonts w:ascii="굴림" w:hAnsi="굴림"/>
        </w:rPr>
      </w:pPr>
      <w:r w:rsidRPr="006D7457">
        <w:rPr>
          <w:rFonts w:ascii="굴림" w:hAnsi="굴림"/>
        </w:rPr>
        <w:t>목표</w:t>
      </w:r>
    </w:p>
    <w:p w:rsidR="00C02EA1" w:rsidRDefault="00427B8E" w:rsidP="00C02EA1">
      <w:pPr>
        <w:pStyle w:val="a8"/>
        <w:rPr>
          <w:rFonts w:ascii="굴림" w:eastAsia="맑은 고딕" w:hAnsi="굴림" w:cs="굴림"/>
          <w:kern w:val="0"/>
          <w:szCs w:val="20"/>
        </w:rPr>
      </w:pPr>
      <w:r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color w:val="000000"/>
          <w:kern w:val="0"/>
          <w:szCs w:val="20"/>
        </w:rPr>
        <w:t>락커</w:t>
      </w:r>
      <w:r w:rsidR="00C02EA1"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color w:val="000000"/>
          <w:kern w:val="0"/>
          <w:szCs w:val="20"/>
        </w:rPr>
        <w:t>시스템</w:t>
      </w:r>
      <w:r w:rsidR="00C02EA1">
        <w:rPr>
          <w:rFonts w:ascii="굴림" w:eastAsia="맑은 고딕" w:hAnsi="굴림" w:cs="굴림" w:hint="eastAsia"/>
          <w:kern w:val="0"/>
          <w:szCs w:val="20"/>
        </w:rPr>
        <w:t>을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kern w:val="0"/>
          <w:szCs w:val="20"/>
        </w:rPr>
        <w:t>구현하기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kern w:val="0"/>
          <w:szCs w:val="20"/>
        </w:rPr>
        <w:t>위하여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/>
          <w:kern w:val="0"/>
          <w:szCs w:val="20"/>
        </w:rPr>
        <w:t xml:space="preserve">ARM cortex m3 </w:t>
      </w:r>
      <w:r w:rsidR="00C02EA1">
        <w:rPr>
          <w:rFonts w:ascii="굴림" w:eastAsia="맑은 고딕" w:hAnsi="굴림" w:cs="굴림" w:hint="eastAsia"/>
          <w:kern w:val="0"/>
          <w:szCs w:val="20"/>
        </w:rPr>
        <w:t>kit(</w:t>
      </w:r>
      <w:r w:rsidR="00C02EA1">
        <w:rPr>
          <w:rFonts w:ascii="굴림" w:eastAsia="맑은 고딕" w:hAnsi="굴림" w:cs="굴림"/>
          <w:kern w:val="0"/>
          <w:szCs w:val="20"/>
        </w:rPr>
        <w:t>이하</w:t>
      </w:r>
      <w:r w:rsidR="00C02EA1">
        <w:rPr>
          <w:rFonts w:ascii="굴림" w:eastAsia="맑은 고딕" w:hAnsi="굴림" w:cs="굴림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kern w:val="0"/>
          <w:szCs w:val="20"/>
        </w:rPr>
        <w:t>ARM kit)</w:t>
      </w:r>
      <w:r w:rsidR="00C02EA1">
        <w:rPr>
          <w:rFonts w:ascii="굴림" w:eastAsia="맑은 고딕" w:hAnsi="굴림" w:cs="굴림" w:hint="eastAsia"/>
          <w:kern w:val="0"/>
          <w:szCs w:val="20"/>
        </w:rPr>
        <w:t>와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/>
          <w:kern w:val="0"/>
          <w:szCs w:val="20"/>
        </w:rPr>
        <w:t xml:space="preserve">Python </w:t>
      </w:r>
      <w:r w:rsidR="00C02EA1">
        <w:rPr>
          <w:rFonts w:ascii="굴림" w:eastAsia="맑은 고딕" w:hAnsi="굴림" w:cs="굴림" w:hint="eastAsia"/>
          <w:kern w:val="0"/>
          <w:szCs w:val="20"/>
        </w:rPr>
        <w:t>및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Flask</w:t>
      </w:r>
      <w:r w:rsidR="00C02EA1">
        <w:rPr>
          <w:rFonts w:ascii="굴림" w:eastAsia="맑은 고딕" w:hAnsi="굴림" w:cs="굴림"/>
          <w:kern w:val="0"/>
          <w:szCs w:val="20"/>
        </w:rPr>
        <w:t>(Python Microframework</w:t>
      </w:r>
      <w:r w:rsidR="00C02EA1">
        <w:rPr>
          <w:color w:val="222222"/>
        </w:rPr>
        <w:t xml:space="preserve">)를 </w:t>
      </w:r>
      <w:r w:rsidR="00C02EA1">
        <w:rPr>
          <w:rFonts w:hint="eastAsia"/>
          <w:color w:val="222222"/>
        </w:rPr>
        <w:t xml:space="preserve">이용하여 </w:t>
      </w:r>
      <w:r w:rsidR="00C02EA1">
        <w:rPr>
          <w:rFonts w:ascii="굴림" w:eastAsia="맑은 고딕" w:hAnsi="굴림" w:cs="굴림" w:hint="eastAsia"/>
          <w:kern w:val="0"/>
          <w:szCs w:val="20"/>
        </w:rPr>
        <w:t>락커의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kern w:val="0"/>
          <w:szCs w:val="20"/>
        </w:rPr>
        <w:t>대여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, </w:t>
      </w:r>
      <w:r w:rsidR="00C02EA1">
        <w:rPr>
          <w:rFonts w:ascii="굴림" w:eastAsia="맑은 고딕" w:hAnsi="굴림" w:cs="굴림" w:hint="eastAsia"/>
          <w:kern w:val="0"/>
          <w:szCs w:val="20"/>
        </w:rPr>
        <w:t>사용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kern w:val="0"/>
          <w:szCs w:val="20"/>
        </w:rPr>
        <w:t>및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kern w:val="0"/>
          <w:szCs w:val="20"/>
        </w:rPr>
        <w:t>반납을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kern w:val="0"/>
          <w:szCs w:val="20"/>
        </w:rPr>
        <w:t>구현하는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kern w:val="0"/>
          <w:szCs w:val="20"/>
        </w:rPr>
        <w:t>것을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kern w:val="0"/>
          <w:szCs w:val="20"/>
        </w:rPr>
        <w:t>목표로</w:t>
      </w:r>
      <w:r w:rsidR="00C02EA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C02EA1">
        <w:rPr>
          <w:rFonts w:ascii="굴림" w:eastAsia="맑은 고딕" w:hAnsi="굴림" w:cs="굴림" w:hint="eastAsia"/>
          <w:kern w:val="0"/>
          <w:szCs w:val="20"/>
        </w:rPr>
        <w:t>한다</w:t>
      </w:r>
      <w:r w:rsidR="00C02EA1">
        <w:rPr>
          <w:rFonts w:ascii="굴림" w:eastAsia="맑은 고딕" w:hAnsi="굴림" w:cs="굴림" w:hint="eastAsia"/>
          <w:kern w:val="0"/>
          <w:szCs w:val="20"/>
        </w:rPr>
        <w:t>.</w:t>
      </w:r>
      <w:r w:rsidR="00C02EA1">
        <w:rPr>
          <w:rFonts w:ascii="굴림" w:eastAsia="맑은 고딕" w:hAnsi="굴림" w:cs="굴림"/>
          <w:kern w:val="0"/>
          <w:szCs w:val="20"/>
        </w:rPr>
        <w:t xml:space="preserve"> </w:t>
      </w:r>
    </w:p>
    <w:p w:rsidR="00E53A01" w:rsidRDefault="00C02EA1" w:rsidP="00C02EA1">
      <w:pPr>
        <w:pStyle w:val="a8"/>
        <w:rPr>
          <w:rFonts w:ascii="굴림" w:eastAsia="맑은 고딕" w:hAnsi="굴림" w:cs="굴림"/>
          <w:kern w:val="0"/>
          <w:szCs w:val="20"/>
        </w:rPr>
      </w:pPr>
      <w:r>
        <w:rPr>
          <w:rFonts w:ascii="굴림" w:eastAsia="맑은 고딕" w:hAnsi="굴림" w:cs="굴림" w:hint="eastAsia"/>
          <w:color w:val="000000"/>
          <w:kern w:val="0"/>
          <w:szCs w:val="20"/>
        </w:rPr>
        <w:t>락커</w:t>
      </w:r>
      <w:r>
        <w:rPr>
          <w:rFonts w:ascii="굴림" w:eastAsia="맑은 고딕" w:hAnsi="굴림" w:cs="굴림" w:hint="eastAsia"/>
          <w:color w:val="000000"/>
          <w:kern w:val="0"/>
          <w:szCs w:val="20"/>
        </w:rPr>
        <w:t xml:space="preserve"> </w:t>
      </w:r>
      <w:r>
        <w:rPr>
          <w:rFonts w:ascii="굴림" w:eastAsia="맑은 고딕" w:hAnsi="굴림" w:cs="굴림" w:hint="eastAsia"/>
          <w:color w:val="000000"/>
          <w:kern w:val="0"/>
          <w:szCs w:val="20"/>
        </w:rPr>
        <w:t>시스템</w:t>
      </w:r>
      <w:r>
        <w:rPr>
          <w:rFonts w:ascii="굴림" w:eastAsia="맑은 고딕" w:hAnsi="굴림" w:cs="굴림" w:hint="eastAsia"/>
          <w:kern w:val="0"/>
          <w:szCs w:val="20"/>
        </w:rPr>
        <w:t>을</w:t>
      </w:r>
      <w:r>
        <w:rPr>
          <w:rFonts w:ascii="굴림" w:eastAsia="맑은 고딕" w:hAnsi="굴림" w:cs="굴림" w:hint="eastAsia"/>
          <w:kern w:val="0"/>
          <w:szCs w:val="20"/>
        </w:rPr>
        <w:t xml:space="preserve"> </w:t>
      </w:r>
      <w:r>
        <w:rPr>
          <w:rFonts w:ascii="굴림" w:eastAsia="맑은 고딕" w:hAnsi="굴림" w:cs="굴림" w:hint="eastAsia"/>
          <w:kern w:val="0"/>
          <w:szCs w:val="20"/>
        </w:rPr>
        <w:t>구현하는데</w:t>
      </w:r>
      <w:r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있어서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BC066E" w:rsidRPr="00FB6032">
        <w:rPr>
          <w:rFonts w:ascii="굴림" w:eastAsia="맑은 고딕" w:hAnsi="굴림" w:cs="굴림" w:hint="eastAsia"/>
          <w:kern w:val="0"/>
          <w:szCs w:val="20"/>
        </w:rPr>
        <w:t>제한</w:t>
      </w:r>
      <w:r w:rsidR="00BC066E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사항이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존재하</w:t>
      </w:r>
      <w:r w:rsidR="00BC066E" w:rsidRPr="00FB6032">
        <w:rPr>
          <w:rFonts w:ascii="굴림" w:eastAsia="맑은 고딕" w:hAnsi="굴림" w:cs="굴림" w:hint="eastAsia"/>
          <w:kern w:val="0"/>
          <w:szCs w:val="20"/>
        </w:rPr>
        <w:t>며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BC066E" w:rsidRPr="00FB6032">
        <w:rPr>
          <w:rFonts w:ascii="굴림" w:eastAsia="맑은 고딕" w:hAnsi="굴림" w:cs="굴림" w:hint="eastAsia"/>
          <w:kern w:val="0"/>
          <w:szCs w:val="20"/>
        </w:rPr>
        <w:t>이를</w:t>
      </w:r>
      <w:r w:rsidR="00BC066E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BC066E" w:rsidRPr="00FB6032">
        <w:rPr>
          <w:rFonts w:ascii="굴림" w:eastAsia="맑은 고딕" w:hAnsi="굴림" w:cs="굴림" w:hint="eastAsia"/>
          <w:kern w:val="0"/>
          <w:szCs w:val="20"/>
        </w:rPr>
        <w:t>감안한</w:t>
      </w:r>
      <w:r w:rsidR="00BC066E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E53A01">
        <w:rPr>
          <w:rFonts w:ascii="굴림" w:eastAsia="맑은 고딕" w:hAnsi="굴림" w:cs="굴림" w:hint="eastAsia"/>
          <w:kern w:val="0"/>
          <w:szCs w:val="20"/>
        </w:rPr>
        <w:t>구체적인</w:t>
      </w:r>
      <w:r w:rsidR="00E53A0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E53A01">
        <w:rPr>
          <w:rFonts w:ascii="굴림" w:eastAsia="맑은 고딕" w:hAnsi="굴림" w:cs="굴림" w:hint="eastAsia"/>
          <w:kern w:val="0"/>
          <w:szCs w:val="20"/>
        </w:rPr>
        <w:t>목표는</w:t>
      </w:r>
      <w:r w:rsidR="00E53A0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E53A01">
        <w:rPr>
          <w:rFonts w:ascii="굴림" w:eastAsia="맑은 고딕" w:hAnsi="굴림" w:cs="굴림" w:hint="eastAsia"/>
          <w:kern w:val="0"/>
          <w:szCs w:val="20"/>
        </w:rPr>
        <w:t>다음과</w:t>
      </w:r>
      <w:r w:rsidR="00E53A01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E53A01">
        <w:rPr>
          <w:rFonts w:ascii="굴림" w:eastAsia="맑은 고딕" w:hAnsi="굴림" w:cs="굴림" w:hint="eastAsia"/>
          <w:kern w:val="0"/>
          <w:szCs w:val="20"/>
        </w:rPr>
        <w:t>같다</w:t>
      </w:r>
      <w:r w:rsidR="00E53A01">
        <w:rPr>
          <w:rFonts w:ascii="굴림" w:eastAsia="맑은 고딕" w:hAnsi="굴림" w:cs="굴림" w:hint="eastAsia"/>
          <w:kern w:val="0"/>
          <w:szCs w:val="20"/>
        </w:rPr>
        <w:t>.</w:t>
      </w:r>
    </w:p>
    <w:p w:rsidR="00427B8E" w:rsidRDefault="00427B8E" w:rsidP="00C02EA1">
      <w:pPr>
        <w:pStyle w:val="a8"/>
        <w:rPr>
          <w:rFonts w:ascii="굴림" w:eastAsia="맑은 고딕" w:hAnsi="굴림" w:cs="굴림"/>
          <w:kern w:val="0"/>
          <w:szCs w:val="20"/>
        </w:rPr>
      </w:pPr>
    </w:p>
    <w:p w:rsidR="00E53A01" w:rsidRPr="00FB6032" w:rsidRDefault="00C02EA1" w:rsidP="00E53A01">
      <w:pPr>
        <w:pStyle w:val="a8"/>
        <w:numPr>
          <w:ilvl w:val="0"/>
          <w:numId w:val="26"/>
        </w:numPr>
        <w:rPr>
          <w:rFonts w:ascii="굴림" w:eastAsia="맑은 고딕" w:hAnsi="굴림" w:cs="굴림"/>
          <w:kern w:val="0"/>
          <w:szCs w:val="20"/>
        </w:rPr>
      </w:pPr>
      <w:r w:rsidRPr="00FB6032">
        <w:rPr>
          <w:rFonts w:ascii="굴림" w:eastAsia="맑은 고딕" w:hAnsi="굴림" w:cs="굴림" w:hint="eastAsia"/>
          <w:kern w:val="0"/>
          <w:szCs w:val="20"/>
        </w:rPr>
        <w:t>실제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냉장고를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>사용할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>수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>있는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>환경이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>갖춰지지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>않기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>때문에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냉장고의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개폐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>의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>구현을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/>
          <w:kern w:val="0"/>
          <w:szCs w:val="20"/>
        </w:rPr>
        <w:t>ARM kit</w:t>
      </w:r>
      <w:r w:rsidRPr="00FB6032">
        <w:rPr>
          <w:rFonts w:ascii="굴림" w:eastAsia="맑은 고딕" w:hAnsi="굴림" w:cs="굴림"/>
          <w:kern w:val="0"/>
          <w:szCs w:val="20"/>
        </w:rPr>
        <w:t>의</w:t>
      </w:r>
      <w:r w:rsidRPr="00FB6032">
        <w:rPr>
          <w:rFonts w:ascii="굴림" w:eastAsia="맑은 고딕" w:hAnsi="굴림" w:cs="굴림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모터를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회전하는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것으로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7874C3" w:rsidRPr="00FB6032">
        <w:rPr>
          <w:rFonts w:ascii="굴림" w:eastAsia="맑은 고딕" w:hAnsi="굴림" w:cs="굴림" w:hint="eastAsia"/>
          <w:kern w:val="0"/>
          <w:szCs w:val="20"/>
        </w:rPr>
        <w:t>확인한다</w:t>
      </w:r>
      <w:r w:rsidRPr="00FB6032">
        <w:rPr>
          <w:rFonts w:ascii="굴림" w:eastAsia="맑은 고딕" w:hAnsi="굴림" w:cs="굴림" w:hint="eastAsia"/>
          <w:kern w:val="0"/>
          <w:szCs w:val="20"/>
        </w:rPr>
        <w:t>.</w:t>
      </w:r>
      <w:r w:rsidRPr="00FB6032">
        <w:rPr>
          <w:rFonts w:ascii="굴림" w:eastAsia="맑은 고딕" w:hAnsi="굴림" w:cs="굴림"/>
          <w:kern w:val="0"/>
          <w:szCs w:val="20"/>
        </w:rPr>
        <w:t xml:space="preserve"> </w:t>
      </w:r>
    </w:p>
    <w:p w:rsidR="006D7457" w:rsidRPr="00FB6032" w:rsidRDefault="00C02EA1" w:rsidP="00E53A01">
      <w:pPr>
        <w:pStyle w:val="a8"/>
        <w:numPr>
          <w:ilvl w:val="0"/>
          <w:numId w:val="26"/>
        </w:numPr>
      </w:pPr>
      <w:r w:rsidRPr="00FB6032">
        <w:rPr>
          <w:rFonts w:ascii="굴림" w:eastAsia="맑은 고딕" w:hAnsi="굴림" w:cs="굴림" w:hint="eastAsia"/>
          <w:kern w:val="0"/>
          <w:szCs w:val="20"/>
        </w:rPr>
        <w:t>외부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인터넷에서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접근이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가능한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서버를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57601F" w:rsidRPr="00FB6032">
        <w:rPr>
          <w:rFonts w:ascii="굴림" w:eastAsia="맑은 고딕" w:hAnsi="굴림" w:cs="굴림" w:hint="eastAsia"/>
          <w:kern w:val="0"/>
          <w:szCs w:val="20"/>
        </w:rPr>
        <w:t>소유하지</w:t>
      </w:r>
      <w:r w:rsidR="0057601F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57601F" w:rsidRPr="00FB6032">
        <w:rPr>
          <w:rFonts w:ascii="굴림" w:eastAsia="맑은 고딕" w:hAnsi="굴림" w:cs="굴림" w:hint="eastAsia"/>
          <w:kern w:val="0"/>
          <w:szCs w:val="20"/>
        </w:rPr>
        <w:t>않아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57601F" w:rsidRPr="00FB6032">
        <w:rPr>
          <w:rFonts w:ascii="굴림" w:eastAsia="맑은 고딕" w:hAnsi="굴림" w:cs="굴림" w:hint="eastAsia"/>
          <w:kern w:val="0"/>
          <w:szCs w:val="20"/>
        </w:rPr>
        <w:t>서버의</w:t>
      </w:r>
      <w:r w:rsidR="0057601F"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57601F" w:rsidRPr="00FB6032">
        <w:rPr>
          <w:rFonts w:ascii="굴림" w:eastAsia="맑은 고딕" w:hAnsi="굴림" w:cs="굴림" w:hint="eastAsia"/>
          <w:kern w:val="0"/>
          <w:szCs w:val="20"/>
        </w:rPr>
        <w:t>대용으로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내부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Pr="00FB6032">
        <w:rPr>
          <w:rFonts w:ascii="굴림" w:eastAsia="맑은 고딕" w:hAnsi="굴림" w:cs="굴림" w:hint="eastAsia"/>
          <w:kern w:val="0"/>
          <w:szCs w:val="20"/>
        </w:rPr>
        <w:t>네트워크를</w:t>
      </w:r>
      <w:r w:rsidRPr="00FB6032">
        <w:rPr>
          <w:rFonts w:ascii="굴림" w:eastAsia="맑은 고딕" w:hAnsi="굴림" w:cs="굴림" w:hint="eastAsia"/>
          <w:kern w:val="0"/>
          <w:szCs w:val="20"/>
        </w:rPr>
        <w:t xml:space="preserve"> </w:t>
      </w:r>
      <w:r w:rsidR="0057601F" w:rsidRPr="00FB6032">
        <w:rPr>
          <w:rFonts w:ascii="굴림" w:eastAsia="맑은 고딕" w:hAnsi="굴림" w:cs="굴림" w:hint="eastAsia"/>
          <w:kern w:val="0"/>
          <w:szCs w:val="20"/>
        </w:rPr>
        <w:t>사용한다</w:t>
      </w:r>
      <w:r w:rsidRPr="00FB6032">
        <w:rPr>
          <w:rFonts w:ascii="굴림" w:eastAsia="맑은 고딕" w:hAnsi="굴림" w:cs="굴림" w:hint="eastAsia"/>
          <w:kern w:val="0"/>
          <w:szCs w:val="20"/>
        </w:rPr>
        <w:t>.</w:t>
      </w:r>
    </w:p>
    <w:p w:rsidR="00E53A01" w:rsidRPr="00FB6032" w:rsidRDefault="00E53A01" w:rsidP="00E53A01">
      <w:pPr>
        <w:pStyle w:val="a8"/>
        <w:numPr>
          <w:ilvl w:val="0"/>
          <w:numId w:val="26"/>
        </w:numPr>
      </w:pPr>
      <w:r w:rsidRPr="00FB6032">
        <w:rPr>
          <w:rFonts w:hint="eastAsia"/>
        </w:rPr>
        <w:t xml:space="preserve">ARM </w:t>
      </w:r>
      <w:r w:rsidRPr="00FB6032">
        <w:t>kit</w:t>
      </w:r>
      <w:r w:rsidRPr="00FB6032">
        <w:rPr>
          <w:rFonts w:hint="eastAsia"/>
        </w:rPr>
        <w:t xml:space="preserve">로 통신을 하는데 있어서 이더넷을 사용하기위한 </w:t>
      </w:r>
      <w:r w:rsidR="00617E4F" w:rsidRPr="00FB6032">
        <w:rPr>
          <w:rFonts w:hint="eastAsia"/>
        </w:rPr>
        <w:t>라이선스 등록에</w:t>
      </w:r>
      <w:r w:rsidRPr="00FB6032">
        <w:rPr>
          <w:rFonts w:hint="eastAsia"/>
        </w:rPr>
        <w:t xml:space="preserve"> </w:t>
      </w:r>
      <w:r w:rsidR="00553551" w:rsidRPr="00FB6032">
        <w:rPr>
          <w:rFonts w:hint="eastAsia"/>
        </w:rPr>
        <w:t>복잡성이 프로젝트 진행에 차질을 주므로</w:t>
      </w:r>
      <w:r w:rsidRPr="00FB6032">
        <w:rPr>
          <w:rFonts w:hint="eastAsia"/>
        </w:rPr>
        <w:t xml:space="preserve"> </w:t>
      </w:r>
      <w:r w:rsidRPr="00FB6032">
        <w:t>UART</w:t>
      </w:r>
      <w:r w:rsidRPr="00FB6032">
        <w:rPr>
          <w:rFonts w:hint="eastAsia"/>
        </w:rPr>
        <w:t>를 이용한 시리얼 통신으로 구현한다</w:t>
      </w:r>
    </w:p>
    <w:p w:rsidR="006D7457" w:rsidRDefault="006D7457" w:rsidP="0084535A">
      <w:pPr>
        <w:pStyle w:val="a0"/>
      </w:pPr>
    </w:p>
    <w:p w:rsidR="00476500" w:rsidRDefault="00476500" w:rsidP="0084535A">
      <w:pPr>
        <w:pStyle w:val="a0"/>
      </w:pPr>
    </w:p>
    <w:p w:rsidR="00476500" w:rsidRDefault="00476500" w:rsidP="0084535A">
      <w:pPr>
        <w:pStyle w:val="a0"/>
        <w:rPr>
          <w:rFonts w:hint="eastAsia"/>
        </w:rPr>
      </w:pPr>
    </w:p>
    <w:p w:rsidR="00476500" w:rsidRPr="0084535A" w:rsidRDefault="00476500" w:rsidP="00476500">
      <w:pPr>
        <w:pStyle w:val="1"/>
        <w:rPr>
          <w:rStyle w:val="apple-converted-space"/>
        </w:rPr>
      </w:pPr>
      <w:r>
        <w:lastRenderedPageBreak/>
        <w:t>주요</w:t>
      </w:r>
      <w:r>
        <w:t xml:space="preserve"> </w:t>
      </w:r>
      <w:r>
        <w:t>함수</w:t>
      </w:r>
      <w:r>
        <w:t xml:space="preserve"> </w:t>
      </w:r>
      <w:r>
        <w:t>및</w:t>
      </w:r>
      <w:r>
        <w:t> </w:t>
      </w:r>
      <w:r>
        <w:t>핵심</w:t>
      </w:r>
      <w:r>
        <w:t xml:space="preserve"> </w:t>
      </w:r>
      <w:r>
        <w:t>알고리즘</w:t>
      </w:r>
      <w:r>
        <w:rPr>
          <w:rStyle w:val="apple-converted-space"/>
          <w:rFonts w:ascii="Arial" w:hAnsi="Arial" w:cs="Arial"/>
          <w:b w:val="0"/>
          <w:bCs w:val="0"/>
          <w:color w:val="999999"/>
          <w:sz w:val="18"/>
          <w:szCs w:val="18"/>
        </w:rPr>
        <w:t> </w:t>
      </w:r>
    </w:p>
    <w:p w:rsidR="0084535A" w:rsidRPr="0084535A" w:rsidRDefault="0084535A" w:rsidP="0084535A">
      <w:pPr>
        <w:pStyle w:val="2"/>
      </w:pPr>
      <w:r>
        <w:t>M</w:t>
      </w:r>
      <w:r>
        <w:rPr>
          <w:rFonts w:hint="eastAsia"/>
        </w:rPr>
        <w:t xml:space="preserve">ain </w:t>
      </w:r>
      <w:r>
        <w:t>part</w:t>
      </w:r>
    </w:p>
    <w:p w:rsidR="0084535A" w:rsidRPr="00B3703A" w:rsidRDefault="0084535A" w:rsidP="0084535A">
      <w:pPr>
        <w:pStyle w:val="a8"/>
      </w:pPr>
      <w:r w:rsidRPr="00B3703A">
        <w:rPr>
          <w:rFonts w:hint="eastAsia"/>
        </w:rPr>
        <w:t xml:space="preserve">프로그램의 </w:t>
      </w:r>
      <w:r w:rsidR="00722E65" w:rsidRPr="00B3703A">
        <w:rPr>
          <w:rFonts w:hint="eastAsia"/>
        </w:rPr>
        <w:t xml:space="preserve">메인 </w:t>
      </w:r>
      <w:r w:rsidRPr="00B3703A">
        <w:rPr>
          <w:rFonts w:hint="eastAsia"/>
        </w:rPr>
        <w:t xml:space="preserve">코드이다. 먼저 프로그램에서 </w:t>
      </w:r>
      <w:r w:rsidR="00722E65" w:rsidRPr="00B3703A">
        <w:rPr>
          <w:rFonts w:hint="eastAsia"/>
        </w:rPr>
        <w:t>사용되는</w:t>
      </w:r>
      <w:r w:rsidR="00B179C8">
        <w:rPr>
          <w:rFonts w:hint="eastAsia"/>
        </w:rPr>
        <w:t xml:space="preserve"> Timer</w:t>
      </w:r>
      <w:r w:rsidR="00FB6032" w:rsidRPr="00B3703A">
        <w:rPr>
          <w:rFonts w:hint="eastAsia"/>
        </w:rPr>
        <w:t>0, LCD, KEYAPD</w:t>
      </w:r>
      <w:r w:rsidR="00FB6032" w:rsidRPr="00B3703A">
        <w:t>,</w:t>
      </w:r>
      <w:r w:rsidR="00FB6032" w:rsidRPr="00B3703A">
        <w:rPr>
          <w:rFonts w:hint="eastAsia"/>
        </w:rPr>
        <w:t xml:space="preserve"> MOTOR</w:t>
      </w:r>
      <w:r w:rsidR="00FB6032" w:rsidRPr="00B3703A">
        <w:t>,</w:t>
      </w:r>
      <w:r w:rsidR="00FB6032" w:rsidRPr="00B3703A">
        <w:rPr>
          <w:rFonts w:hint="eastAsia"/>
        </w:rPr>
        <w:t xml:space="preserve"> UART</w:t>
      </w:r>
      <w:r w:rsidRPr="00B3703A">
        <w:rPr>
          <w:rFonts w:hint="eastAsia"/>
        </w:rPr>
        <w:t>를 모두 초기화한다.</w:t>
      </w:r>
      <w:r w:rsidRPr="00B3703A">
        <w:t xml:space="preserve"> </w:t>
      </w:r>
      <w:r w:rsidRPr="00B3703A">
        <w:rPr>
          <w:rFonts w:hint="eastAsia"/>
        </w:rPr>
        <w:t>각 모듈들은 서로 하나의 GPIO를 통하여 작동하기 때문에 한</w:t>
      </w:r>
      <w:r w:rsidR="00DA2AD8" w:rsidRPr="00B3703A">
        <w:rPr>
          <w:rFonts w:hint="eastAsia"/>
        </w:rPr>
        <w:t xml:space="preserve"> </w:t>
      </w:r>
      <w:r w:rsidRPr="00B3703A">
        <w:rPr>
          <w:rFonts w:hint="eastAsia"/>
        </w:rPr>
        <w:t>순간에 하나의 모듈만이 작동 가능하다. 따라서 무한 루프를</w:t>
      </w:r>
      <w:r w:rsidR="00F82F24" w:rsidRPr="00B3703A">
        <w:rPr>
          <w:rFonts w:hint="eastAsia"/>
        </w:rPr>
        <w:t xml:space="preserve"> 이용함으로써</w:t>
      </w:r>
      <w:r w:rsidRPr="00B3703A">
        <w:rPr>
          <w:rFonts w:hint="eastAsia"/>
        </w:rPr>
        <w:t xml:space="preserve"> 각 모듈의 </w:t>
      </w:r>
      <w:r w:rsidRPr="00B3703A">
        <w:t>mainTask</w:t>
      </w:r>
      <w:r w:rsidRPr="00B3703A">
        <w:rPr>
          <w:rFonts w:hint="eastAsia"/>
        </w:rPr>
        <w:t xml:space="preserve">함수들을 </w:t>
      </w:r>
      <w:r w:rsidR="005E02D1" w:rsidRPr="00B3703A">
        <w:rPr>
          <w:rFonts w:hint="eastAsia"/>
        </w:rPr>
        <w:t xml:space="preserve">실행하여 </w:t>
      </w:r>
      <w:r w:rsidRPr="00B3703A">
        <w:rPr>
          <w:rFonts w:hint="eastAsia"/>
        </w:rPr>
        <w:t xml:space="preserve">동시에 모듈을 사용하는 것처럼 </w:t>
      </w:r>
      <w:r w:rsidR="0065401C" w:rsidRPr="00B3703A">
        <w:rPr>
          <w:rFonts w:hint="eastAsia"/>
        </w:rPr>
        <w:t>실행한다.</w:t>
      </w:r>
    </w:p>
    <w:p w:rsidR="0084535A" w:rsidRPr="00F16E32" w:rsidRDefault="0084535A" w:rsidP="008453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:rsidR="00BE1997" w:rsidRPr="0073347C" w:rsidRDefault="00BE1997" w:rsidP="00F3536C">
      <w:pPr>
        <w:pStyle w:val="a5"/>
      </w:pPr>
      <w:r w:rsidRPr="0073347C">
        <w:t>//</w:t>
      </w:r>
      <w:r w:rsidRPr="0073347C">
        <w:t>사용할</w:t>
      </w:r>
      <w:r w:rsidRPr="0073347C">
        <w:t xml:space="preserve"> </w:t>
      </w:r>
      <w:r w:rsidRPr="0073347C">
        <w:t>기능들을</w:t>
      </w:r>
      <w:r w:rsidRPr="0073347C">
        <w:t xml:space="preserve"> </w:t>
      </w:r>
      <w:r w:rsidRPr="0073347C">
        <w:t>모두</w:t>
      </w:r>
      <w:r w:rsidRPr="0073347C">
        <w:t xml:space="preserve"> </w:t>
      </w:r>
      <w:r w:rsidRPr="0073347C">
        <w:t>초기화한다</w:t>
      </w:r>
    </w:p>
    <w:p w:rsidR="00BE1997" w:rsidRPr="0073347C" w:rsidRDefault="00BE1997" w:rsidP="00F3536C">
      <w:pPr>
        <w:pStyle w:val="a5"/>
      </w:pPr>
      <w:r w:rsidRPr="0073347C">
        <w:t>void init() {</w:t>
      </w:r>
    </w:p>
    <w:p w:rsidR="00BE1997" w:rsidRPr="0073347C" w:rsidRDefault="00BE1997" w:rsidP="00F3536C">
      <w:pPr>
        <w:pStyle w:val="a5"/>
      </w:pPr>
      <w:r w:rsidRPr="0073347C">
        <w:tab/>
        <w:t>init_timer0();</w:t>
      </w:r>
    </w:p>
    <w:p w:rsidR="00BE1997" w:rsidRPr="0073347C" w:rsidRDefault="00BE1997" w:rsidP="00F3536C">
      <w:pPr>
        <w:pStyle w:val="a5"/>
      </w:pPr>
      <w:r w:rsidRPr="0073347C">
        <w:tab/>
        <w:t>LCD_init();</w:t>
      </w:r>
    </w:p>
    <w:p w:rsidR="00BE1997" w:rsidRPr="0073347C" w:rsidRDefault="00BE1997" w:rsidP="00F3536C">
      <w:pPr>
        <w:pStyle w:val="a5"/>
      </w:pPr>
      <w:r w:rsidRPr="0073347C">
        <w:tab/>
        <w:t>KEYPAD_init();</w:t>
      </w:r>
    </w:p>
    <w:p w:rsidR="00BE1997" w:rsidRPr="0073347C" w:rsidRDefault="00BE1997" w:rsidP="00F3536C">
      <w:pPr>
        <w:pStyle w:val="a5"/>
      </w:pPr>
      <w:r w:rsidRPr="0073347C">
        <w:tab/>
        <w:t>MOTOR_init();</w:t>
      </w:r>
    </w:p>
    <w:p w:rsidR="00BE1997" w:rsidRPr="0073347C" w:rsidRDefault="00BE1997" w:rsidP="00F3536C">
      <w:pPr>
        <w:pStyle w:val="a5"/>
      </w:pPr>
      <w:r w:rsidRPr="0073347C">
        <w:tab/>
        <w:t>UART_init();</w:t>
      </w:r>
    </w:p>
    <w:p w:rsidR="00BE1997" w:rsidRPr="0073347C" w:rsidRDefault="00BE1997" w:rsidP="00F3536C">
      <w:pPr>
        <w:pStyle w:val="a5"/>
      </w:pPr>
      <w:r w:rsidRPr="0073347C">
        <w:t>}</w:t>
      </w:r>
    </w:p>
    <w:p w:rsidR="00BE1997" w:rsidRPr="0073347C" w:rsidRDefault="00BE1997" w:rsidP="00F3536C">
      <w:pPr>
        <w:pStyle w:val="a5"/>
      </w:pPr>
    </w:p>
    <w:p w:rsidR="00BE1997" w:rsidRPr="0073347C" w:rsidRDefault="00BE1997" w:rsidP="00F3536C">
      <w:pPr>
        <w:pStyle w:val="a5"/>
      </w:pPr>
      <w:r w:rsidRPr="0073347C">
        <w:t>//main</w:t>
      </w:r>
    </w:p>
    <w:p w:rsidR="00BE1997" w:rsidRPr="0073347C" w:rsidRDefault="00BE1997" w:rsidP="00F3536C">
      <w:pPr>
        <w:pStyle w:val="a5"/>
      </w:pPr>
      <w:r w:rsidRPr="0073347C">
        <w:t>int main(void) {</w:t>
      </w:r>
    </w:p>
    <w:p w:rsidR="00BE1997" w:rsidRPr="0073347C" w:rsidRDefault="00BE1997" w:rsidP="00F3536C">
      <w:pPr>
        <w:pStyle w:val="a5"/>
      </w:pPr>
      <w:r w:rsidRPr="0073347C">
        <w:tab/>
        <w:t>//</w:t>
      </w:r>
      <w:r w:rsidRPr="0073347C">
        <w:t>사용할</w:t>
      </w:r>
      <w:r w:rsidRPr="0073347C">
        <w:t xml:space="preserve"> </w:t>
      </w:r>
      <w:r w:rsidRPr="0073347C">
        <w:t>모든</w:t>
      </w:r>
      <w:r w:rsidRPr="0073347C">
        <w:t xml:space="preserve"> </w:t>
      </w:r>
      <w:r w:rsidRPr="0073347C">
        <w:t>기능을</w:t>
      </w:r>
      <w:r w:rsidRPr="0073347C">
        <w:t xml:space="preserve"> </w:t>
      </w:r>
      <w:r w:rsidRPr="0073347C">
        <w:t>초기화</w:t>
      </w:r>
    </w:p>
    <w:p w:rsidR="00BE1997" w:rsidRPr="0073347C" w:rsidRDefault="00BE1997" w:rsidP="00F3536C">
      <w:pPr>
        <w:pStyle w:val="a5"/>
      </w:pPr>
      <w:r w:rsidRPr="0073347C">
        <w:tab/>
        <w:t>init();</w:t>
      </w:r>
    </w:p>
    <w:p w:rsidR="00BE1997" w:rsidRPr="0073347C" w:rsidRDefault="00BE1997" w:rsidP="00F3536C">
      <w:pPr>
        <w:pStyle w:val="a5"/>
      </w:pPr>
    </w:p>
    <w:p w:rsidR="00BE1997" w:rsidRPr="0073347C" w:rsidRDefault="00BE1997" w:rsidP="00F3536C">
      <w:pPr>
        <w:pStyle w:val="a5"/>
      </w:pPr>
      <w:r w:rsidRPr="0073347C">
        <w:tab/>
        <w:t>//</w:t>
      </w:r>
      <w:r w:rsidRPr="0073347C">
        <w:t>무한</w:t>
      </w:r>
      <w:r w:rsidRPr="0073347C">
        <w:t xml:space="preserve"> </w:t>
      </w:r>
      <w:r w:rsidRPr="0073347C">
        <w:t>루프를</w:t>
      </w:r>
      <w:r w:rsidRPr="0073347C">
        <w:t xml:space="preserve"> </w:t>
      </w:r>
      <w:r w:rsidRPr="0073347C">
        <w:t>돌면서</w:t>
      </w:r>
      <w:r w:rsidRPr="0073347C">
        <w:t xml:space="preserve"> </w:t>
      </w:r>
      <w:r w:rsidRPr="0073347C">
        <w:t>각</w:t>
      </w:r>
      <w:r w:rsidRPr="0073347C">
        <w:t xml:space="preserve"> </w:t>
      </w:r>
      <w:r w:rsidRPr="0073347C">
        <w:t>기능이</w:t>
      </w:r>
      <w:r w:rsidRPr="0073347C">
        <w:t xml:space="preserve"> </w:t>
      </w:r>
      <w:r w:rsidRPr="0073347C">
        <w:t>동작하게만든다</w:t>
      </w:r>
    </w:p>
    <w:p w:rsidR="00BE1997" w:rsidRPr="0073347C" w:rsidRDefault="00BE1997" w:rsidP="00F3536C">
      <w:pPr>
        <w:pStyle w:val="a5"/>
      </w:pPr>
      <w:r w:rsidRPr="0073347C">
        <w:tab/>
        <w:t>while (1) {</w:t>
      </w:r>
    </w:p>
    <w:p w:rsidR="00BE1997" w:rsidRPr="0073347C" w:rsidRDefault="00BE1997" w:rsidP="00F3536C">
      <w:pPr>
        <w:pStyle w:val="a5"/>
      </w:pPr>
      <w:r w:rsidRPr="0073347C">
        <w:tab/>
      </w:r>
      <w:r w:rsidRPr="0073347C">
        <w:tab/>
        <w:t>Keypad_mainTask();</w:t>
      </w:r>
    </w:p>
    <w:p w:rsidR="00BE1997" w:rsidRPr="0073347C" w:rsidRDefault="00BE1997" w:rsidP="00F3536C">
      <w:pPr>
        <w:pStyle w:val="a5"/>
      </w:pPr>
      <w:r w:rsidRPr="0073347C">
        <w:tab/>
      </w:r>
      <w:r w:rsidRPr="0073347C">
        <w:tab/>
        <w:t>LCD_mainTask();</w:t>
      </w:r>
    </w:p>
    <w:p w:rsidR="00BE1997" w:rsidRPr="0073347C" w:rsidRDefault="00BE1997" w:rsidP="00F3536C">
      <w:pPr>
        <w:pStyle w:val="a5"/>
      </w:pPr>
      <w:r w:rsidRPr="0073347C">
        <w:tab/>
      </w:r>
      <w:r w:rsidRPr="0073347C">
        <w:tab/>
        <w:t>MOTOR_mainTask();</w:t>
      </w:r>
    </w:p>
    <w:p w:rsidR="00BE1997" w:rsidRPr="0073347C" w:rsidRDefault="00BE1997" w:rsidP="00F3536C">
      <w:pPr>
        <w:pStyle w:val="a5"/>
      </w:pPr>
      <w:r w:rsidRPr="0073347C">
        <w:tab/>
      </w:r>
      <w:r w:rsidRPr="0073347C">
        <w:tab/>
        <w:t>UART_mainTask();</w:t>
      </w:r>
    </w:p>
    <w:p w:rsidR="00BE1997" w:rsidRPr="0073347C" w:rsidRDefault="00BE1997" w:rsidP="00F3536C">
      <w:pPr>
        <w:pStyle w:val="a5"/>
      </w:pPr>
      <w:r w:rsidRPr="0073347C">
        <w:tab/>
        <w:t>}</w:t>
      </w:r>
    </w:p>
    <w:p w:rsidR="0084535A" w:rsidRDefault="00BE1997" w:rsidP="00F3536C">
      <w:pPr>
        <w:pStyle w:val="a5"/>
      </w:pPr>
      <w:r w:rsidRPr="0073347C">
        <w:t>}</w:t>
      </w:r>
    </w:p>
    <w:p w:rsidR="000B2188" w:rsidRDefault="000B2188" w:rsidP="000B2188">
      <w:pPr>
        <w:pStyle w:val="a8"/>
      </w:pPr>
    </w:p>
    <w:p w:rsidR="00617E4F" w:rsidRPr="0073347C" w:rsidRDefault="00617E4F" w:rsidP="000B2188">
      <w:pPr>
        <w:pStyle w:val="a8"/>
      </w:pPr>
    </w:p>
    <w:p w:rsidR="0084535A" w:rsidRDefault="0084535A" w:rsidP="0084535A">
      <w:pPr>
        <w:pStyle w:val="2"/>
      </w:pPr>
      <w:r w:rsidRPr="00A250E9">
        <w:t>T</w:t>
      </w:r>
      <w:r w:rsidRPr="00A250E9">
        <w:rPr>
          <w:rFonts w:hint="eastAsia"/>
        </w:rPr>
        <w:t>imer0</w:t>
      </w:r>
      <w:r w:rsidRPr="00A250E9">
        <w:t xml:space="preserve"> part</w:t>
      </w:r>
    </w:p>
    <w:p w:rsidR="0084535A" w:rsidRDefault="00B179C8" w:rsidP="0084535A">
      <w:pPr>
        <w:pStyle w:val="a0"/>
      </w:pPr>
      <w:r>
        <w:t xml:space="preserve"> </w:t>
      </w:r>
      <w:r w:rsidR="0084535A">
        <w:t>Timer0</w:t>
      </w:r>
      <w:r w:rsidR="0084535A">
        <w:rPr>
          <w:rFonts w:hint="eastAsia"/>
        </w:rPr>
        <w:t xml:space="preserve">는 이 </w:t>
      </w:r>
      <w:r w:rsidR="000D71B1">
        <w:rPr>
          <w:rFonts w:hint="eastAsia"/>
        </w:rPr>
        <w:t>프로그램</w:t>
      </w:r>
      <w:r w:rsidR="0084535A">
        <w:rPr>
          <w:rFonts w:hint="eastAsia"/>
        </w:rPr>
        <w:t>에서 사용</w:t>
      </w:r>
      <w:r w:rsidR="00561E3E">
        <w:rPr>
          <w:rFonts w:hint="eastAsia"/>
        </w:rPr>
        <w:t xml:space="preserve"> </w:t>
      </w:r>
      <w:r w:rsidR="0073347C">
        <w:rPr>
          <w:rFonts w:hint="eastAsia"/>
        </w:rPr>
        <w:t>되는</w:t>
      </w:r>
      <w:r w:rsidR="0084535A">
        <w:rPr>
          <w:rFonts w:hint="eastAsia"/>
        </w:rPr>
        <w:t xml:space="preserve"> 타이머는 1초마다 인터럽트가 발생하여 매초마다 필요한 동작들을 수행하도록 하였다 </w:t>
      </w:r>
    </w:p>
    <w:p w:rsidR="00E64BD9" w:rsidRPr="00953517" w:rsidRDefault="00E64BD9" w:rsidP="000B2188">
      <w:pPr>
        <w:pStyle w:val="a8"/>
      </w:pPr>
    </w:p>
    <w:p w:rsidR="00F14563" w:rsidRDefault="0084535A" w:rsidP="00F14563">
      <w:pPr>
        <w:pStyle w:val="3"/>
      </w:pPr>
      <w:r>
        <w:t>T</w:t>
      </w:r>
      <w:r>
        <w:rPr>
          <w:rFonts w:hint="eastAsia"/>
        </w:rPr>
        <w:t>imer0</w:t>
      </w:r>
      <w:r w:rsidR="00F14563">
        <w:rPr>
          <w:rFonts w:hint="eastAsia"/>
        </w:rPr>
        <w:t xml:space="preserve"> </w:t>
      </w:r>
      <w:r>
        <w:rPr>
          <w:rFonts w:hint="eastAsia"/>
        </w:rPr>
        <w:t>핸들러</w:t>
      </w:r>
      <w:r w:rsidR="00561E3E">
        <w:rPr>
          <w:rFonts w:hint="eastAsia"/>
        </w:rPr>
        <w:t xml:space="preserve"> </w:t>
      </w:r>
    </w:p>
    <w:p w:rsidR="0084535A" w:rsidRPr="00B3703A" w:rsidRDefault="0084535A" w:rsidP="0084535A">
      <w:pPr>
        <w:pStyle w:val="a8"/>
      </w:pPr>
      <w:r w:rsidRPr="00B3703A">
        <w:rPr>
          <w:rFonts w:hint="eastAsia"/>
        </w:rPr>
        <w:t xml:space="preserve"> 매</w:t>
      </w:r>
      <w:r w:rsidR="00D36489" w:rsidRPr="00B3703A">
        <w:rPr>
          <w:rFonts w:hint="eastAsia"/>
        </w:rPr>
        <w:t xml:space="preserve"> </w:t>
      </w:r>
      <w:r w:rsidRPr="00B3703A">
        <w:rPr>
          <w:rFonts w:hint="eastAsia"/>
        </w:rPr>
        <w:t xml:space="preserve">초마다 내부의 시간을 업데이트, </w:t>
      </w:r>
      <w:r w:rsidR="0073347C" w:rsidRPr="00B3703A">
        <w:t>LCD</w:t>
      </w:r>
      <w:r w:rsidRPr="00B3703A">
        <w:rPr>
          <w:rFonts w:hint="eastAsia"/>
        </w:rPr>
        <w:t xml:space="preserve">화면 갱신 및 </w:t>
      </w:r>
      <w:r w:rsidR="0073347C" w:rsidRPr="00B3703A">
        <w:rPr>
          <w:rFonts w:hint="eastAsia"/>
        </w:rPr>
        <w:t xml:space="preserve">UART </w:t>
      </w:r>
      <w:r w:rsidRPr="00B3703A">
        <w:rPr>
          <w:rFonts w:hint="eastAsia"/>
        </w:rPr>
        <w:t>통신에 필요한 카운터를 업데이트</w:t>
      </w:r>
      <w:r w:rsidR="003D5FA7" w:rsidRPr="00B3703A">
        <w:rPr>
          <w:rFonts w:hint="eastAsia"/>
        </w:rPr>
        <w:t>한다.</w:t>
      </w:r>
    </w:p>
    <w:p w:rsidR="0084535A" w:rsidRPr="001A4F26" w:rsidRDefault="0084535A" w:rsidP="0084535A">
      <w:pPr>
        <w:pStyle w:val="a8"/>
      </w:pPr>
    </w:p>
    <w:p w:rsidR="00561E3E" w:rsidRPr="00D41BD5" w:rsidRDefault="00561E3E" w:rsidP="00F3536C">
      <w:pPr>
        <w:pStyle w:val="a5"/>
      </w:pPr>
      <w:r w:rsidRPr="00D41BD5">
        <w:t>//</w:t>
      </w:r>
      <w:r w:rsidRPr="00D41BD5">
        <w:t>매</w:t>
      </w:r>
      <w:r w:rsidR="00F14563">
        <w:rPr>
          <w:rFonts w:hint="eastAsia"/>
        </w:rPr>
        <w:t xml:space="preserve"> 1</w:t>
      </w:r>
      <w:r w:rsidRPr="00D41BD5">
        <w:t>초마다</w:t>
      </w:r>
      <w:r w:rsidRPr="00D41BD5">
        <w:t xml:space="preserve"> </w:t>
      </w:r>
      <w:r w:rsidRPr="00D41BD5">
        <w:t>인터럽트</w:t>
      </w:r>
      <w:r w:rsidRPr="00D41BD5">
        <w:t xml:space="preserve"> </w:t>
      </w:r>
      <w:r w:rsidRPr="00D41BD5">
        <w:t>핸들러에</w:t>
      </w:r>
      <w:r w:rsidRPr="00D41BD5">
        <w:t xml:space="preserve"> </w:t>
      </w:r>
      <w:r w:rsidRPr="00D41BD5">
        <w:t>진한다</w:t>
      </w:r>
      <w:r w:rsidRPr="00D41BD5">
        <w:t xml:space="preserve"> </w:t>
      </w:r>
    </w:p>
    <w:p w:rsidR="00561E3E" w:rsidRPr="00D41BD5" w:rsidRDefault="00561E3E" w:rsidP="00F3536C">
      <w:pPr>
        <w:pStyle w:val="a5"/>
      </w:pPr>
      <w:r w:rsidRPr="00D41BD5">
        <w:t>void TIMER0_IRQHandler(void) {</w:t>
      </w:r>
    </w:p>
    <w:p w:rsidR="00561E3E" w:rsidRPr="00D41BD5" w:rsidRDefault="00561E3E" w:rsidP="00F3536C">
      <w:pPr>
        <w:pStyle w:val="a5"/>
      </w:pPr>
      <w:r w:rsidRPr="00D41BD5">
        <w:tab/>
        <w:t>//timer0</w:t>
      </w:r>
      <w:r w:rsidRPr="00D41BD5">
        <w:t>의</w:t>
      </w:r>
      <w:r w:rsidRPr="00D41BD5">
        <w:t xml:space="preserve"> </w:t>
      </w:r>
      <w:r w:rsidRPr="00D41BD5">
        <w:t>인터럽트</w:t>
      </w:r>
      <w:r w:rsidRPr="00D41BD5">
        <w:t xml:space="preserve"> </w:t>
      </w:r>
      <w:r w:rsidRPr="00D41BD5">
        <w:t>비트를</w:t>
      </w:r>
      <w:r w:rsidRPr="00D41BD5">
        <w:t xml:space="preserve"> </w:t>
      </w:r>
      <w:r w:rsidRPr="00D41BD5">
        <w:t>클리어하여</w:t>
      </w:r>
      <w:r w:rsidRPr="00D41BD5">
        <w:t xml:space="preserve"> </w:t>
      </w:r>
      <w:r w:rsidRPr="00D41BD5">
        <w:t>다음</w:t>
      </w:r>
      <w:r w:rsidRPr="00D41BD5">
        <w:t xml:space="preserve"> 1</w:t>
      </w:r>
      <w:r w:rsidRPr="00D41BD5">
        <w:t>초</w:t>
      </w:r>
      <w:r w:rsidRPr="00D41BD5">
        <w:t xml:space="preserve"> </w:t>
      </w:r>
      <w:r w:rsidRPr="00D41BD5">
        <w:t>후에</w:t>
      </w:r>
      <w:r w:rsidRPr="00D41BD5">
        <w:t xml:space="preserve"> </w:t>
      </w:r>
      <w:r w:rsidRPr="00D41BD5">
        <w:t>진입하도록</w:t>
      </w:r>
      <w:r w:rsidRPr="00D41BD5">
        <w:t xml:space="preserve"> </w:t>
      </w:r>
      <w:r w:rsidRPr="00D41BD5">
        <w:t>만든다</w:t>
      </w:r>
    </w:p>
    <w:p w:rsidR="00561E3E" w:rsidRPr="00D41BD5" w:rsidRDefault="00561E3E" w:rsidP="00F3536C">
      <w:pPr>
        <w:pStyle w:val="a5"/>
      </w:pPr>
      <w:r w:rsidRPr="00D41BD5">
        <w:tab/>
        <w:t xml:space="preserve">TIM_ClearIntPending(LPC_TIM0, TIM_MR0_INT); </w:t>
      </w:r>
    </w:p>
    <w:p w:rsidR="00561E3E" w:rsidRPr="00D41BD5" w:rsidRDefault="00561E3E" w:rsidP="00F3536C">
      <w:pPr>
        <w:pStyle w:val="a5"/>
      </w:pPr>
    </w:p>
    <w:p w:rsidR="00561E3E" w:rsidRPr="00D41BD5" w:rsidRDefault="00561E3E" w:rsidP="00F3536C">
      <w:pPr>
        <w:pStyle w:val="a5"/>
      </w:pPr>
      <w:r w:rsidRPr="00D41BD5">
        <w:tab/>
        <w:t>//</w:t>
      </w:r>
      <w:r w:rsidRPr="00D41BD5">
        <w:t>현재</w:t>
      </w:r>
      <w:r w:rsidRPr="00D41BD5">
        <w:t xml:space="preserve"> </w:t>
      </w:r>
      <w:r w:rsidRPr="00D41BD5">
        <w:t>시간을</w:t>
      </w:r>
      <w:r w:rsidRPr="00D41BD5">
        <w:t xml:space="preserve"> 1</w:t>
      </w:r>
      <w:r w:rsidRPr="00D41BD5">
        <w:t>초가</w:t>
      </w:r>
      <w:r w:rsidRPr="00D41BD5">
        <w:t xml:space="preserve"> </w:t>
      </w:r>
      <w:r w:rsidRPr="00D41BD5">
        <w:t>지난</w:t>
      </w:r>
      <w:r w:rsidRPr="00D41BD5">
        <w:t xml:space="preserve"> </w:t>
      </w:r>
      <w:r w:rsidRPr="00D41BD5">
        <w:t>시간으로</w:t>
      </w:r>
      <w:r w:rsidRPr="00D41BD5">
        <w:t xml:space="preserve"> </w:t>
      </w:r>
      <w:r w:rsidRPr="00D41BD5">
        <w:t>업데이트</w:t>
      </w:r>
      <w:r w:rsidRPr="00D41BD5">
        <w:t xml:space="preserve"> </w:t>
      </w:r>
      <w:r w:rsidRPr="00D41BD5">
        <w:t>한다</w:t>
      </w:r>
      <w:r w:rsidRPr="00D41BD5">
        <w:t xml:space="preserve"> </w:t>
      </w:r>
    </w:p>
    <w:p w:rsidR="00561E3E" w:rsidRPr="00D41BD5" w:rsidRDefault="00561E3E" w:rsidP="00F3536C">
      <w:pPr>
        <w:pStyle w:val="a5"/>
      </w:pPr>
      <w:r w:rsidRPr="00D41BD5">
        <w:tab/>
        <w:t>DATA_timeUpdate();</w:t>
      </w:r>
      <w:r w:rsidRPr="00D41BD5">
        <w:tab/>
      </w:r>
    </w:p>
    <w:p w:rsidR="00561E3E" w:rsidRPr="00D41BD5" w:rsidRDefault="00561E3E" w:rsidP="00F3536C">
      <w:pPr>
        <w:pStyle w:val="a5"/>
      </w:pPr>
    </w:p>
    <w:p w:rsidR="00561E3E" w:rsidRPr="00D41BD5" w:rsidRDefault="00561E3E" w:rsidP="00F3536C">
      <w:pPr>
        <w:pStyle w:val="a5"/>
      </w:pPr>
      <w:r w:rsidRPr="00D41BD5">
        <w:tab/>
        <w:t>//1</w:t>
      </w:r>
      <w:r w:rsidRPr="00D41BD5">
        <w:t>초마다</w:t>
      </w:r>
      <w:r w:rsidRPr="00D41BD5">
        <w:t xml:space="preserve"> lcd </w:t>
      </w:r>
      <w:r w:rsidRPr="00D41BD5">
        <w:t>화면이</w:t>
      </w:r>
      <w:r w:rsidRPr="00D41BD5">
        <w:t xml:space="preserve"> </w:t>
      </w:r>
      <w:r w:rsidRPr="00D41BD5">
        <w:t>갱신이</w:t>
      </w:r>
      <w:r w:rsidRPr="00D41BD5">
        <w:t xml:space="preserve"> </w:t>
      </w:r>
      <w:r w:rsidRPr="00D41BD5">
        <w:t>하도록</w:t>
      </w:r>
      <w:r w:rsidRPr="00D41BD5">
        <w:t xml:space="preserve"> </w:t>
      </w:r>
      <w:r w:rsidRPr="00D41BD5">
        <w:t>설정한다</w:t>
      </w:r>
    </w:p>
    <w:p w:rsidR="00561E3E" w:rsidRPr="00D41BD5" w:rsidRDefault="00561E3E" w:rsidP="00F3536C">
      <w:pPr>
        <w:pStyle w:val="a5"/>
      </w:pPr>
      <w:r w:rsidRPr="00D41BD5">
        <w:tab/>
        <w:t>LCD_setRefresh();</w:t>
      </w:r>
    </w:p>
    <w:p w:rsidR="00561E3E" w:rsidRPr="00D41BD5" w:rsidRDefault="00561E3E" w:rsidP="00F3536C">
      <w:pPr>
        <w:pStyle w:val="a5"/>
      </w:pPr>
    </w:p>
    <w:p w:rsidR="00561E3E" w:rsidRPr="00D41BD5" w:rsidRDefault="00561E3E" w:rsidP="00F3536C">
      <w:pPr>
        <w:pStyle w:val="a5"/>
      </w:pPr>
      <w:r w:rsidRPr="00D41BD5">
        <w:tab/>
        <w:t xml:space="preserve">//arm </w:t>
      </w:r>
      <w:r w:rsidRPr="00D41BD5">
        <w:t>프로세서가</w:t>
      </w:r>
      <w:r w:rsidRPr="00D41BD5">
        <w:t xml:space="preserve"> </w:t>
      </w:r>
      <w:r w:rsidRPr="00D41BD5">
        <w:t>서버와</w:t>
      </w:r>
      <w:r w:rsidRPr="00D41BD5">
        <w:t xml:space="preserve"> </w:t>
      </w:r>
      <w:r w:rsidRPr="00D41BD5">
        <w:t>연결되어있다면</w:t>
      </w:r>
      <w:r w:rsidRPr="00D41BD5">
        <w:t xml:space="preserve"> </w:t>
      </w:r>
      <w:r w:rsidRPr="00D41BD5">
        <w:t>연결확인을</w:t>
      </w:r>
      <w:r w:rsidRPr="00D41BD5">
        <w:t xml:space="preserve"> </w:t>
      </w:r>
      <w:r w:rsidRPr="00D41BD5">
        <w:t>위한</w:t>
      </w:r>
      <w:r w:rsidRPr="00D41BD5">
        <w:t xml:space="preserve"> </w:t>
      </w:r>
      <w:r w:rsidRPr="00D41BD5">
        <w:t>카운터를</w:t>
      </w:r>
      <w:r w:rsidRPr="00D41BD5">
        <w:t xml:space="preserve"> </w:t>
      </w:r>
      <w:r w:rsidRPr="00D41BD5">
        <w:t>갱신한다</w:t>
      </w:r>
    </w:p>
    <w:p w:rsidR="00561E3E" w:rsidRPr="00D41BD5" w:rsidRDefault="00561E3E" w:rsidP="00F3536C">
      <w:pPr>
        <w:pStyle w:val="a5"/>
      </w:pPr>
      <w:r w:rsidRPr="00D41BD5">
        <w:tab/>
        <w:t>if (DATA_isServerConnected())</w:t>
      </w:r>
    </w:p>
    <w:p w:rsidR="00561E3E" w:rsidRPr="00D41BD5" w:rsidRDefault="00561E3E" w:rsidP="00F3536C">
      <w:pPr>
        <w:pStyle w:val="a5"/>
      </w:pPr>
      <w:r w:rsidRPr="00D41BD5">
        <w:tab/>
      </w:r>
      <w:r w:rsidRPr="00D41BD5">
        <w:tab/>
        <w:t>DATA_connectionCountDown();</w:t>
      </w:r>
    </w:p>
    <w:p w:rsidR="00561E3E" w:rsidRPr="00D41BD5" w:rsidRDefault="00561E3E" w:rsidP="00F3536C">
      <w:pPr>
        <w:pStyle w:val="a5"/>
      </w:pPr>
    </w:p>
    <w:p w:rsidR="00561E3E" w:rsidRPr="00D41BD5" w:rsidRDefault="00561E3E" w:rsidP="00F3536C">
      <w:pPr>
        <w:pStyle w:val="a5"/>
      </w:pPr>
      <w:r w:rsidRPr="00D41BD5">
        <w:tab/>
        <w:t>//</w:t>
      </w:r>
      <w:r w:rsidRPr="00D41BD5">
        <w:t>비밀번호를</w:t>
      </w:r>
      <w:r w:rsidRPr="00D41BD5">
        <w:t xml:space="preserve"> </w:t>
      </w:r>
      <w:r w:rsidRPr="00D41BD5">
        <w:t>확인하기위해</w:t>
      </w:r>
      <w:r w:rsidRPr="00D41BD5">
        <w:t xml:space="preserve"> </w:t>
      </w:r>
      <w:r w:rsidRPr="00D41BD5">
        <w:t>전달한</w:t>
      </w:r>
      <w:r w:rsidRPr="00D41BD5">
        <w:t xml:space="preserve"> </w:t>
      </w:r>
      <w:r w:rsidRPr="00D41BD5">
        <w:t>메세지를</w:t>
      </w:r>
      <w:r w:rsidRPr="00D41BD5">
        <w:t xml:space="preserve"> </w:t>
      </w:r>
      <w:r w:rsidRPr="00D41BD5">
        <w:t>위한</w:t>
      </w:r>
      <w:r w:rsidRPr="00D41BD5">
        <w:t xml:space="preserve"> </w:t>
      </w:r>
      <w:r w:rsidRPr="00D41BD5">
        <w:t>카운터를</w:t>
      </w:r>
      <w:r w:rsidRPr="00D41BD5">
        <w:t xml:space="preserve"> </w:t>
      </w:r>
      <w:r w:rsidRPr="00D41BD5">
        <w:t>갱신한다</w:t>
      </w:r>
    </w:p>
    <w:p w:rsidR="00561E3E" w:rsidRPr="00D41BD5" w:rsidRDefault="00561E3E" w:rsidP="00F3536C">
      <w:pPr>
        <w:pStyle w:val="a5"/>
      </w:pPr>
      <w:r w:rsidRPr="00D41BD5">
        <w:tab/>
        <w:t>if (DATA_isRequestedPermission())</w:t>
      </w:r>
    </w:p>
    <w:p w:rsidR="00561E3E" w:rsidRPr="00D41BD5" w:rsidRDefault="00561E3E" w:rsidP="00F3536C">
      <w:pPr>
        <w:pStyle w:val="a5"/>
      </w:pPr>
      <w:r w:rsidRPr="00D41BD5">
        <w:tab/>
      </w:r>
      <w:r w:rsidRPr="00D41BD5">
        <w:tab/>
        <w:t>DATA_sendingMsgCountDown();</w:t>
      </w:r>
    </w:p>
    <w:p w:rsidR="0084535A" w:rsidRDefault="00561E3E" w:rsidP="00F3536C">
      <w:pPr>
        <w:pStyle w:val="a5"/>
      </w:pPr>
      <w:r w:rsidRPr="00D41BD5">
        <w:t>}</w:t>
      </w:r>
    </w:p>
    <w:p w:rsidR="00F44314" w:rsidRDefault="00F44314" w:rsidP="00F44314"/>
    <w:p w:rsidR="0084535A" w:rsidRDefault="0084535A" w:rsidP="0084535A">
      <w:pPr>
        <w:pStyle w:val="2"/>
      </w:pPr>
      <w:r>
        <w:t>U</w:t>
      </w:r>
      <w:r>
        <w:rPr>
          <w:rFonts w:hint="eastAsia"/>
        </w:rPr>
        <w:t xml:space="preserve">tility </w:t>
      </w:r>
      <w:r>
        <w:t>part</w:t>
      </w:r>
    </w:p>
    <w:p w:rsidR="00F14563" w:rsidRDefault="0084535A" w:rsidP="00F44314">
      <w:pPr>
        <w:pStyle w:val="a0"/>
      </w:pPr>
      <w:r>
        <w:t>Utilit</w:t>
      </w:r>
      <w:r>
        <w:rPr>
          <w:rFonts w:hint="eastAsia"/>
        </w:rPr>
        <w:t xml:space="preserve">y의 함수들은 주로 모듈들을 사용하는 </w:t>
      </w:r>
      <w:r>
        <w:t>GPIO</w:t>
      </w:r>
      <w:r>
        <w:rPr>
          <w:rFonts w:hint="eastAsia"/>
        </w:rPr>
        <w:t xml:space="preserve">설정을 조작하는 </w:t>
      </w:r>
      <w:r w:rsidR="000120AF">
        <w:rPr>
          <w:rFonts w:hint="eastAsia"/>
        </w:rPr>
        <w:t>파트이다</w:t>
      </w:r>
      <w:r w:rsidR="00561E3E">
        <w:rPr>
          <w:rFonts w:hint="eastAsia"/>
        </w:rPr>
        <w:t>.</w:t>
      </w:r>
      <w:r w:rsidR="000120AF">
        <w:rPr>
          <w:rFonts w:hint="eastAsia"/>
        </w:rPr>
        <w:t xml:space="preserve"> </w:t>
      </w:r>
    </w:p>
    <w:p w:rsidR="00E64BD9" w:rsidRDefault="00E64BD9" w:rsidP="00F44314">
      <w:pPr>
        <w:pStyle w:val="a0"/>
      </w:pPr>
    </w:p>
    <w:p w:rsidR="00F14563" w:rsidRPr="00DD0B6C" w:rsidRDefault="00F14563" w:rsidP="00F14563">
      <w:pPr>
        <w:pStyle w:val="3"/>
      </w:pPr>
      <w:r>
        <w:rPr>
          <w:rFonts w:hint="eastAsia"/>
        </w:rPr>
        <w:t>G</w:t>
      </w:r>
      <w:r>
        <w:t>IPO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84535A" w:rsidRPr="00C22144" w:rsidRDefault="0084535A" w:rsidP="00C30312">
      <w:pPr>
        <w:pStyle w:val="a0"/>
        <w:ind w:leftChars="100" w:left="200" w:firstLineChars="100" w:firstLine="200"/>
      </w:pPr>
      <w:r>
        <w:t>A</w:t>
      </w:r>
      <w:r>
        <w:rPr>
          <w:rFonts w:hint="eastAsia"/>
        </w:rPr>
        <w:t xml:space="preserve">rm 프로세서에서 모듈들은 사용하기 위해서는 </w:t>
      </w:r>
      <w:r>
        <w:t>GPIO</w:t>
      </w:r>
      <w:r>
        <w:rPr>
          <w:rFonts w:hint="eastAsia"/>
        </w:rPr>
        <w:t>를 사용해야한다. 따라서 매</w:t>
      </w:r>
      <w:r w:rsidR="008621CD">
        <w:rPr>
          <w:rFonts w:hint="eastAsia"/>
        </w:rPr>
        <w:t xml:space="preserve"> </w:t>
      </w:r>
      <w:r>
        <w:rPr>
          <w:rFonts w:hint="eastAsia"/>
        </w:rPr>
        <w:t xml:space="preserve">번 사용하는 </w:t>
      </w:r>
      <w:r w:rsidR="00C30312">
        <w:rPr>
          <w:rFonts w:hint="eastAsia"/>
        </w:rPr>
        <w:t xml:space="preserve">모듈 </w:t>
      </w:r>
      <w:r>
        <w:rPr>
          <w:rFonts w:hint="eastAsia"/>
        </w:rPr>
        <w:t>종류가 달라지므로 각 모듈에서 사용되는 GPIO 설정을 저장하거나 로드하기 위해서 다음과 같은 함수들을 사용한다.</w:t>
      </w:r>
    </w:p>
    <w:p w:rsidR="00D41BD5" w:rsidRPr="00D41BD5" w:rsidRDefault="00D41BD5" w:rsidP="00F3536C">
      <w:pPr>
        <w:pStyle w:val="a5"/>
      </w:pPr>
      <w:r w:rsidRPr="00D41BD5">
        <w:t>// arm processor</w:t>
      </w:r>
      <w:r w:rsidRPr="00D41BD5">
        <w:rPr>
          <w:rFonts w:eastAsia="맑은 고딕" w:cs="맑은 고딕"/>
        </w:rPr>
        <w:t>는</w:t>
      </w:r>
      <w:r w:rsidRPr="00D41BD5">
        <w:t xml:space="preserve"> </w:t>
      </w:r>
      <w:r w:rsidRPr="00D41BD5">
        <w:rPr>
          <w:rFonts w:eastAsia="맑은 고딕" w:cs="맑은 고딕"/>
        </w:rPr>
        <w:t>하나의</w:t>
      </w:r>
      <w:r w:rsidRPr="00D41BD5">
        <w:t xml:space="preserve"> GPIO</w:t>
      </w:r>
      <w:r w:rsidRPr="00D41BD5">
        <w:rPr>
          <w:rFonts w:eastAsia="맑은 고딕" w:cs="맑은 고딕"/>
        </w:rPr>
        <w:t>를</w:t>
      </w:r>
      <w:r w:rsidRPr="00D41BD5">
        <w:t xml:space="preserve"> </w:t>
      </w:r>
      <w:r w:rsidRPr="00D41BD5">
        <w:rPr>
          <w:rFonts w:eastAsia="맑은 고딕" w:cs="맑은 고딕"/>
        </w:rPr>
        <w:t>가지고</w:t>
      </w:r>
      <w:r w:rsidRPr="00D41BD5">
        <w:t xml:space="preserve"> </w:t>
      </w:r>
      <w:r w:rsidRPr="00D41BD5">
        <w:rPr>
          <w:rFonts w:eastAsia="맑은 고딕" w:cs="맑은 고딕"/>
        </w:rPr>
        <w:t>있다</w:t>
      </w:r>
    </w:p>
    <w:p w:rsidR="0033626D" w:rsidRDefault="00D41BD5" w:rsidP="00F3536C">
      <w:pPr>
        <w:pStyle w:val="a5"/>
      </w:pPr>
      <w:r w:rsidRPr="00D41BD5">
        <w:t>// arm processor</w:t>
      </w:r>
      <w:r w:rsidRPr="00D41BD5">
        <w:rPr>
          <w:rFonts w:eastAsia="맑은 고딕" w:cs="맑은 고딕"/>
        </w:rPr>
        <w:t>에서</w:t>
      </w:r>
      <w:r w:rsidRPr="00D41BD5">
        <w:t xml:space="preserve"> GPIO</w:t>
      </w:r>
      <w:r w:rsidRPr="00D41BD5">
        <w:rPr>
          <w:rFonts w:eastAsia="맑은 고딕" w:cs="맑은 고딕"/>
        </w:rPr>
        <w:t>는</w:t>
      </w:r>
      <w:r w:rsidRPr="00D41BD5">
        <w:t xml:space="preserve"> LPC_GPIO</w:t>
      </w:r>
      <w:r w:rsidRPr="00D41BD5">
        <w:rPr>
          <w:rFonts w:eastAsia="맑은 고딕" w:cs="맑은 고딕"/>
        </w:rPr>
        <w:t>라는</w:t>
      </w:r>
      <w:r w:rsidRPr="00D41BD5">
        <w:t xml:space="preserve"> </w:t>
      </w:r>
      <w:r w:rsidRPr="00D41BD5">
        <w:rPr>
          <w:rFonts w:eastAsia="맑은 고딕" w:cs="맑은 고딕"/>
        </w:rPr>
        <w:t>구조체로</w:t>
      </w:r>
      <w:r w:rsidRPr="00D41BD5">
        <w:t xml:space="preserve"> </w:t>
      </w:r>
      <w:r w:rsidRPr="00D41BD5">
        <w:rPr>
          <w:rFonts w:eastAsia="맑은 고딕" w:cs="맑은 고딕"/>
        </w:rPr>
        <w:t>표현되고</w:t>
      </w:r>
      <w:r w:rsidR="0033626D">
        <w:t xml:space="preserve"> </w:t>
      </w:r>
      <w:r w:rsidRPr="00D41BD5">
        <w:t>LPC_GPIO0 ~ LPC_GPIO4</w:t>
      </w:r>
      <w:r w:rsidRPr="00D41BD5">
        <w:rPr>
          <w:rFonts w:eastAsia="맑은 고딕" w:cs="맑은 고딕"/>
        </w:rPr>
        <w:t>까지</w:t>
      </w:r>
      <w:r w:rsidRPr="00D41BD5">
        <w:t xml:space="preserve"> </w:t>
      </w:r>
    </w:p>
    <w:p w:rsidR="0033626D" w:rsidRPr="0033626D" w:rsidRDefault="0033626D" w:rsidP="00F3536C">
      <w:pPr>
        <w:pStyle w:val="a5"/>
      </w:pPr>
      <w:r>
        <w:t>//</w:t>
      </w:r>
      <w:r w:rsidR="00D41BD5" w:rsidRPr="00D41BD5">
        <w:rPr>
          <w:rFonts w:eastAsia="맑은 고딕" w:cs="맑은 고딕"/>
        </w:rPr>
        <w:t>총</w:t>
      </w:r>
      <w:r w:rsidR="00D41BD5" w:rsidRPr="00D41BD5">
        <w:t xml:space="preserve"> 5</w:t>
      </w:r>
      <w:r w:rsidR="00D41BD5" w:rsidRPr="00D41BD5">
        <w:rPr>
          <w:rFonts w:eastAsia="맑은 고딕" w:cs="맑은 고딕"/>
        </w:rPr>
        <w:t>개의</w:t>
      </w:r>
      <w:r w:rsidR="00D41BD5" w:rsidRPr="00D41BD5">
        <w:t xml:space="preserve"> </w:t>
      </w:r>
      <w:r w:rsidR="00D41BD5" w:rsidRPr="00D41BD5">
        <w:rPr>
          <w:rFonts w:eastAsia="맑은 고딕" w:cs="맑은 고딕"/>
        </w:rPr>
        <w:t>값을</w:t>
      </w:r>
      <w:r w:rsidR="00D41BD5" w:rsidRPr="00D41BD5">
        <w:t xml:space="preserve"> </w:t>
      </w:r>
      <w:r w:rsidR="00D41BD5" w:rsidRPr="00D41BD5">
        <w:rPr>
          <w:rFonts w:eastAsia="맑은 고딕" w:cs="맑은 고딕"/>
        </w:rPr>
        <w:t>가진다</w:t>
      </w:r>
      <w:r>
        <w:t xml:space="preserve">. </w:t>
      </w:r>
      <w:r>
        <w:rPr>
          <w:rFonts w:asciiTheme="minorEastAsia" w:hAnsiTheme="minorEastAsia"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모듈의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초기화할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모듈이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해야할때마다</w:t>
      </w:r>
      <w:r>
        <w:rPr>
          <w:rFonts w:hint="eastAsia"/>
        </w:rPr>
        <w:t xml:space="preserve"> </w:t>
      </w:r>
      <w:r>
        <w:rPr>
          <w:rFonts w:hint="eastAsia"/>
        </w:rPr>
        <w:t>로드가</w:t>
      </w:r>
    </w:p>
    <w:p w:rsidR="0033626D" w:rsidRPr="0033626D" w:rsidRDefault="0033626D" w:rsidP="00F3536C">
      <w:pPr>
        <w:pStyle w:val="a5"/>
      </w:pPr>
      <w:r>
        <w:t>//</w:t>
      </w:r>
      <w:r>
        <w:rPr>
          <w:rFonts w:asciiTheme="minorEastAsia" w:hAnsiTheme="minorEastAsia"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</w:p>
    <w:p w:rsidR="00D41BD5" w:rsidRPr="00D41BD5" w:rsidRDefault="00D41BD5" w:rsidP="00F3536C">
      <w:pPr>
        <w:pStyle w:val="a5"/>
      </w:pPr>
    </w:p>
    <w:p w:rsidR="00D41BD5" w:rsidRPr="00D41BD5" w:rsidRDefault="00D41BD5" w:rsidP="00F3536C">
      <w:pPr>
        <w:pStyle w:val="a5"/>
      </w:pPr>
      <w:r w:rsidRPr="00D41BD5">
        <w:t>//GPIOn</w:t>
      </w:r>
      <w:r w:rsidRPr="00D41BD5">
        <w:rPr>
          <w:rFonts w:eastAsia="맑은 고딕" w:cs="맑은 고딕"/>
        </w:rPr>
        <w:t>의</w:t>
      </w:r>
      <w:r w:rsidRPr="00D41BD5">
        <w:t xml:space="preserve"> </w:t>
      </w:r>
      <w:r w:rsidRPr="00D41BD5">
        <w:rPr>
          <w:rFonts w:eastAsia="맑은 고딕" w:cs="맑은 고딕"/>
        </w:rPr>
        <w:t>값을</w:t>
      </w:r>
      <w:r w:rsidRPr="00D41BD5">
        <w:t xml:space="preserve"> </w:t>
      </w:r>
      <w:r w:rsidRPr="00D41BD5">
        <w:rPr>
          <w:rFonts w:eastAsia="맑은 고딕" w:cs="맑은 고딕"/>
        </w:rPr>
        <w:t>복사한다</w:t>
      </w:r>
    </w:p>
    <w:p w:rsidR="00D41BD5" w:rsidRDefault="00D41BD5" w:rsidP="00F3536C">
      <w:pPr>
        <w:pStyle w:val="a5"/>
      </w:pPr>
      <w:r w:rsidRPr="00D41BD5">
        <w:t xml:space="preserve">void copy_GPIOn_setting(LPC_GPIO_TypeDef *source, LPC_GPIO_TypeDef *dest) </w:t>
      </w:r>
      <w:r w:rsidR="0073347C">
        <w:t>;</w:t>
      </w:r>
    </w:p>
    <w:p w:rsidR="0073347C" w:rsidRPr="00D41BD5" w:rsidRDefault="0073347C" w:rsidP="00F3536C">
      <w:pPr>
        <w:pStyle w:val="a5"/>
      </w:pPr>
    </w:p>
    <w:p w:rsidR="0073347C" w:rsidRPr="00D41BD5" w:rsidRDefault="00D41BD5" w:rsidP="00F3536C">
      <w:pPr>
        <w:pStyle w:val="a5"/>
      </w:pPr>
      <w:r w:rsidRPr="00D41BD5">
        <w:t>//arm processor</w:t>
      </w:r>
      <w:r w:rsidRPr="00D41BD5">
        <w:rPr>
          <w:rFonts w:eastAsia="맑은 고딕" w:cs="맑은 고딕"/>
        </w:rPr>
        <w:t>에</w:t>
      </w:r>
      <w:r w:rsidRPr="00D41BD5">
        <w:t xml:space="preserve"> </w:t>
      </w:r>
      <w:r w:rsidRPr="00D41BD5">
        <w:rPr>
          <w:rFonts w:eastAsia="맑은 고딕" w:cs="맑은 고딕"/>
        </w:rPr>
        <w:t>사용되는</w:t>
      </w:r>
      <w:r w:rsidRPr="00D41BD5">
        <w:t xml:space="preserve"> LPC_GPIO</w:t>
      </w:r>
      <w:r w:rsidRPr="00D41BD5">
        <w:rPr>
          <w:rFonts w:eastAsia="맑은 고딕" w:cs="맑은 고딕"/>
        </w:rPr>
        <w:t>에</w:t>
      </w:r>
      <w:r w:rsidRPr="00D41BD5">
        <w:t xml:space="preserve"> GPIO_setting</w:t>
      </w:r>
      <w:r w:rsidRPr="00D41BD5">
        <w:rPr>
          <w:rFonts w:eastAsia="맑은 고딕" w:cs="맑은 고딕"/>
        </w:rPr>
        <w:t>를</w:t>
      </w:r>
      <w:r w:rsidRPr="00D41BD5">
        <w:t xml:space="preserve"> </w:t>
      </w:r>
      <w:r w:rsidRPr="00D41BD5">
        <w:rPr>
          <w:rFonts w:eastAsia="맑은 고딕" w:cs="맑은 고딕"/>
        </w:rPr>
        <w:t>로드한다</w:t>
      </w:r>
    </w:p>
    <w:p w:rsidR="00D41BD5" w:rsidRDefault="00D41BD5" w:rsidP="00F3536C">
      <w:pPr>
        <w:pStyle w:val="a5"/>
      </w:pPr>
      <w:r w:rsidRPr="00D41BD5">
        <w:t xml:space="preserve">void load_LPC_GPIO_settingFrom(LPC_GPIO_TypeDef GPIO_setting[5]) </w:t>
      </w:r>
      <w:r w:rsidR="0073347C">
        <w:t>;</w:t>
      </w:r>
    </w:p>
    <w:p w:rsidR="0073347C" w:rsidRPr="00D41BD5" w:rsidRDefault="0073347C" w:rsidP="00F3536C">
      <w:pPr>
        <w:pStyle w:val="a5"/>
      </w:pPr>
    </w:p>
    <w:p w:rsidR="0073347C" w:rsidRPr="00D41BD5" w:rsidRDefault="00D41BD5" w:rsidP="00F3536C">
      <w:pPr>
        <w:pStyle w:val="a5"/>
      </w:pPr>
      <w:r w:rsidRPr="00D41BD5">
        <w:t>//arm processor</w:t>
      </w:r>
      <w:r w:rsidRPr="00D41BD5">
        <w:rPr>
          <w:rFonts w:eastAsia="맑은 고딕" w:cs="맑은 고딕"/>
        </w:rPr>
        <w:t>에</w:t>
      </w:r>
      <w:r w:rsidRPr="00D41BD5">
        <w:t xml:space="preserve"> </w:t>
      </w:r>
      <w:r w:rsidRPr="00D41BD5">
        <w:rPr>
          <w:rFonts w:eastAsia="맑은 고딕" w:cs="맑은 고딕"/>
        </w:rPr>
        <w:t>사용되는</w:t>
      </w:r>
      <w:r w:rsidRPr="00D41BD5">
        <w:t xml:space="preserve"> LPC_GPIO</w:t>
      </w:r>
      <w:r w:rsidRPr="00D41BD5">
        <w:rPr>
          <w:rFonts w:eastAsia="맑은 고딕" w:cs="맑은 고딕"/>
        </w:rPr>
        <w:t>를</w:t>
      </w:r>
      <w:r w:rsidRPr="00D41BD5">
        <w:t xml:space="preserve"> GPIO_setting</w:t>
      </w:r>
      <w:r w:rsidRPr="00D41BD5">
        <w:rPr>
          <w:rFonts w:eastAsia="맑은 고딕" w:cs="맑은 고딕"/>
        </w:rPr>
        <w:t>에</w:t>
      </w:r>
      <w:r w:rsidRPr="00D41BD5">
        <w:t xml:space="preserve"> </w:t>
      </w:r>
      <w:r w:rsidRPr="00D41BD5">
        <w:rPr>
          <w:rFonts w:eastAsia="맑은 고딕" w:cs="맑은 고딕"/>
        </w:rPr>
        <w:t>저장한다</w:t>
      </w:r>
    </w:p>
    <w:p w:rsidR="0084535A" w:rsidRPr="00D41BD5" w:rsidRDefault="00D41BD5" w:rsidP="00F3536C">
      <w:pPr>
        <w:pStyle w:val="a5"/>
      </w:pPr>
      <w:r w:rsidRPr="00D41BD5">
        <w:lastRenderedPageBreak/>
        <w:t xml:space="preserve">void save_LCP_GPIO_settingTo(LPC_GPIO_TypeDef GPIO_setting[5]) </w:t>
      </w:r>
      <w:r w:rsidR="0073347C">
        <w:t>;</w:t>
      </w:r>
    </w:p>
    <w:p w:rsidR="00D41BD5" w:rsidRDefault="00D41BD5" w:rsidP="0084535A">
      <w:pPr>
        <w:pStyle w:val="a8"/>
      </w:pPr>
    </w:p>
    <w:p w:rsidR="00F14563" w:rsidRPr="00345A50" w:rsidRDefault="00F14563" w:rsidP="00F14563">
      <w:pPr>
        <w:pStyle w:val="3"/>
        <w:rPr>
          <w:rFonts w:ascii="Consolas" w:hAnsi="Consolas"/>
        </w:rPr>
      </w:pPr>
      <w:r>
        <w:rPr>
          <w:rFonts w:hint="eastAsia"/>
        </w:rPr>
        <w:t>EXT</w:t>
      </w:r>
      <w:r>
        <w:t>_</w:t>
      </w:r>
      <w:r>
        <w:rPr>
          <w:rFonts w:hint="eastAsia"/>
        </w:rPr>
        <w:t>IO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종류를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84535A" w:rsidRPr="00B179C8" w:rsidRDefault="00B179C8" w:rsidP="008621CD">
      <w:pPr>
        <w:pStyle w:val="a8"/>
      </w:pPr>
      <w:r w:rsidRPr="00B179C8">
        <w:t xml:space="preserve"> </w:t>
      </w:r>
      <w:r w:rsidR="0084535A" w:rsidRPr="00B179C8">
        <w:t>A</w:t>
      </w:r>
      <w:r w:rsidR="0084535A" w:rsidRPr="00B179C8">
        <w:rPr>
          <w:rFonts w:hint="eastAsia"/>
        </w:rPr>
        <w:t xml:space="preserve">rm 프로세서 kit 에는 총 EXT IO </w:t>
      </w:r>
      <w:r w:rsidR="0084535A" w:rsidRPr="00B179C8">
        <w:t xml:space="preserve">A, B, C </w:t>
      </w:r>
      <w:r w:rsidR="0084535A" w:rsidRPr="00B179C8">
        <w:rPr>
          <w:rFonts w:hint="eastAsia"/>
        </w:rPr>
        <w:t xml:space="preserve">3개를 가지고 이것을 </w:t>
      </w:r>
      <w:r w:rsidR="0084535A" w:rsidRPr="00B179C8">
        <w:t>GPIO</w:t>
      </w:r>
      <w:r w:rsidR="0084535A" w:rsidRPr="00B179C8">
        <w:rPr>
          <w:rFonts w:hint="eastAsia"/>
        </w:rPr>
        <w:t>를 통하여 접근할 수 있다</w:t>
      </w:r>
      <w:r w:rsidR="0084535A" w:rsidRPr="00B179C8">
        <w:t xml:space="preserve">. </w:t>
      </w:r>
      <w:r w:rsidR="0084535A" w:rsidRPr="00B179C8">
        <w:rPr>
          <w:rFonts w:hint="eastAsia"/>
        </w:rPr>
        <w:t>이</w:t>
      </w:r>
      <w:r w:rsidR="008621CD" w:rsidRPr="00B179C8">
        <w:rPr>
          <w:rFonts w:hint="eastAsia"/>
        </w:rPr>
        <w:t xml:space="preserve"> 때</w:t>
      </w:r>
      <w:r w:rsidR="0084535A" w:rsidRPr="00B179C8">
        <w:rPr>
          <w:rFonts w:hint="eastAsia"/>
        </w:rPr>
        <w:t>GPIO0의 설정을 통하여 하나의 EXT IO를 사용하도록 해야한다.</w:t>
      </w:r>
      <w:r w:rsidR="0084535A" w:rsidRPr="00B179C8">
        <w:t xml:space="preserve"> </w:t>
      </w:r>
      <w:r w:rsidR="0084535A" w:rsidRPr="00B179C8">
        <w:rPr>
          <w:rFonts w:hint="eastAsia"/>
        </w:rPr>
        <w:t xml:space="preserve">그렇지 </w:t>
      </w:r>
      <w:r w:rsidR="00CB40F7" w:rsidRPr="00B179C8">
        <w:rPr>
          <w:rFonts w:hint="eastAsia"/>
        </w:rPr>
        <w:t>않고 동작하기 위해서는</w:t>
      </w:r>
      <w:r w:rsidR="0084535A" w:rsidRPr="00B179C8">
        <w:rPr>
          <w:rFonts w:hint="eastAsia"/>
        </w:rPr>
        <w:t xml:space="preserve"> 모듈</w:t>
      </w:r>
      <w:r w:rsidR="00CB40F7" w:rsidRPr="00B179C8">
        <w:rPr>
          <w:rFonts w:hint="eastAsia"/>
        </w:rPr>
        <w:t xml:space="preserve"> </w:t>
      </w:r>
      <w:r w:rsidR="0084535A" w:rsidRPr="00B179C8">
        <w:rPr>
          <w:rFonts w:hint="eastAsia"/>
        </w:rPr>
        <w:t xml:space="preserve">외에 다른 EXT IO에 존재하는 모듈에게도 전달하기 때문에 </w:t>
      </w:r>
      <w:r w:rsidR="008B0C02" w:rsidRPr="00B179C8">
        <w:rPr>
          <w:rFonts w:hint="eastAsia"/>
        </w:rPr>
        <w:t>오작동을 일으킬</w:t>
      </w:r>
      <w:r w:rsidR="0084535A" w:rsidRPr="00B179C8">
        <w:rPr>
          <w:rFonts w:hint="eastAsia"/>
        </w:rPr>
        <w:t xml:space="preserve"> 수 있다.</w:t>
      </w:r>
    </w:p>
    <w:p w:rsidR="00345A50" w:rsidRPr="00345A50" w:rsidRDefault="00345A50" w:rsidP="00F3536C">
      <w:pPr>
        <w:pStyle w:val="a5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EXT</w:t>
      </w:r>
      <w:r>
        <w:t>_</w:t>
      </w:r>
      <w:r>
        <w:rPr>
          <w:rFonts w:hint="eastAsia"/>
        </w:rPr>
        <w:t>IO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종류를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84535A" w:rsidRPr="00D41BD5" w:rsidRDefault="0084535A" w:rsidP="00F3536C">
      <w:pPr>
        <w:pStyle w:val="a5"/>
      </w:pPr>
      <w:r w:rsidRPr="00D41BD5">
        <w:t>void set_EXT_IO_DIRECTION(char EXT_IO_NUM) {</w:t>
      </w:r>
    </w:p>
    <w:p w:rsidR="0084535A" w:rsidRPr="00D41BD5" w:rsidRDefault="0084535A" w:rsidP="00F3536C">
      <w:pPr>
        <w:pStyle w:val="a5"/>
      </w:pPr>
      <w:r w:rsidRPr="00D41BD5">
        <w:tab/>
        <w:t>if (EXT_IO_NUM == 'A' || EXT_IO_NUM == 'a') {</w:t>
      </w:r>
    </w:p>
    <w:p w:rsidR="0084535A" w:rsidRPr="00D41BD5" w:rsidRDefault="0084535A" w:rsidP="00F3536C">
      <w:pPr>
        <w:pStyle w:val="a5"/>
      </w:pPr>
      <w:r w:rsidRPr="00D41BD5">
        <w:tab/>
      </w:r>
      <w:r w:rsidRPr="00D41BD5">
        <w:tab/>
        <w:t>LPC_GPIO0-&gt;FIOPIN &amp;= ~(1 &lt;&lt; 19); // EXT_IO_A On</w:t>
      </w:r>
    </w:p>
    <w:p w:rsidR="0084535A" w:rsidRPr="00D41BD5" w:rsidRDefault="0084535A" w:rsidP="00F3536C">
      <w:pPr>
        <w:pStyle w:val="a5"/>
      </w:pPr>
      <w:r w:rsidRPr="00D41BD5">
        <w:tab/>
      </w:r>
      <w:r w:rsidRPr="00D41BD5">
        <w:tab/>
        <w:t>LPC_GPIO0-&gt;FIOPIN |= (1 &lt;&lt; 20);  // EXT_IO_B Off</w:t>
      </w:r>
    </w:p>
    <w:p w:rsidR="0084535A" w:rsidRPr="00D41BD5" w:rsidRDefault="0084535A" w:rsidP="00F3536C">
      <w:pPr>
        <w:pStyle w:val="a5"/>
      </w:pPr>
      <w:r w:rsidRPr="00D41BD5">
        <w:tab/>
      </w:r>
      <w:r w:rsidRPr="00D41BD5">
        <w:tab/>
        <w:t>LPC_GPIO0-&gt;FIOPIN |= (1 &lt;&lt; 21);  // EXT_IO_C Off</w:t>
      </w:r>
    </w:p>
    <w:p w:rsidR="0084535A" w:rsidRPr="00D41BD5" w:rsidRDefault="0084535A" w:rsidP="00F3536C">
      <w:pPr>
        <w:pStyle w:val="a5"/>
      </w:pPr>
      <w:r w:rsidRPr="00D41BD5">
        <w:tab/>
        <w:t>}</w:t>
      </w:r>
    </w:p>
    <w:p w:rsidR="0084535A" w:rsidRPr="00D41BD5" w:rsidRDefault="0084535A" w:rsidP="00F3536C">
      <w:pPr>
        <w:pStyle w:val="a5"/>
      </w:pPr>
      <w:r w:rsidRPr="00D41BD5">
        <w:tab/>
        <w:t>else if (EXT_IO_NUM == 'B' || EXT_IO_NUM == 'b'){</w:t>
      </w:r>
    </w:p>
    <w:p w:rsidR="0084535A" w:rsidRPr="00D41BD5" w:rsidRDefault="0084535A" w:rsidP="00F3536C">
      <w:pPr>
        <w:pStyle w:val="a5"/>
      </w:pPr>
      <w:r w:rsidRPr="00D41BD5">
        <w:tab/>
      </w:r>
      <w:r w:rsidRPr="00D41BD5">
        <w:tab/>
        <w:t xml:space="preserve">LPC_GPIO0-&gt;FIOPIN |= (1 &lt;&lt; 19); </w:t>
      </w:r>
      <w:r w:rsidRPr="00D41BD5">
        <w:tab/>
        <w:t>// EXT_IO_A Off</w:t>
      </w:r>
    </w:p>
    <w:p w:rsidR="0084535A" w:rsidRPr="00D41BD5" w:rsidRDefault="0084535A" w:rsidP="00F3536C">
      <w:pPr>
        <w:pStyle w:val="a5"/>
      </w:pPr>
      <w:r w:rsidRPr="00D41BD5">
        <w:tab/>
      </w:r>
      <w:r w:rsidRPr="00D41BD5">
        <w:tab/>
        <w:t>LPC_GPIO0-&gt;FIOPIN &amp;= ~(1 &lt;&lt; 20);  // EXT_IO_B On</w:t>
      </w:r>
    </w:p>
    <w:p w:rsidR="0084535A" w:rsidRPr="00D41BD5" w:rsidRDefault="0084535A" w:rsidP="00F3536C">
      <w:pPr>
        <w:pStyle w:val="a5"/>
      </w:pPr>
      <w:r w:rsidRPr="00D41BD5">
        <w:tab/>
      </w:r>
      <w:r w:rsidRPr="00D41BD5">
        <w:tab/>
        <w:t xml:space="preserve">LPC_GPIO0-&gt;FIOPIN |= (1 &lt;&lt; 21);  </w:t>
      </w:r>
      <w:r w:rsidRPr="00D41BD5">
        <w:tab/>
        <w:t>// EXT_IO_C Off</w:t>
      </w:r>
    </w:p>
    <w:p w:rsidR="0084535A" w:rsidRPr="00D41BD5" w:rsidRDefault="0084535A" w:rsidP="00F3536C">
      <w:pPr>
        <w:pStyle w:val="a5"/>
      </w:pPr>
      <w:r w:rsidRPr="00D41BD5">
        <w:tab/>
        <w:t>}</w:t>
      </w:r>
    </w:p>
    <w:p w:rsidR="0084535A" w:rsidRPr="00D41BD5" w:rsidRDefault="0084535A" w:rsidP="00F3536C">
      <w:pPr>
        <w:pStyle w:val="a5"/>
      </w:pPr>
      <w:r w:rsidRPr="00D41BD5">
        <w:tab/>
        <w:t>else if (EXT_IO_NUM == 'C' || EXT_IO_NUM == 'c') {</w:t>
      </w:r>
    </w:p>
    <w:p w:rsidR="0084535A" w:rsidRPr="00D41BD5" w:rsidRDefault="0084535A" w:rsidP="00F3536C">
      <w:pPr>
        <w:pStyle w:val="a5"/>
      </w:pPr>
      <w:r w:rsidRPr="00D41BD5">
        <w:tab/>
      </w:r>
      <w:r w:rsidRPr="00D41BD5">
        <w:tab/>
        <w:t xml:space="preserve">LPC_GPIO0-&gt;FIOPIN |= (1 &lt;&lt; 19); </w:t>
      </w:r>
      <w:r w:rsidRPr="00D41BD5">
        <w:tab/>
        <w:t>// EXT_IO_A Off</w:t>
      </w:r>
    </w:p>
    <w:p w:rsidR="0084535A" w:rsidRPr="00D41BD5" w:rsidRDefault="0084535A" w:rsidP="00F3536C">
      <w:pPr>
        <w:pStyle w:val="a5"/>
      </w:pPr>
      <w:r w:rsidRPr="00D41BD5">
        <w:tab/>
      </w:r>
      <w:r w:rsidRPr="00D41BD5">
        <w:tab/>
        <w:t xml:space="preserve">LPC_GPIO0-&gt;FIOPIN |= (1 &lt;&lt; 20); </w:t>
      </w:r>
      <w:r w:rsidRPr="00D41BD5">
        <w:tab/>
        <w:t>// EXT_IO_B Off</w:t>
      </w:r>
    </w:p>
    <w:p w:rsidR="0084535A" w:rsidRPr="00D41BD5" w:rsidRDefault="0084535A" w:rsidP="00F3536C">
      <w:pPr>
        <w:pStyle w:val="a5"/>
      </w:pPr>
      <w:r w:rsidRPr="00D41BD5">
        <w:tab/>
      </w:r>
      <w:r w:rsidRPr="00D41BD5">
        <w:tab/>
        <w:t>LPC_GPIO0-&gt;FIOPIN &amp;= ~(1 &lt;&lt; 21);  // EXT_IO_C On</w:t>
      </w:r>
    </w:p>
    <w:p w:rsidR="0084535A" w:rsidRPr="00D41BD5" w:rsidRDefault="0084535A" w:rsidP="00F3536C">
      <w:pPr>
        <w:pStyle w:val="a5"/>
      </w:pPr>
      <w:r w:rsidRPr="00D41BD5">
        <w:tab/>
        <w:t>}</w:t>
      </w:r>
    </w:p>
    <w:p w:rsidR="0084535A" w:rsidRPr="00D41BD5" w:rsidRDefault="0084535A" w:rsidP="00F3536C">
      <w:pPr>
        <w:pStyle w:val="a5"/>
      </w:pPr>
      <w:r w:rsidRPr="00D41BD5">
        <w:t xml:space="preserve">} </w:t>
      </w:r>
    </w:p>
    <w:p w:rsidR="0084535A" w:rsidRDefault="0084535A" w:rsidP="0084535A">
      <w:pPr>
        <w:pStyle w:val="a8"/>
      </w:pPr>
    </w:p>
    <w:p w:rsidR="0084535A" w:rsidRDefault="0084535A" w:rsidP="0084535A">
      <w:pPr>
        <w:pStyle w:val="2"/>
      </w:pPr>
      <w:r>
        <w:rPr>
          <w:rFonts w:hint="eastAsia"/>
        </w:rPr>
        <w:t>data</w:t>
      </w:r>
      <w:r>
        <w:t xml:space="preserve"> part </w:t>
      </w:r>
    </w:p>
    <w:p w:rsidR="00823A13" w:rsidRDefault="00B179C8" w:rsidP="00823A13">
      <w:pPr>
        <w:pStyle w:val="a0"/>
      </w:pPr>
      <w:r>
        <w:rPr>
          <w:rFonts w:hint="eastAsia"/>
        </w:rPr>
        <w:t xml:space="preserve"> </w:t>
      </w:r>
      <w:r w:rsidR="000D71B1">
        <w:rPr>
          <w:rFonts w:hint="eastAsia"/>
        </w:rPr>
        <w:t xml:space="preserve">이 프로그램에서 </w:t>
      </w:r>
      <w:r w:rsidR="0073347C">
        <w:rPr>
          <w:rFonts w:hint="eastAsia"/>
        </w:rPr>
        <w:t>사용되는</w:t>
      </w:r>
      <w:r w:rsidR="000D71B1">
        <w:rPr>
          <w:rFonts w:hint="eastAsia"/>
        </w:rPr>
        <w:t xml:space="preserve"> 공용변수들을 접근하기 위한 파트로 </w:t>
      </w:r>
      <w:r w:rsidR="004A25A9">
        <w:rPr>
          <w:rFonts w:hint="eastAsia"/>
        </w:rPr>
        <w:t xml:space="preserve">현재 시스템의 상태, </w:t>
      </w:r>
      <w:r w:rsidR="000D71B1">
        <w:rPr>
          <w:rFonts w:hint="eastAsia"/>
        </w:rPr>
        <w:t>현재</w:t>
      </w:r>
      <w:r w:rsidR="0061345B">
        <w:rPr>
          <w:rFonts w:hint="eastAsia"/>
        </w:rPr>
        <w:t xml:space="preserve"> </w:t>
      </w:r>
      <w:r w:rsidR="000D71B1">
        <w:rPr>
          <w:rFonts w:hint="eastAsia"/>
        </w:rPr>
        <w:t>시간,</w:t>
      </w:r>
      <w:r w:rsidR="000D71B1">
        <w:t xml:space="preserve"> </w:t>
      </w:r>
      <w:r w:rsidR="0061345B">
        <w:rPr>
          <w:rFonts w:hint="eastAsia"/>
        </w:rPr>
        <w:t xml:space="preserve">입력한 </w:t>
      </w:r>
      <w:r w:rsidR="000D71B1">
        <w:rPr>
          <w:rFonts w:hint="eastAsia"/>
        </w:rPr>
        <w:t>비밀번호,</w:t>
      </w:r>
      <w:r w:rsidR="0061345B">
        <w:t xml:space="preserve"> </w:t>
      </w:r>
      <w:r w:rsidR="0061345B">
        <w:rPr>
          <w:rFonts w:hint="eastAsia"/>
        </w:rPr>
        <w:t>선택한 락커의 번호,</w:t>
      </w:r>
      <w:r w:rsidR="000D71B1">
        <w:t xml:space="preserve"> UART</w:t>
      </w:r>
      <w:r w:rsidR="000D71B1">
        <w:rPr>
          <w:rFonts w:hint="eastAsia"/>
        </w:rPr>
        <w:t xml:space="preserve">통신에 </w:t>
      </w:r>
      <w:r w:rsidR="0073347C">
        <w:rPr>
          <w:rFonts w:hint="eastAsia"/>
        </w:rPr>
        <w:t>사용되는</w:t>
      </w:r>
      <w:r w:rsidR="000D71B1">
        <w:rPr>
          <w:rFonts w:hint="eastAsia"/>
        </w:rPr>
        <w:t xml:space="preserve"> 플래그 및 카운터의 정보를 접근하게 해준다.</w:t>
      </w:r>
    </w:p>
    <w:p w:rsidR="00E64BD9" w:rsidRDefault="00E64BD9" w:rsidP="00823A13">
      <w:pPr>
        <w:pStyle w:val="a0"/>
      </w:pPr>
    </w:p>
    <w:p w:rsidR="00B73E18" w:rsidRDefault="005E5F00" w:rsidP="0061345B">
      <w:pPr>
        <w:pStyle w:val="3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 w:rsidR="0061345B">
        <w:rPr>
          <w:rFonts w:hint="eastAsia"/>
        </w:rPr>
        <w:t>상태</w:t>
      </w:r>
      <w:r w:rsidR="0061345B">
        <w:rPr>
          <w:rFonts w:hint="eastAsia"/>
        </w:rPr>
        <w:t xml:space="preserve"> </w:t>
      </w:r>
      <w:r w:rsidR="0061345B">
        <w:rPr>
          <w:rFonts w:hint="eastAsia"/>
        </w:rPr>
        <w:t>관련</w:t>
      </w:r>
      <w:r w:rsidR="0061345B">
        <w:rPr>
          <w:rFonts w:hint="eastAsia"/>
        </w:rPr>
        <w:t xml:space="preserve"> </w:t>
      </w:r>
      <w:r w:rsidR="0061345B">
        <w:rPr>
          <w:rFonts w:hint="eastAsia"/>
        </w:rPr>
        <w:t>함수</w:t>
      </w:r>
    </w:p>
    <w:p w:rsidR="005E5F00" w:rsidRPr="00BA16C0" w:rsidRDefault="005E5F00" w:rsidP="00F3536C">
      <w:pPr>
        <w:pStyle w:val="a5"/>
      </w:pPr>
      <w:r w:rsidRPr="00BA16C0">
        <w:t>// system state data</w:t>
      </w:r>
    </w:p>
    <w:p w:rsidR="005E5F00" w:rsidRPr="00BA16C0" w:rsidRDefault="005E5F00" w:rsidP="00F3536C">
      <w:pPr>
        <w:pStyle w:val="a5"/>
      </w:pPr>
      <w:r w:rsidRPr="00BA16C0">
        <w:t>//</w:t>
      </w:r>
      <w:r w:rsidRPr="00BA16C0">
        <w:t>현재의</w:t>
      </w:r>
      <w:r w:rsidRPr="00BA16C0">
        <w:t xml:space="preserve"> </w:t>
      </w:r>
      <w:r w:rsidRPr="00BA16C0">
        <w:t>시스템</w:t>
      </w:r>
      <w:r w:rsidRPr="00BA16C0">
        <w:t xml:space="preserve"> </w:t>
      </w:r>
      <w:r w:rsidRPr="00BA16C0">
        <w:t>모드를</w:t>
      </w:r>
      <w:r w:rsidRPr="00BA16C0">
        <w:t xml:space="preserve"> </w:t>
      </w:r>
      <w:r w:rsidRPr="00BA16C0">
        <w:t>저장하는</w:t>
      </w:r>
      <w:r w:rsidRPr="00BA16C0">
        <w:t xml:space="preserve"> </w:t>
      </w:r>
      <w:r w:rsidRPr="00BA16C0">
        <w:t>변수</w:t>
      </w:r>
    </w:p>
    <w:p w:rsidR="005E5F00" w:rsidRPr="00BA16C0" w:rsidRDefault="005E5F00" w:rsidP="00F3536C">
      <w:pPr>
        <w:pStyle w:val="a5"/>
      </w:pPr>
      <w:r w:rsidRPr="00BA16C0">
        <w:t>int systemMode = SYSTEM_STATE_SELECT_LOCKER_NUMBER;</w:t>
      </w:r>
    </w:p>
    <w:p w:rsidR="005E5F00" w:rsidRPr="00BA16C0" w:rsidRDefault="005E5F00" w:rsidP="00F3536C">
      <w:pPr>
        <w:pStyle w:val="a5"/>
      </w:pPr>
      <w:r w:rsidRPr="00BA16C0">
        <w:t>//</w:t>
      </w:r>
      <w:r w:rsidRPr="00BA16C0">
        <w:t>현재의</w:t>
      </w:r>
      <w:r w:rsidRPr="00BA16C0">
        <w:t xml:space="preserve"> </w:t>
      </w:r>
      <w:r w:rsidRPr="00BA16C0">
        <w:t>시스템</w:t>
      </w:r>
      <w:r w:rsidRPr="00BA16C0">
        <w:t xml:space="preserve"> </w:t>
      </w:r>
      <w:r w:rsidRPr="00BA16C0">
        <w:t>모드가</w:t>
      </w:r>
      <w:r w:rsidRPr="00BA16C0">
        <w:t xml:space="preserve"> </w:t>
      </w:r>
      <w:r w:rsidRPr="00BA16C0">
        <w:t>변했는지</w:t>
      </w:r>
      <w:r w:rsidRPr="00BA16C0">
        <w:t xml:space="preserve"> </w:t>
      </w:r>
      <w:r w:rsidRPr="00BA16C0">
        <w:t>저장하는</w:t>
      </w:r>
      <w:r w:rsidRPr="00BA16C0">
        <w:t xml:space="preserve"> </w:t>
      </w:r>
      <w:r w:rsidRPr="00BA16C0">
        <w:t>플래그</w:t>
      </w:r>
      <w:r w:rsidRPr="00BA16C0">
        <w:t xml:space="preserve"> </w:t>
      </w:r>
      <w:r w:rsidRPr="00BA16C0">
        <w:t>변수</w:t>
      </w:r>
    </w:p>
    <w:p w:rsidR="005E5F00" w:rsidRPr="00BA16C0" w:rsidRDefault="005E5F00" w:rsidP="00F3536C">
      <w:pPr>
        <w:pStyle w:val="a5"/>
      </w:pPr>
      <w:r w:rsidRPr="00BA16C0">
        <w:t>bool _isChangedSystemMode = false;</w:t>
      </w:r>
    </w:p>
    <w:p w:rsidR="005E5F00" w:rsidRPr="00BA16C0" w:rsidRDefault="005E5F00" w:rsidP="00F3536C">
      <w:pPr>
        <w:pStyle w:val="a5"/>
      </w:pPr>
    </w:p>
    <w:p w:rsidR="005E5F00" w:rsidRPr="00BA16C0" w:rsidRDefault="005E5F00" w:rsidP="00F3536C">
      <w:pPr>
        <w:pStyle w:val="a5"/>
      </w:pPr>
      <w:r w:rsidRPr="00BA16C0">
        <w:t>//</w:t>
      </w:r>
      <w:r w:rsidRPr="00BA16C0">
        <w:t>현재</w:t>
      </w:r>
      <w:r w:rsidRPr="00BA16C0">
        <w:t xml:space="preserve"> </w:t>
      </w:r>
      <w:r w:rsidRPr="00BA16C0">
        <w:t>시스템</w:t>
      </w:r>
      <w:r w:rsidRPr="00BA16C0">
        <w:t xml:space="preserve"> </w:t>
      </w:r>
      <w:r w:rsidRPr="00BA16C0">
        <w:t>모드가</w:t>
      </w:r>
      <w:r w:rsidRPr="00BA16C0">
        <w:t xml:space="preserve"> </w:t>
      </w:r>
      <w:r w:rsidR="0073347C">
        <w:rPr>
          <w:rFonts w:asciiTheme="minorEastAsia" w:hAnsiTheme="minorEastAsia" w:hint="eastAsia"/>
        </w:rPr>
        <w:t>갱신되었는지</w:t>
      </w:r>
      <w:r w:rsidRPr="00BA16C0">
        <w:t xml:space="preserve"> </w:t>
      </w:r>
      <w:r w:rsidRPr="00BA16C0">
        <w:t>확인하는</w:t>
      </w:r>
      <w:r w:rsidRPr="00BA16C0">
        <w:t xml:space="preserve"> </w:t>
      </w:r>
      <w:r w:rsidRPr="00BA16C0">
        <w:t>질의함수</w:t>
      </w:r>
    </w:p>
    <w:p w:rsidR="005E5F00" w:rsidRPr="00BA16C0" w:rsidRDefault="005E5F00" w:rsidP="00F3536C">
      <w:pPr>
        <w:pStyle w:val="a5"/>
      </w:pPr>
      <w:r w:rsidRPr="00BA16C0">
        <w:t>bool DATA_isChangedSystemState(void) {</w:t>
      </w:r>
    </w:p>
    <w:p w:rsidR="005E5F00" w:rsidRPr="00BA16C0" w:rsidRDefault="005E5F00" w:rsidP="00F3536C">
      <w:pPr>
        <w:pStyle w:val="a5"/>
      </w:pPr>
      <w:r w:rsidRPr="00BA16C0">
        <w:tab/>
        <w:t>//</w:t>
      </w:r>
      <w:r w:rsidRPr="00BA16C0">
        <w:t>모드가</w:t>
      </w:r>
      <w:r w:rsidRPr="00BA16C0">
        <w:t xml:space="preserve"> </w:t>
      </w:r>
      <w:r w:rsidRPr="00BA16C0">
        <w:t>변경된이후</w:t>
      </w:r>
      <w:r w:rsidRPr="00BA16C0">
        <w:t xml:space="preserve"> </w:t>
      </w:r>
      <w:r w:rsidRPr="00BA16C0">
        <w:t>다음</w:t>
      </w:r>
      <w:r w:rsidRPr="00BA16C0">
        <w:t xml:space="preserve"> </w:t>
      </w:r>
      <w:r w:rsidRPr="00BA16C0">
        <w:t>변경을</w:t>
      </w:r>
      <w:r w:rsidRPr="00BA16C0">
        <w:t xml:space="preserve"> </w:t>
      </w:r>
      <w:r w:rsidRPr="00BA16C0">
        <w:t>감지하기위해</w:t>
      </w:r>
    </w:p>
    <w:p w:rsidR="005E5F00" w:rsidRPr="00BA16C0" w:rsidRDefault="005E5F00" w:rsidP="00F3536C">
      <w:pPr>
        <w:pStyle w:val="a5"/>
      </w:pPr>
      <w:r w:rsidRPr="00BA16C0">
        <w:tab/>
        <w:t>//_isChangedSystemMode</w:t>
      </w:r>
      <w:r w:rsidRPr="00BA16C0">
        <w:rPr>
          <w:rFonts w:eastAsia="맑은 고딕" w:cs="맑은 고딕"/>
        </w:rPr>
        <w:t>를</w:t>
      </w:r>
      <w:r w:rsidRPr="00BA16C0">
        <w:t xml:space="preserve"> false</w:t>
      </w:r>
      <w:r w:rsidRPr="00BA16C0">
        <w:rPr>
          <w:rFonts w:eastAsia="맑은 고딕" w:cs="맑은 고딕"/>
        </w:rPr>
        <w:t>로</w:t>
      </w:r>
      <w:r w:rsidRPr="00BA16C0">
        <w:t xml:space="preserve"> </w:t>
      </w:r>
      <w:r w:rsidRPr="00BA16C0">
        <w:rPr>
          <w:rFonts w:eastAsia="맑은 고딕" w:cs="맑은 고딕"/>
        </w:rPr>
        <w:t>만들고</w:t>
      </w:r>
    </w:p>
    <w:p w:rsidR="005E5F00" w:rsidRPr="00BA16C0" w:rsidRDefault="005E5F00" w:rsidP="00F3536C">
      <w:pPr>
        <w:pStyle w:val="a5"/>
      </w:pPr>
      <w:r w:rsidRPr="00BA16C0">
        <w:lastRenderedPageBreak/>
        <w:tab/>
        <w:t>//true</w:t>
      </w:r>
      <w:r w:rsidRPr="00BA16C0">
        <w:rPr>
          <w:rFonts w:eastAsia="맑은 고딕" w:cs="맑은 고딕"/>
        </w:rPr>
        <w:t>를</w:t>
      </w:r>
      <w:r w:rsidRPr="00BA16C0">
        <w:t xml:space="preserve"> </w:t>
      </w:r>
      <w:r w:rsidRPr="00BA16C0">
        <w:rPr>
          <w:rFonts w:eastAsia="맑은 고딕" w:cs="맑은 고딕"/>
        </w:rPr>
        <w:t>반환한다</w:t>
      </w:r>
    </w:p>
    <w:p w:rsidR="005E5F00" w:rsidRPr="00BA16C0" w:rsidRDefault="005E5F00" w:rsidP="00F3536C">
      <w:pPr>
        <w:pStyle w:val="a5"/>
      </w:pPr>
      <w:r w:rsidRPr="00BA16C0">
        <w:tab/>
        <w:t>if (_isChangedSystemMode == true) {</w:t>
      </w:r>
    </w:p>
    <w:p w:rsidR="005E5F00" w:rsidRPr="00BA16C0" w:rsidRDefault="005E5F00" w:rsidP="00F3536C">
      <w:pPr>
        <w:pStyle w:val="a5"/>
      </w:pPr>
      <w:r w:rsidRPr="00BA16C0">
        <w:tab/>
      </w:r>
      <w:r w:rsidRPr="00BA16C0">
        <w:tab/>
        <w:t>_isChangedSystemMode = false;</w:t>
      </w:r>
    </w:p>
    <w:p w:rsidR="005E5F00" w:rsidRPr="00BA16C0" w:rsidRDefault="005E5F00" w:rsidP="00F3536C">
      <w:pPr>
        <w:pStyle w:val="a5"/>
      </w:pPr>
      <w:r w:rsidRPr="00BA16C0">
        <w:tab/>
      </w:r>
      <w:r w:rsidRPr="00BA16C0">
        <w:tab/>
        <w:t>return true;</w:t>
      </w:r>
    </w:p>
    <w:p w:rsidR="005E5F00" w:rsidRPr="00BA16C0" w:rsidRDefault="005E5F00" w:rsidP="00F3536C">
      <w:pPr>
        <w:pStyle w:val="a5"/>
      </w:pPr>
      <w:r w:rsidRPr="00BA16C0">
        <w:tab/>
        <w:t>}</w:t>
      </w:r>
    </w:p>
    <w:p w:rsidR="005E5F00" w:rsidRPr="00BA16C0" w:rsidRDefault="005E5F00" w:rsidP="00F3536C">
      <w:pPr>
        <w:pStyle w:val="a5"/>
      </w:pPr>
      <w:r w:rsidRPr="00BA16C0">
        <w:tab/>
        <w:t>return false;</w:t>
      </w:r>
    </w:p>
    <w:p w:rsidR="005E5F00" w:rsidRPr="00BA16C0" w:rsidRDefault="005E5F00" w:rsidP="00F3536C">
      <w:pPr>
        <w:pStyle w:val="a5"/>
      </w:pPr>
      <w:r w:rsidRPr="00BA16C0">
        <w:t>}</w:t>
      </w:r>
    </w:p>
    <w:p w:rsidR="005E5F00" w:rsidRPr="00BA16C0" w:rsidRDefault="005E5F00" w:rsidP="00F3536C">
      <w:pPr>
        <w:pStyle w:val="a5"/>
      </w:pPr>
      <w:r w:rsidRPr="00BA16C0">
        <w:t>//systemModed</w:t>
      </w:r>
      <w:r w:rsidRPr="00BA16C0">
        <w:rPr>
          <w:rFonts w:eastAsia="맑은 고딕" w:cs="맑은 고딕"/>
        </w:rPr>
        <w:t>의</w:t>
      </w:r>
      <w:r w:rsidRPr="00BA16C0">
        <w:t xml:space="preserve"> setter</w:t>
      </w:r>
      <w:r w:rsidRPr="00BA16C0">
        <w:rPr>
          <w:rFonts w:eastAsia="맑은 고딕" w:cs="맑은 고딕"/>
        </w:rPr>
        <w:t>함수</w:t>
      </w:r>
    </w:p>
    <w:p w:rsidR="005E5F00" w:rsidRPr="00BA16C0" w:rsidRDefault="005E5F00" w:rsidP="00F3536C">
      <w:pPr>
        <w:pStyle w:val="a5"/>
      </w:pPr>
      <w:r w:rsidRPr="00BA16C0">
        <w:t>void DATA_setSystemState(int mode) {</w:t>
      </w:r>
    </w:p>
    <w:p w:rsidR="005E5F00" w:rsidRPr="00BA16C0" w:rsidRDefault="005E5F00" w:rsidP="00F3536C">
      <w:pPr>
        <w:pStyle w:val="a5"/>
      </w:pPr>
      <w:r w:rsidRPr="00BA16C0">
        <w:tab/>
        <w:t>//</w:t>
      </w:r>
      <w:r w:rsidRPr="00BA16C0">
        <w:t>만약</w:t>
      </w:r>
      <w:r w:rsidRPr="00BA16C0">
        <w:t xml:space="preserve"> </w:t>
      </w:r>
      <w:r w:rsidRPr="00BA16C0">
        <w:t>이전의</w:t>
      </w:r>
      <w:r w:rsidRPr="00BA16C0">
        <w:t xml:space="preserve"> </w:t>
      </w:r>
      <w:r w:rsidRPr="00BA16C0">
        <w:t>모드와</w:t>
      </w:r>
      <w:r w:rsidRPr="00BA16C0">
        <w:t xml:space="preserve"> </w:t>
      </w:r>
      <w:r w:rsidRPr="00BA16C0">
        <w:t>다르다면</w:t>
      </w:r>
      <w:r w:rsidRPr="00BA16C0">
        <w:t xml:space="preserve"> </w:t>
      </w:r>
      <w:r w:rsidRPr="00BA16C0">
        <w:t>모드가</w:t>
      </w:r>
      <w:r w:rsidRPr="00BA16C0">
        <w:t xml:space="preserve"> </w:t>
      </w:r>
      <w:r w:rsidRPr="00BA16C0">
        <w:t>변경되었으므로</w:t>
      </w:r>
    </w:p>
    <w:p w:rsidR="005E5F00" w:rsidRPr="00BA16C0" w:rsidRDefault="005E5F00" w:rsidP="00F3536C">
      <w:pPr>
        <w:pStyle w:val="a5"/>
      </w:pPr>
      <w:r w:rsidRPr="00BA16C0">
        <w:tab/>
        <w:t>//_isChangedSystemMode</w:t>
      </w:r>
      <w:r w:rsidRPr="00BA16C0">
        <w:rPr>
          <w:rFonts w:eastAsia="맑은 고딕" w:cs="맑은 고딕"/>
        </w:rPr>
        <w:t>를</w:t>
      </w:r>
      <w:r w:rsidRPr="00BA16C0">
        <w:t xml:space="preserve"> true </w:t>
      </w:r>
      <w:r w:rsidRPr="00BA16C0">
        <w:rPr>
          <w:rFonts w:eastAsia="맑은 고딕" w:cs="맑은 고딕"/>
        </w:rPr>
        <w:t>만든다</w:t>
      </w:r>
    </w:p>
    <w:p w:rsidR="005E5F00" w:rsidRPr="00BA16C0" w:rsidRDefault="005E5F00" w:rsidP="00F3536C">
      <w:pPr>
        <w:pStyle w:val="a5"/>
      </w:pPr>
      <w:r w:rsidRPr="00BA16C0">
        <w:tab/>
        <w:t>if (systemMode != mode) {</w:t>
      </w:r>
    </w:p>
    <w:p w:rsidR="005E5F00" w:rsidRPr="00BA16C0" w:rsidRDefault="005E5F00" w:rsidP="00F3536C">
      <w:pPr>
        <w:pStyle w:val="a5"/>
      </w:pPr>
      <w:r w:rsidRPr="00BA16C0">
        <w:tab/>
      </w:r>
      <w:r w:rsidRPr="00BA16C0">
        <w:tab/>
        <w:t>systemMode = mode;</w:t>
      </w:r>
    </w:p>
    <w:p w:rsidR="005E5F00" w:rsidRPr="00BA16C0" w:rsidRDefault="005E5F00" w:rsidP="00F3536C">
      <w:pPr>
        <w:pStyle w:val="a5"/>
      </w:pPr>
      <w:r w:rsidRPr="00BA16C0">
        <w:tab/>
      </w:r>
      <w:r w:rsidRPr="00BA16C0">
        <w:tab/>
        <w:t>_isChangedSystemMode = true;</w:t>
      </w:r>
    </w:p>
    <w:p w:rsidR="005E5F00" w:rsidRPr="00BA16C0" w:rsidRDefault="005E5F00" w:rsidP="00F3536C">
      <w:pPr>
        <w:pStyle w:val="a5"/>
      </w:pPr>
      <w:r w:rsidRPr="00BA16C0">
        <w:tab/>
        <w:t>}</w:t>
      </w:r>
    </w:p>
    <w:p w:rsidR="00B73E18" w:rsidRPr="00BA16C0" w:rsidRDefault="005E5F00" w:rsidP="00F3536C">
      <w:pPr>
        <w:pStyle w:val="a5"/>
      </w:pPr>
      <w:r w:rsidRPr="00BA16C0">
        <w:t>}</w:t>
      </w:r>
    </w:p>
    <w:p w:rsidR="00823A13" w:rsidRDefault="00823A13" w:rsidP="00823A13">
      <w:pPr>
        <w:pStyle w:val="a0"/>
      </w:pPr>
    </w:p>
    <w:p w:rsidR="005E5F00" w:rsidRDefault="0061345B" w:rsidP="0061345B">
      <w:pPr>
        <w:pStyle w:val="3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 w:rsidR="00CB2E7D">
        <w:rPr>
          <w:rFonts w:hint="eastAsia"/>
        </w:rPr>
        <w:t>갱신하는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5E5F00" w:rsidRPr="00BA16C0" w:rsidRDefault="005E5F00" w:rsidP="00F3536C">
      <w:pPr>
        <w:pStyle w:val="a5"/>
      </w:pPr>
      <w:r w:rsidRPr="00BA16C0">
        <w:t>//</w:t>
      </w:r>
      <w:r w:rsidRPr="00BA16C0">
        <w:t>현재</w:t>
      </w:r>
      <w:r w:rsidRPr="00BA16C0">
        <w:t xml:space="preserve"> </w:t>
      </w:r>
      <w:r w:rsidRPr="00BA16C0">
        <w:t>날짜및</w:t>
      </w:r>
      <w:r w:rsidRPr="00BA16C0">
        <w:t xml:space="preserve"> </w:t>
      </w:r>
      <w:r w:rsidRPr="00BA16C0">
        <w:t>시간에서</w:t>
      </w:r>
      <w:r w:rsidRPr="00BA16C0">
        <w:t xml:space="preserve"> 1</w:t>
      </w:r>
      <w:r w:rsidRPr="00BA16C0">
        <w:t>초가</w:t>
      </w:r>
      <w:r w:rsidRPr="00BA16C0">
        <w:t xml:space="preserve"> </w:t>
      </w:r>
      <w:r w:rsidRPr="00BA16C0">
        <w:t>지난</w:t>
      </w:r>
      <w:r w:rsidRPr="00BA16C0">
        <w:t xml:space="preserve"> </w:t>
      </w:r>
      <w:r w:rsidRPr="00BA16C0">
        <w:t>후의</w:t>
      </w:r>
      <w:r w:rsidRPr="00BA16C0">
        <w:t xml:space="preserve"> </w:t>
      </w:r>
      <w:r w:rsidRPr="00BA16C0">
        <w:t>시간으로</w:t>
      </w:r>
      <w:r w:rsidRPr="00BA16C0">
        <w:t xml:space="preserve"> </w:t>
      </w:r>
      <w:r w:rsidRPr="00BA16C0">
        <w:t>업데이트한다</w:t>
      </w:r>
    </w:p>
    <w:p w:rsidR="005E5F00" w:rsidRPr="00BA16C0" w:rsidRDefault="005E5F00" w:rsidP="00F3536C">
      <w:pPr>
        <w:pStyle w:val="a5"/>
      </w:pPr>
      <w:r w:rsidRPr="00BA16C0">
        <w:t>void DATA_timeUpdate(void) {</w:t>
      </w:r>
    </w:p>
    <w:p w:rsidR="005E5F00" w:rsidRPr="00BA16C0" w:rsidRDefault="005E5F00" w:rsidP="00F3536C">
      <w:pPr>
        <w:pStyle w:val="a5"/>
      </w:pPr>
      <w:r w:rsidRPr="00BA16C0">
        <w:tab/>
        <w:t>//</w:t>
      </w:r>
      <w:r w:rsidRPr="00BA16C0">
        <w:t>각</w:t>
      </w:r>
      <w:r w:rsidRPr="00BA16C0">
        <w:t xml:space="preserve"> </w:t>
      </w:r>
      <w:r w:rsidRPr="00BA16C0">
        <w:t>초</w:t>
      </w:r>
      <w:r w:rsidRPr="00BA16C0">
        <w:t xml:space="preserve">, </w:t>
      </w:r>
      <w:r w:rsidRPr="00BA16C0">
        <w:t>분</w:t>
      </w:r>
      <w:r w:rsidRPr="00BA16C0">
        <w:t xml:space="preserve">, </w:t>
      </w:r>
      <w:r w:rsidRPr="00BA16C0">
        <w:t>시</w:t>
      </w:r>
      <w:r w:rsidRPr="00BA16C0">
        <w:t xml:space="preserve">, </w:t>
      </w:r>
      <w:r w:rsidRPr="00BA16C0">
        <w:t>일</w:t>
      </w:r>
      <w:r w:rsidRPr="00BA16C0">
        <w:t xml:space="preserve">, </w:t>
      </w:r>
      <w:r w:rsidRPr="00BA16C0">
        <w:t>월</w:t>
      </w:r>
      <w:r w:rsidRPr="00BA16C0">
        <w:t xml:space="preserve">, </w:t>
      </w:r>
      <w:r w:rsidRPr="00BA16C0">
        <w:t>연</w:t>
      </w:r>
      <w:r w:rsidRPr="00BA16C0">
        <w:t xml:space="preserve"> </w:t>
      </w:r>
      <w:r w:rsidRPr="00BA16C0">
        <w:t>순서로</w:t>
      </w:r>
      <w:r w:rsidRPr="00BA16C0">
        <w:t xml:space="preserve"> </w:t>
      </w:r>
      <w:r w:rsidRPr="00BA16C0">
        <w:t>각각의</w:t>
      </w:r>
      <w:r w:rsidRPr="00BA16C0">
        <w:t xml:space="preserve"> </w:t>
      </w:r>
      <w:r w:rsidRPr="00BA16C0">
        <w:t>진법으로</w:t>
      </w:r>
      <w:r w:rsidRPr="00BA16C0">
        <w:t xml:space="preserve"> </w:t>
      </w:r>
      <w:r w:rsidRPr="00BA16C0">
        <w:t>올림수</w:t>
      </w:r>
      <w:r w:rsidRPr="00BA16C0">
        <w:t xml:space="preserve"> </w:t>
      </w:r>
      <w:r w:rsidRPr="00BA16C0">
        <w:t>나눗셈을</w:t>
      </w:r>
      <w:r w:rsidRPr="00BA16C0">
        <w:t xml:space="preserve"> </w:t>
      </w:r>
      <w:r w:rsidRPr="00BA16C0">
        <w:t>후</w:t>
      </w:r>
    </w:p>
    <w:p w:rsidR="005E5F00" w:rsidRPr="00BA16C0" w:rsidRDefault="005E5F00" w:rsidP="00F3536C">
      <w:pPr>
        <w:pStyle w:val="a5"/>
      </w:pPr>
      <w:r w:rsidRPr="00BA16C0">
        <w:tab/>
        <w:t>//</w:t>
      </w:r>
      <w:r w:rsidRPr="00BA16C0">
        <w:t>몫은</w:t>
      </w:r>
      <w:r w:rsidRPr="00BA16C0">
        <w:t xml:space="preserve"> </w:t>
      </w:r>
      <w:r w:rsidRPr="00BA16C0">
        <w:t>오버플로우된</w:t>
      </w:r>
      <w:r w:rsidRPr="00BA16C0">
        <w:t xml:space="preserve"> </w:t>
      </w:r>
      <w:r w:rsidRPr="00BA16C0">
        <w:t>올림수로</w:t>
      </w:r>
      <w:r w:rsidRPr="00BA16C0">
        <w:t xml:space="preserve"> </w:t>
      </w:r>
      <w:r w:rsidRPr="00BA16C0">
        <w:t>나머지를</w:t>
      </w:r>
      <w:r w:rsidRPr="00BA16C0">
        <w:t xml:space="preserve"> </w:t>
      </w:r>
      <w:r w:rsidRPr="00BA16C0">
        <w:t>각</w:t>
      </w:r>
      <w:r w:rsidRPr="00BA16C0">
        <w:t xml:space="preserve"> </w:t>
      </w:r>
      <w:r w:rsidRPr="00BA16C0">
        <w:t>단위로</w:t>
      </w:r>
      <w:r w:rsidRPr="00BA16C0">
        <w:t xml:space="preserve"> </w:t>
      </w:r>
      <w:r w:rsidRPr="00BA16C0">
        <w:t>업데이트</w:t>
      </w:r>
      <w:r w:rsidRPr="00BA16C0">
        <w:t xml:space="preserve"> </w:t>
      </w:r>
      <w:r w:rsidRPr="00BA16C0">
        <w:t>하면</w:t>
      </w:r>
      <w:r w:rsidRPr="00BA16C0">
        <w:t xml:space="preserve"> </w:t>
      </w:r>
    </w:p>
    <w:p w:rsidR="005E5F00" w:rsidRPr="00BA16C0" w:rsidRDefault="005E5F00" w:rsidP="00F3536C">
      <w:pPr>
        <w:pStyle w:val="a5"/>
      </w:pPr>
      <w:r w:rsidRPr="00BA16C0">
        <w:tab/>
        <w:t>//1</w:t>
      </w:r>
      <w:r w:rsidRPr="00BA16C0">
        <w:t>초</w:t>
      </w:r>
      <w:r w:rsidRPr="00BA16C0">
        <w:t xml:space="preserve"> </w:t>
      </w:r>
      <w:r w:rsidRPr="00BA16C0">
        <w:t>후의</w:t>
      </w:r>
      <w:r w:rsidRPr="00BA16C0">
        <w:t xml:space="preserve"> </w:t>
      </w:r>
      <w:r w:rsidRPr="00BA16C0">
        <w:t>시간으로</w:t>
      </w:r>
      <w:r w:rsidRPr="00BA16C0">
        <w:t xml:space="preserve"> </w:t>
      </w:r>
      <w:r w:rsidRPr="00BA16C0">
        <w:t>업데이트된다</w:t>
      </w:r>
    </w:p>
    <w:p w:rsidR="005E5F00" w:rsidRPr="00BA16C0" w:rsidRDefault="005E5F00" w:rsidP="00F3536C">
      <w:pPr>
        <w:pStyle w:val="a5"/>
      </w:pPr>
    </w:p>
    <w:p w:rsidR="005E5F00" w:rsidRPr="00BA16C0" w:rsidRDefault="005E5F00" w:rsidP="00F3536C">
      <w:pPr>
        <w:pStyle w:val="a5"/>
      </w:pPr>
      <w:r w:rsidRPr="00BA16C0">
        <w:tab/>
        <w:t>//</w:t>
      </w:r>
      <w:r w:rsidRPr="00BA16C0">
        <w:t>각</w:t>
      </w:r>
      <w:r w:rsidRPr="00BA16C0">
        <w:t xml:space="preserve"> </w:t>
      </w:r>
      <w:r w:rsidRPr="00BA16C0">
        <w:t>단위의</w:t>
      </w:r>
      <w:r w:rsidRPr="00BA16C0">
        <w:t xml:space="preserve"> </w:t>
      </w:r>
      <w:r w:rsidRPr="00BA16C0">
        <w:t>올림수</w:t>
      </w:r>
      <w:r w:rsidRPr="00BA16C0">
        <w:t xml:space="preserve"> </w:t>
      </w:r>
      <w:r w:rsidRPr="00BA16C0">
        <w:t>이것은</w:t>
      </w:r>
      <w:r w:rsidRPr="00BA16C0">
        <w:t xml:space="preserve"> </w:t>
      </w:r>
      <w:r w:rsidRPr="00BA16C0">
        <w:t>다음</w:t>
      </w:r>
      <w:r w:rsidRPr="00BA16C0">
        <w:t xml:space="preserve"> </w:t>
      </w:r>
      <w:r w:rsidRPr="00BA16C0">
        <w:t>단위에</w:t>
      </w:r>
      <w:r w:rsidRPr="00BA16C0">
        <w:t xml:space="preserve"> </w:t>
      </w:r>
      <w:r w:rsidRPr="00BA16C0">
        <w:t>더</w:t>
      </w:r>
      <w:r w:rsidRPr="00BA16C0">
        <w:t xml:space="preserve"> </w:t>
      </w:r>
      <w:r w:rsidRPr="00BA16C0">
        <w:t>해준다</w:t>
      </w:r>
      <w:r w:rsidRPr="00BA16C0">
        <w:t xml:space="preserve"> 1</w:t>
      </w:r>
      <w:r w:rsidRPr="00BA16C0">
        <w:t>초를</w:t>
      </w:r>
      <w:r w:rsidRPr="00BA16C0">
        <w:t xml:space="preserve"> </w:t>
      </w:r>
      <w:r w:rsidRPr="00BA16C0">
        <w:t>업데이트하기위해</w:t>
      </w:r>
    </w:p>
    <w:p w:rsidR="005E5F00" w:rsidRPr="00BA16C0" w:rsidRDefault="005E5F00" w:rsidP="00F3536C">
      <w:pPr>
        <w:pStyle w:val="a5"/>
      </w:pPr>
      <w:r w:rsidRPr="00BA16C0">
        <w:tab/>
        <w:t>//</w:t>
      </w:r>
      <w:r w:rsidRPr="00BA16C0">
        <w:t>미리</w:t>
      </w:r>
      <w:r w:rsidRPr="00BA16C0">
        <w:t xml:space="preserve"> </w:t>
      </w:r>
      <w:r w:rsidRPr="00BA16C0">
        <w:t>올림수를</w:t>
      </w:r>
      <w:r w:rsidRPr="00BA16C0">
        <w:t xml:space="preserve"> 1</w:t>
      </w:r>
      <w:r w:rsidRPr="00BA16C0">
        <w:t>로</w:t>
      </w:r>
      <w:r w:rsidRPr="00BA16C0">
        <w:t xml:space="preserve"> </w:t>
      </w:r>
      <w:r w:rsidRPr="00BA16C0">
        <w:t>시작한다</w:t>
      </w:r>
    </w:p>
    <w:p w:rsidR="005E5F00" w:rsidRPr="00BA16C0" w:rsidRDefault="005E5F00" w:rsidP="00F3536C">
      <w:pPr>
        <w:pStyle w:val="a5"/>
      </w:pPr>
      <w:r w:rsidRPr="00BA16C0">
        <w:tab/>
        <w:t xml:space="preserve">int carry = 1; </w:t>
      </w:r>
    </w:p>
    <w:p w:rsidR="005E5F00" w:rsidRPr="00BA16C0" w:rsidRDefault="005E5F00" w:rsidP="00F3536C">
      <w:pPr>
        <w:pStyle w:val="a5"/>
      </w:pPr>
      <w:r w:rsidRPr="00BA16C0">
        <w:tab/>
        <w:t>second += carry;</w:t>
      </w:r>
    </w:p>
    <w:p w:rsidR="005E5F00" w:rsidRPr="00BA16C0" w:rsidRDefault="005E5F00" w:rsidP="00F3536C">
      <w:pPr>
        <w:pStyle w:val="a5"/>
      </w:pPr>
      <w:r w:rsidRPr="00BA16C0">
        <w:tab/>
        <w:t>carry = second / 60;</w:t>
      </w:r>
    </w:p>
    <w:p w:rsidR="005E5F00" w:rsidRPr="00BA16C0" w:rsidRDefault="005E5F00" w:rsidP="00F3536C">
      <w:pPr>
        <w:pStyle w:val="a5"/>
      </w:pPr>
      <w:r w:rsidRPr="00BA16C0">
        <w:tab/>
        <w:t>second %= 60;</w:t>
      </w:r>
    </w:p>
    <w:p w:rsidR="005E5F00" w:rsidRPr="00BA16C0" w:rsidRDefault="005E5F00" w:rsidP="00F3536C">
      <w:pPr>
        <w:pStyle w:val="a5"/>
      </w:pPr>
    </w:p>
    <w:p w:rsidR="005E5F00" w:rsidRPr="00BA16C0" w:rsidRDefault="005E5F00" w:rsidP="00F3536C">
      <w:pPr>
        <w:pStyle w:val="a5"/>
      </w:pPr>
      <w:r w:rsidRPr="00BA16C0">
        <w:tab/>
        <w:t>minute += carry;</w:t>
      </w:r>
    </w:p>
    <w:p w:rsidR="005E5F00" w:rsidRPr="00BA16C0" w:rsidRDefault="005E5F00" w:rsidP="00F3536C">
      <w:pPr>
        <w:pStyle w:val="a5"/>
      </w:pPr>
      <w:r w:rsidRPr="00BA16C0">
        <w:tab/>
        <w:t>carry = minute / 60;</w:t>
      </w:r>
    </w:p>
    <w:p w:rsidR="005E5F00" w:rsidRPr="00BA16C0" w:rsidRDefault="005E5F00" w:rsidP="00F3536C">
      <w:pPr>
        <w:pStyle w:val="a5"/>
      </w:pPr>
      <w:r w:rsidRPr="00BA16C0">
        <w:tab/>
        <w:t>minute %= 60;</w:t>
      </w:r>
    </w:p>
    <w:p w:rsidR="005E5F00" w:rsidRPr="00BA16C0" w:rsidRDefault="005E5F00" w:rsidP="00F3536C">
      <w:pPr>
        <w:pStyle w:val="a5"/>
      </w:pPr>
    </w:p>
    <w:p w:rsidR="005E5F00" w:rsidRPr="00BA16C0" w:rsidRDefault="005E5F00" w:rsidP="00F3536C">
      <w:pPr>
        <w:pStyle w:val="a5"/>
      </w:pPr>
      <w:r w:rsidRPr="00BA16C0">
        <w:tab/>
        <w:t>hour += carry;</w:t>
      </w:r>
    </w:p>
    <w:p w:rsidR="005E5F00" w:rsidRPr="00BA16C0" w:rsidRDefault="005E5F00" w:rsidP="00F3536C">
      <w:pPr>
        <w:pStyle w:val="a5"/>
      </w:pPr>
      <w:r w:rsidRPr="00BA16C0">
        <w:tab/>
        <w:t>carry = hour / 24;</w:t>
      </w:r>
    </w:p>
    <w:p w:rsidR="005E5F00" w:rsidRPr="00BA16C0" w:rsidRDefault="005E5F00" w:rsidP="00F3536C">
      <w:pPr>
        <w:pStyle w:val="a5"/>
      </w:pPr>
      <w:r w:rsidRPr="00BA16C0">
        <w:tab/>
        <w:t>hour %= 24;</w:t>
      </w:r>
    </w:p>
    <w:p w:rsidR="005E5F00" w:rsidRPr="00BA16C0" w:rsidRDefault="005E5F00" w:rsidP="00F3536C">
      <w:pPr>
        <w:pStyle w:val="a5"/>
      </w:pPr>
    </w:p>
    <w:p w:rsidR="005E5F00" w:rsidRPr="00BA16C0" w:rsidRDefault="005E5F00" w:rsidP="00F3536C">
      <w:pPr>
        <w:pStyle w:val="a5"/>
      </w:pPr>
      <w:r w:rsidRPr="00BA16C0">
        <w:tab/>
        <w:t>//</w:t>
      </w:r>
      <w:r w:rsidRPr="00BA16C0">
        <w:t>날</w:t>
      </w:r>
      <w:r w:rsidRPr="00BA16C0">
        <w:t>(</w:t>
      </w:r>
      <w:r w:rsidRPr="00BA16C0">
        <w:t>일</w:t>
      </w:r>
      <w:r w:rsidRPr="00BA16C0">
        <w:t>)</w:t>
      </w:r>
      <w:r w:rsidRPr="00BA16C0">
        <w:t>의</w:t>
      </w:r>
      <w:r w:rsidRPr="00BA16C0">
        <w:t xml:space="preserve"> </w:t>
      </w:r>
      <w:r w:rsidRPr="00BA16C0">
        <w:t>경우</w:t>
      </w:r>
      <w:r w:rsidRPr="00BA16C0">
        <w:t xml:space="preserve"> 0</w:t>
      </w:r>
      <w:r w:rsidRPr="00BA16C0">
        <w:t>일은</w:t>
      </w:r>
      <w:r w:rsidRPr="00BA16C0">
        <w:t xml:space="preserve"> </w:t>
      </w:r>
      <w:r w:rsidRPr="00BA16C0">
        <w:t>존재하지않으므로</w:t>
      </w:r>
      <w:r w:rsidRPr="00BA16C0">
        <w:t xml:space="preserve"> </w:t>
      </w:r>
      <w:r w:rsidRPr="00BA16C0">
        <w:t>처음이</w:t>
      </w:r>
      <w:r w:rsidRPr="00BA16C0">
        <w:t xml:space="preserve"> -1</w:t>
      </w:r>
    </w:p>
    <w:p w:rsidR="005E5F00" w:rsidRPr="00BA16C0" w:rsidRDefault="005E5F00" w:rsidP="00F3536C">
      <w:pPr>
        <w:pStyle w:val="a5"/>
      </w:pPr>
      <w:r w:rsidRPr="00BA16C0">
        <w:tab/>
        <w:t>//</w:t>
      </w:r>
      <w:r w:rsidRPr="00BA16C0">
        <w:t>마지막에</w:t>
      </w:r>
      <w:r w:rsidRPr="00BA16C0">
        <w:t xml:space="preserve"> +1</w:t>
      </w:r>
      <w:r w:rsidRPr="00BA16C0">
        <w:t>하는것으로</w:t>
      </w:r>
      <w:r w:rsidRPr="00BA16C0">
        <w:t xml:space="preserve"> </w:t>
      </w:r>
      <w:r w:rsidRPr="00BA16C0">
        <w:t>위의</w:t>
      </w:r>
      <w:r w:rsidRPr="00BA16C0">
        <w:t xml:space="preserve"> </w:t>
      </w:r>
      <w:r w:rsidRPr="00BA16C0">
        <w:t>연산을</w:t>
      </w:r>
      <w:r w:rsidRPr="00BA16C0">
        <w:t xml:space="preserve"> </w:t>
      </w:r>
      <w:r w:rsidRPr="00BA16C0">
        <w:t>적용할수있다</w:t>
      </w:r>
    </w:p>
    <w:p w:rsidR="005E5F00" w:rsidRPr="00BA16C0" w:rsidRDefault="005E5F00" w:rsidP="00F3536C">
      <w:pPr>
        <w:pStyle w:val="a5"/>
      </w:pPr>
      <w:r w:rsidRPr="00BA16C0">
        <w:tab/>
        <w:t>day--;</w:t>
      </w:r>
    </w:p>
    <w:p w:rsidR="005E5F00" w:rsidRPr="00BA16C0" w:rsidRDefault="005E5F00" w:rsidP="00F3536C">
      <w:pPr>
        <w:pStyle w:val="a5"/>
      </w:pPr>
      <w:r w:rsidRPr="00BA16C0">
        <w:tab/>
        <w:t>day += carry;</w:t>
      </w:r>
    </w:p>
    <w:p w:rsidR="005E5F00" w:rsidRPr="00BA16C0" w:rsidRDefault="005E5F00" w:rsidP="00F3536C">
      <w:pPr>
        <w:pStyle w:val="a5"/>
      </w:pPr>
      <w:r w:rsidRPr="00BA16C0">
        <w:tab/>
        <w:t>//</w:t>
      </w:r>
      <w:r w:rsidRPr="00BA16C0">
        <w:t>날</w:t>
      </w:r>
      <w:r w:rsidRPr="00BA16C0">
        <w:t>(</w:t>
      </w:r>
      <w:r w:rsidRPr="00BA16C0">
        <w:t>일</w:t>
      </w:r>
      <w:r w:rsidRPr="00BA16C0">
        <w:t>)</w:t>
      </w:r>
      <w:r w:rsidRPr="00BA16C0">
        <w:t>의</w:t>
      </w:r>
      <w:r w:rsidRPr="00BA16C0">
        <w:t xml:space="preserve"> </w:t>
      </w:r>
      <w:r w:rsidRPr="00BA16C0">
        <w:t>경우</w:t>
      </w:r>
      <w:r w:rsidRPr="00BA16C0">
        <w:t xml:space="preserve"> </w:t>
      </w:r>
      <w:r w:rsidRPr="00BA16C0">
        <w:t>매달마다</w:t>
      </w:r>
      <w:r w:rsidRPr="00BA16C0">
        <w:t xml:space="preserve"> </w:t>
      </w:r>
      <w:r w:rsidRPr="00BA16C0">
        <w:t>수가</w:t>
      </w:r>
      <w:r w:rsidRPr="00BA16C0">
        <w:t xml:space="preserve"> </w:t>
      </w:r>
      <w:r w:rsidRPr="00BA16C0">
        <w:t>달라지므로</w:t>
      </w:r>
      <w:r w:rsidRPr="00BA16C0">
        <w:t xml:space="preserve"> </w:t>
      </w:r>
    </w:p>
    <w:p w:rsidR="005E5F00" w:rsidRPr="00BA16C0" w:rsidRDefault="005E5F00" w:rsidP="00F3536C">
      <w:pPr>
        <w:pStyle w:val="a5"/>
      </w:pPr>
      <w:r w:rsidRPr="00BA16C0">
        <w:tab/>
        <w:t>//</w:t>
      </w:r>
      <w:r w:rsidR="0073347C">
        <w:rPr>
          <w:rFonts w:asciiTheme="minorEastAsia" w:hAnsiTheme="minorEastAsia" w:hint="eastAsia"/>
        </w:rPr>
        <w:t>각달의</w:t>
      </w:r>
      <w:r w:rsidR="0073347C">
        <w:rPr>
          <w:rFonts w:hint="eastAsia"/>
        </w:rPr>
        <w:t xml:space="preserve"> </w:t>
      </w:r>
      <w:r w:rsidR="0073347C">
        <w:rPr>
          <w:rFonts w:hint="eastAsia"/>
        </w:rPr>
        <w:t>날수를</w:t>
      </w:r>
      <w:r w:rsidR="0073347C">
        <w:rPr>
          <w:rFonts w:hint="eastAsia"/>
        </w:rPr>
        <w:t xml:space="preserve"> </w:t>
      </w:r>
      <w:r w:rsidR="0073347C">
        <w:rPr>
          <w:rFonts w:hint="eastAsia"/>
        </w:rPr>
        <w:t>저장한</w:t>
      </w:r>
      <w:r w:rsidR="0073347C">
        <w:rPr>
          <w:rFonts w:hint="eastAsia"/>
        </w:rPr>
        <w:t xml:space="preserve"> </w:t>
      </w:r>
      <w:r w:rsidR="0073347C">
        <w:rPr>
          <w:rFonts w:hint="eastAsia"/>
        </w:rPr>
        <w:t>배열의</w:t>
      </w:r>
      <w:r w:rsidR="0073347C">
        <w:rPr>
          <w:rFonts w:hint="eastAsia"/>
        </w:rPr>
        <w:t xml:space="preserve"> </w:t>
      </w:r>
      <w:r w:rsidR="0073347C">
        <w:rPr>
          <w:rFonts w:hint="eastAsia"/>
        </w:rPr>
        <w:t>값을</w:t>
      </w:r>
      <w:r w:rsidRPr="00BA16C0">
        <w:t xml:space="preserve"> </w:t>
      </w:r>
      <w:r w:rsidRPr="00BA16C0">
        <w:rPr>
          <w:rFonts w:eastAsia="맑은 고딕" w:cs="맑은 고딕"/>
        </w:rPr>
        <w:t>이용하여</w:t>
      </w:r>
      <w:r w:rsidRPr="00BA16C0">
        <w:t xml:space="preserve"> </w:t>
      </w:r>
      <w:r w:rsidRPr="00BA16C0">
        <w:rPr>
          <w:rFonts w:eastAsia="맑은 고딕" w:cs="맑은 고딕"/>
        </w:rPr>
        <w:t>연산을</w:t>
      </w:r>
      <w:r w:rsidRPr="00BA16C0">
        <w:t xml:space="preserve"> </w:t>
      </w:r>
      <w:r w:rsidRPr="00BA16C0">
        <w:rPr>
          <w:rFonts w:eastAsia="맑은 고딕" w:cs="맑은 고딕"/>
        </w:rPr>
        <w:t>동일하게</w:t>
      </w:r>
      <w:r w:rsidRPr="00BA16C0">
        <w:t xml:space="preserve"> </w:t>
      </w:r>
      <w:r w:rsidRPr="00BA16C0">
        <w:rPr>
          <w:rFonts w:eastAsia="맑은 고딕" w:cs="맑은 고딕"/>
        </w:rPr>
        <w:t>적용한다</w:t>
      </w:r>
    </w:p>
    <w:p w:rsidR="005E5F00" w:rsidRPr="00BA16C0" w:rsidRDefault="005E5F00" w:rsidP="00F3536C">
      <w:pPr>
        <w:pStyle w:val="a5"/>
      </w:pPr>
      <w:r w:rsidRPr="00BA16C0">
        <w:tab/>
        <w:t>carry = day / (daysInMonth[month]);</w:t>
      </w:r>
    </w:p>
    <w:p w:rsidR="005E5F00" w:rsidRPr="00BA16C0" w:rsidRDefault="005E5F00" w:rsidP="00F3536C">
      <w:pPr>
        <w:pStyle w:val="a5"/>
      </w:pPr>
      <w:r w:rsidRPr="00BA16C0">
        <w:tab/>
        <w:t>day %= (daysInMonth[month]);</w:t>
      </w:r>
    </w:p>
    <w:p w:rsidR="005E5F00" w:rsidRPr="00BA16C0" w:rsidRDefault="005E5F00" w:rsidP="00F3536C">
      <w:pPr>
        <w:pStyle w:val="a5"/>
      </w:pPr>
      <w:r w:rsidRPr="00BA16C0">
        <w:tab/>
        <w:t>day++;</w:t>
      </w:r>
    </w:p>
    <w:p w:rsidR="005E5F00" w:rsidRPr="00BA16C0" w:rsidRDefault="005E5F00" w:rsidP="00F3536C">
      <w:pPr>
        <w:pStyle w:val="a5"/>
      </w:pPr>
    </w:p>
    <w:p w:rsidR="005E5F00" w:rsidRPr="00BA16C0" w:rsidRDefault="005E5F00" w:rsidP="00F3536C">
      <w:pPr>
        <w:pStyle w:val="a5"/>
      </w:pPr>
      <w:r w:rsidRPr="00BA16C0">
        <w:lastRenderedPageBreak/>
        <w:tab/>
        <w:t>//</w:t>
      </w:r>
      <w:r w:rsidRPr="00BA16C0">
        <w:t>월의</w:t>
      </w:r>
      <w:r w:rsidRPr="00BA16C0">
        <w:t xml:space="preserve"> </w:t>
      </w:r>
      <w:r w:rsidRPr="00BA16C0">
        <w:t>경우도</w:t>
      </w:r>
      <w:r w:rsidRPr="00BA16C0">
        <w:t xml:space="preserve"> 0</w:t>
      </w:r>
      <w:r w:rsidRPr="00BA16C0">
        <w:t>월은</w:t>
      </w:r>
      <w:r w:rsidRPr="00BA16C0">
        <w:t xml:space="preserve"> </w:t>
      </w:r>
      <w:r w:rsidRPr="00BA16C0">
        <w:t>존재하지않으므로</w:t>
      </w:r>
      <w:r w:rsidRPr="00BA16C0">
        <w:t xml:space="preserve"> </w:t>
      </w:r>
      <w:r w:rsidRPr="00BA16C0">
        <w:t>처음이</w:t>
      </w:r>
      <w:r w:rsidRPr="00BA16C0">
        <w:t xml:space="preserve"> -1</w:t>
      </w:r>
    </w:p>
    <w:p w:rsidR="005E5F00" w:rsidRPr="00BA16C0" w:rsidRDefault="005E5F00" w:rsidP="00F3536C">
      <w:pPr>
        <w:pStyle w:val="a5"/>
      </w:pPr>
      <w:r w:rsidRPr="00BA16C0">
        <w:tab/>
        <w:t>//</w:t>
      </w:r>
      <w:r w:rsidRPr="00BA16C0">
        <w:t>마지막에</w:t>
      </w:r>
      <w:r w:rsidRPr="00BA16C0">
        <w:t xml:space="preserve"> +1</w:t>
      </w:r>
      <w:r w:rsidRPr="00BA16C0">
        <w:t>하는것으로</w:t>
      </w:r>
      <w:r w:rsidRPr="00BA16C0">
        <w:t xml:space="preserve"> </w:t>
      </w:r>
      <w:r w:rsidRPr="00BA16C0">
        <w:t>위의</w:t>
      </w:r>
      <w:r w:rsidRPr="00BA16C0">
        <w:t xml:space="preserve"> </w:t>
      </w:r>
      <w:r w:rsidRPr="00BA16C0">
        <w:t>연산을</w:t>
      </w:r>
      <w:r w:rsidRPr="00BA16C0">
        <w:t xml:space="preserve"> </w:t>
      </w:r>
      <w:r w:rsidRPr="00BA16C0">
        <w:t>동일하게</w:t>
      </w:r>
      <w:r w:rsidRPr="00BA16C0">
        <w:t xml:space="preserve"> </w:t>
      </w:r>
      <w:r w:rsidRPr="00BA16C0">
        <w:t>적용할수있다</w:t>
      </w:r>
    </w:p>
    <w:p w:rsidR="005E5F00" w:rsidRPr="00BA16C0" w:rsidRDefault="005E5F00" w:rsidP="00F3536C">
      <w:pPr>
        <w:pStyle w:val="a5"/>
      </w:pPr>
      <w:r w:rsidRPr="00BA16C0">
        <w:tab/>
        <w:t>month--;</w:t>
      </w:r>
    </w:p>
    <w:p w:rsidR="005E5F00" w:rsidRPr="00BA16C0" w:rsidRDefault="005E5F00" w:rsidP="00F3536C">
      <w:pPr>
        <w:pStyle w:val="a5"/>
      </w:pPr>
      <w:r w:rsidRPr="00BA16C0">
        <w:tab/>
        <w:t>month += carry;</w:t>
      </w:r>
    </w:p>
    <w:p w:rsidR="005E5F00" w:rsidRPr="00BA16C0" w:rsidRDefault="005E5F00" w:rsidP="00F3536C">
      <w:pPr>
        <w:pStyle w:val="a5"/>
      </w:pPr>
      <w:r w:rsidRPr="00BA16C0">
        <w:tab/>
        <w:t>carry = month / 12;</w:t>
      </w:r>
    </w:p>
    <w:p w:rsidR="005E5F00" w:rsidRPr="00BA16C0" w:rsidRDefault="005E5F00" w:rsidP="00F3536C">
      <w:pPr>
        <w:pStyle w:val="a5"/>
      </w:pPr>
      <w:r w:rsidRPr="00BA16C0">
        <w:tab/>
        <w:t>month %= 12;</w:t>
      </w:r>
    </w:p>
    <w:p w:rsidR="005E5F00" w:rsidRPr="00BA16C0" w:rsidRDefault="005E5F00" w:rsidP="00F3536C">
      <w:pPr>
        <w:pStyle w:val="a5"/>
      </w:pPr>
      <w:r w:rsidRPr="00BA16C0">
        <w:tab/>
        <w:t>month++;</w:t>
      </w:r>
    </w:p>
    <w:p w:rsidR="005E5F00" w:rsidRPr="00BA16C0" w:rsidRDefault="005E5F00" w:rsidP="00F3536C">
      <w:pPr>
        <w:pStyle w:val="a5"/>
      </w:pPr>
    </w:p>
    <w:p w:rsidR="005E5F00" w:rsidRPr="00BA16C0" w:rsidRDefault="005E5F00" w:rsidP="00F3536C">
      <w:pPr>
        <w:pStyle w:val="a5"/>
      </w:pPr>
      <w:r w:rsidRPr="00BA16C0">
        <w:tab/>
        <w:t>year += carry;</w:t>
      </w:r>
    </w:p>
    <w:p w:rsidR="0084535A" w:rsidRPr="00BA16C0" w:rsidRDefault="005E5F00" w:rsidP="00F3536C">
      <w:pPr>
        <w:pStyle w:val="a5"/>
      </w:pPr>
      <w:r w:rsidRPr="00BA16C0">
        <w:t>}</w:t>
      </w:r>
    </w:p>
    <w:p w:rsidR="0061345B" w:rsidRDefault="0061345B" w:rsidP="0061345B">
      <w:pPr>
        <w:pStyle w:val="a8"/>
      </w:pPr>
    </w:p>
    <w:p w:rsidR="0061345B" w:rsidRDefault="0061345B" w:rsidP="0061345B">
      <w:pPr>
        <w:pStyle w:val="3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</w:p>
    <w:p w:rsidR="00954615" w:rsidRPr="00011CF1" w:rsidRDefault="00CB2E7D" w:rsidP="00F3536C">
      <w:pPr>
        <w:pStyle w:val="a5"/>
      </w:pPr>
      <w:r>
        <w:t>/</w:t>
      </w:r>
      <w:r w:rsidR="00954615" w:rsidRPr="00011CF1">
        <w:t>/</w:t>
      </w:r>
      <w:r w:rsidR="00954615" w:rsidRPr="00011CF1">
        <w:t>비밀번호에</w:t>
      </w:r>
      <w:r w:rsidR="00954615" w:rsidRPr="00011CF1">
        <w:t xml:space="preserve"> </w:t>
      </w:r>
      <w:r w:rsidR="00954615" w:rsidRPr="00011CF1">
        <w:t>마지막</w:t>
      </w:r>
      <w:r w:rsidR="00954615" w:rsidRPr="00011CF1">
        <w:t xml:space="preserve"> </w:t>
      </w:r>
      <w:r w:rsidR="00954615" w:rsidRPr="00011CF1">
        <w:t>한자리</w:t>
      </w:r>
      <w:r w:rsidR="00954615" w:rsidRPr="00011CF1">
        <w:t xml:space="preserve"> </w:t>
      </w:r>
      <w:r w:rsidR="00954615" w:rsidRPr="00011CF1">
        <w:t>더</w:t>
      </w:r>
      <w:r w:rsidR="00954615" w:rsidRPr="00011CF1">
        <w:t xml:space="preserve"> </w:t>
      </w:r>
      <w:r w:rsidR="00954615" w:rsidRPr="00011CF1">
        <w:t>추가</w:t>
      </w:r>
      <w:r w:rsidR="00954615" w:rsidRPr="00011CF1">
        <w:t xml:space="preserve"> </w:t>
      </w:r>
      <w:r w:rsidR="00954615" w:rsidRPr="00011CF1">
        <w:t>하도록</w:t>
      </w:r>
      <w:r w:rsidR="00954615" w:rsidRPr="00011CF1">
        <w:t xml:space="preserve"> </w:t>
      </w:r>
      <w:r w:rsidR="00954615" w:rsidRPr="00011CF1">
        <w:t>만든다</w:t>
      </w:r>
    </w:p>
    <w:p w:rsidR="00954615" w:rsidRPr="00011CF1" w:rsidRDefault="00954615" w:rsidP="00F3536C">
      <w:pPr>
        <w:pStyle w:val="a5"/>
      </w:pPr>
      <w:r w:rsidRPr="00011CF1">
        <w:t>//4</w:t>
      </w:r>
      <w:r w:rsidRPr="00011CF1">
        <w:t>자리가</w:t>
      </w:r>
      <w:r w:rsidRPr="00011CF1">
        <w:t xml:space="preserve"> </w:t>
      </w:r>
      <w:r w:rsidRPr="00011CF1">
        <w:t>넘어가는</w:t>
      </w:r>
      <w:r w:rsidR="00F14563">
        <w:rPr>
          <w:rFonts w:hint="eastAsia"/>
        </w:rPr>
        <w:t xml:space="preserve"> </w:t>
      </w:r>
      <w:r w:rsidRPr="00011CF1">
        <w:t>경우</w:t>
      </w:r>
      <w:r w:rsidRPr="00011CF1">
        <w:t xml:space="preserve"> </w:t>
      </w:r>
      <w:r w:rsidRPr="00011CF1">
        <w:t>추가하지않는다</w:t>
      </w:r>
    </w:p>
    <w:p w:rsidR="00954615" w:rsidRPr="00011CF1" w:rsidRDefault="00954615" w:rsidP="00F3536C">
      <w:pPr>
        <w:pStyle w:val="a5"/>
      </w:pPr>
      <w:r w:rsidRPr="00011CF1">
        <w:t>void DATA_pushbackPassword(int pwdValue) {</w:t>
      </w:r>
    </w:p>
    <w:p w:rsidR="00954615" w:rsidRPr="00011CF1" w:rsidRDefault="00954615" w:rsidP="00F3536C">
      <w:pPr>
        <w:pStyle w:val="a5"/>
      </w:pPr>
      <w:r w:rsidRPr="00011CF1">
        <w:tab/>
        <w:t>if (passwordSize &lt; 4) {</w:t>
      </w:r>
    </w:p>
    <w:p w:rsidR="00954615" w:rsidRPr="00011CF1" w:rsidRDefault="00954615" w:rsidP="00F3536C">
      <w:pPr>
        <w:pStyle w:val="a5"/>
      </w:pPr>
      <w:r w:rsidRPr="00011CF1">
        <w:tab/>
      </w:r>
      <w:r w:rsidRPr="00011CF1">
        <w:tab/>
        <w:t>password[passwordSize] = pwdValue;</w:t>
      </w:r>
    </w:p>
    <w:p w:rsidR="00954615" w:rsidRPr="00011CF1" w:rsidRDefault="00954615" w:rsidP="00F3536C">
      <w:pPr>
        <w:pStyle w:val="a5"/>
      </w:pPr>
      <w:r w:rsidRPr="00011CF1">
        <w:tab/>
      </w:r>
      <w:r w:rsidRPr="00011CF1">
        <w:tab/>
        <w:t>passwordSize++;</w:t>
      </w:r>
    </w:p>
    <w:p w:rsidR="00954615" w:rsidRPr="00011CF1" w:rsidRDefault="00954615" w:rsidP="00F3536C">
      <w:pPr>
        <w:pStyle w:val="a5"/>
      </w:pPr>
      <w:r w:rsidRPr="00011CF1">
        <w:tab/>
        <w:t>}</w:t>
      </w:r>
    </w:p>
    <w:p w:rsidR="00954615" w:rsidRPr="00011CF1" w:rsidRDefault="00954615" w:rsidP="00F3536C">
      <w:pPr>
        <w:pStyle w:val="a5"/>
      </w:pPr>
      <w:r w:rsidRPr="00011CF1">
        <w:t>}</w:t>
      </w:r>
    </w:p>
    <w:p w:rsidR="00954615" w:rsidRPr="00011CF1" w:rsidRDefault="00954615" w:rsidP="00F3536C">
      <w:pPr>
        <w:pStyle w:val="a5"/>
      </w:pPr>
      <w:r w:rsidRPr="00011CF1">
        <w:t>//</w:t>
      </w:r>
      <w:r w:rsidRPr="00011CF1">
        <w:t>비밀번호의</w:t>
      </w:r>
      <w:r w:rsidRPr="00011CF1">
        <w:t xml:space="preserve"> </w:t>
      </w:r>
      <w:r w:rsidRPr="00011CF1">
        <w:t>마지막자리를</w:t>
      </w:r>
      <w:r w:rsidRPr="00011CF1">
        <w:t xml:space="preserve"> </w:t>
      </w:r>
      <w:r w:rsidRPr="00011CF1">
        <w:t>한자리를</w:t>
      </w:r>
      <w:r w:rsidRPr="00011CF1">
        <w:t xml:space="preserve"> </w:t>
      </w:r>
      <w:r w:rsidRPr="00011CF1">
        <w:t>제거한다</w:t>
      </w:r>
      <w:r w:rsidRPr="00011CF1">
        <w:t xml:space="preserve">  </w:t>
      </w:r>
    </w:p>
    <w:p w:rsidR="00954615" w:rsidRPr="00011CF1" w:rsidRDefault="00954615" w:rsidP="00F3536C">
      <w:pPr>
        <w:pStyle w:val="a5"/>
      </w:pPr>
      <w:r w:rsidRPr="00011CF1">
        <w:t>//0</w:t>
      </w:r>
      <w:r w:rsidRPr="00011CF1">
        <w:t>개</w:t>
      </w:r>
      <w:r w:rsidRPr="00011CF1">
        <w:t xml:space="preserve"> </w:t>
      </w:r>
      <w:r w:rsidRPr="00011CF1">
        <w:t>이하일때는</w:t>
      </w:r>
      <w:r w:rsidRPr="00011CF1">
        <w:t xml:space="preserve"> </w:t>
      </w:r>
      <w:r w:rsidRPr="00011CF1">
        <w:t>제거하지</w:t>
      </w:r>
      <w:r w:rsidRPr="00011CF1">
        <w:t xml:space="preserve"> </w:t>
      </w:r>
      <w:r w:rsidRPr="00011CF1">
        <w:t>않는다</w:t>
      </w:r>
    </w:p>
    <w:p w:rsidR="00954615" w:rsidRPr="00011CF1" w:rsidRDefault="00954615" w:rsidP="00F3536C">
      <w:pPr>
        <w:pStyle w:val="a5"/>
      </w:pPr>
      <w:r w:rsidRPr="00011CF1">
        <w:t>void DATA_popbackPassword(void) {</w:t>
      </w:r>
    </w:p>
    <w:p w:rsidR="00954615" w:rsidRPr="00011CF1" w:rsidRDefault="00954615" w:rsidP="00F3536C">
      <w:pPr>
        <w:pStyle w:val="a5"/>
      </w:pPr>
      <w:r w:rsidRPr="00011CF1">
        <w:tab/>
        <w:t>if (password &gt; 0) {</w:t>
      </w:r>
    </w:p>
    <w:p w:rsidR="00954615" w:rsidRPr="00011CF1" w:rsidRDefault="00954615" w:rsidP="00F3536C">
      <w:pPr>
        <w:pStyle w:val="a5"/>
      </w:pPr>
      <w:r w:rsidRPr="00011CF1">
        <w:tab/>
      </w:r>
      <w:r w:rsidRPr="00011CF1">
        <w:tab/>
        <w:t>passwordSize--;</w:t>
      </w:r>
    </w:p>
    <w:p w:rsidR="00954615" w:rsidRPr="00011CF1" w:rsidRDefault="00954615" w:rsidP="00F3536C">
      <w:pPr>
        <w:pStyle w:val="a5"/>
      </w:pPr>
      <w:r w:rsidRPr="00011CF1">
        <w:tab/>
      </w:r>
      <w:r w:rsidRPr="00011CF1">
        <w:tab/>
        <w:t>password[passwordSize] = 0;</w:t>
      </w:r>
    </w:p>
    <w:p w:rsidR="00954615" w:rsidRPr="00011CF1" w:rsidRDefault="00954615" w:rsidP="00F3536C">
      <w:pPr>
        <w:pStyle w:val="a5"/>
      </w:pPr>
      <w:r w:rsidRPr="00011CF1">
        <w:tab/>
        <w:t>}</w:t>
      </w:r>
    </w:p>
    <w:p w:rsidR="00887421" w:rsidRDefault="00954615" w:rsidP="00F3536C">
      <w:pPr>
        <w:pStyle w:val="a5"/>
      </w:pPr>
      <w:r w:rsidRPr="00011CF1">
        <w:t>}</w:t>
      </w:r>
    </w:p>
    <w:p w:rsidR="00887421" w:rsidRPr="00887421" w:rsidRDefault="00887421" w:rsidP="00887421">
      <w:pPr>
        <w:pStyle w:val="a0"/>
      </w:pPr>
    </w:p>
    <w:p w:rsidR="0061345B" w:rsidRDefault="0061345B" w:rsidP="0061345B">
      <w:pPr>
        <w:pStyle w:val="3"/>
      </w:pPr>
      <w:r>
        <w:t>UART</w:t>
      </w:r>
      <w:r>
        <w:rPr>
          <w:rFonts w:hint="eastAsia"/>
        </w:rPr>
        <w:t>통신에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 w:rsidR="00F14563">
        <w:rPr>
          <w:rFonts w:hint="eastAsia"/>
        </w:rPr>
        <w:t xml:space="preserve"> </w:t>
      </w:r>
      <w:r w:rsidR="00F14563"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플래그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카운터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954615" w:rsidRPr="00011CF1" w:rsidRDefault="00954615" w:rsidP="00F3536C">
      <w:pPr>
        <w:pStyle w:val="a5"/>
      </w:pPr>
      <w:r w:rsidRPr="00011CF1">
        <w:t>// uart data</w:t>
      </w:r>
    </w:p>
    <w:p w:rsidR="00954615" w:rsidRPr="00011CF1" w:rsidRDefault="00954615" w:rsidP="00F3536C">
      <w:pPr>
        <w:pStyle w:val="a5"/>
      </w:pPr>
      <w:r w:rsidRPr="00011CF1">
        <w:t xml:space="preserve">// </w:t>
      </w:r>
      <w:r w:rsidRPr="00011CF1">
        <w:t>서버와</w:t>
      </w:r>
      <w:r w:rsidRPr="00011CF1">
        <w:t xml:space="preserve"> </w:t>
      </w:r>
      <w:r w:rsidRPr="00011CF1">
        <w:t>연결상태에</w:t>
      </w:r>
      <w:r w:rsidRPr="00011CF1">
        <w:t xml:space="preserve"> </w:t>
      </w:r>
      <w:r w:rsidRPr="00011CF1">
        <w:t>대한</w:t>
      </w:r>
      <w:r w:rsidRPr="00011CF1">
        <w:t xml:space="preserve"> </w:t>
      </w:r>
      <w:r w:rsidRPr="00011CF1">
        <w:t>플래그</w:t>
      </w:r>
      <w:r w:rsidRPr="00011CF1">
        <w:t xml:space="preserve"> </w:t>
      </w:r>
      <w:r w:rsidRPr="00011CF1">
        <w:t>변수와</w:t>
      </w:r>
      <w:r w:rsidRPr="00011CF1">
        <w:t xml:space="preserve"> get,</w:t>
      </w:r>
      <w:r w:rsidR="00F14563">
        <w:t xml:space="preserve"> </w:t>
      </w:r>
      <w:r w:rsidRPr="00011CF1">
        <w:t>set</w:t>
      </w:r>
      <w:r w:rsidRPr="00011CF1">
        <w:t>함수</w:t>
      </w:r>
    </w:p>
    <w:p w:rsidR="00954615" w:rsidRPr="00011CF1" w:rsidRDefault="00954615" w:rsidP="00F3536C">
      <w:pPr>
        <w:pStyle w:val="a5"/>
      </w:pPr>
      <w:r w:rsidRPr="00011CF1">
        <w:t>bool _isServerConnected = false;</w:t>
      </w:r>
    </w:p>
    <w:p w:rsidR="00954615" w:rsidRPr="00011CF1" w:rsidRDefault="00954615" w:rsidP="00F3536C">
      <w:pPr>
        <w:pStyle w:val="a5"/>
      </w:pPr>
      <w:r w:rsidRPr="00011CF1">
        <w:t xml:space="preserve">bool DATA_isServerConnected(void) </w:t>
      </w:r>
      <w:r w:rsidR="007D28A4">
        <w:t>;</w:t>
      </w:r>
    </w:p>
    <w:p w:rsidR="00954615" w:rsidRPr="00011CF1" w:rsidRDefault="00954615" w:rsidP="00F3536C">
      <w:pPr>
        <w:pStyle w:val="a5"/>
      </w:pPr>
      <w:r w:rsidRPr="00011CF1">
        <w:t xml:space="preserve">void DATA_setIsServerConnected(bool flag) </w:t>
      </w:r>
      <w:r w:rsidR="007D28A4">
        <w:t>;</w:t>
      </w:r>
    </w:p>
    <w:p w:rsidR="00954615" w:rsidRPr="00011CF1" w:rsidRDefault="00954615" w:rsidP="00F3536C">
      <w:pPr>
        <w:pStyle w:val="a5"/>
      </w:pPr>
    </w:p>
    <w:p w:rsidR="007D28A4" w:rsidRDefault="00954615" w:rsidP="00F3536C">
      <w:pPr>
        <w:pStyle w:val="a5"/>
      </w:pPr>
      <w:r w:rsidRPr="00011CF1">
        <w:t>//</w:t>
      </w:r>
      <w:r w:rsidRPr="00011CF1">
        <w:t>락커를</w:t>
      </w:r>
      <w:r w:rsidRPr="00011CF1">
        <w:t xml:space="preserve"> </w:t>
      </w:r>
      <w:r w:rsidRPr="00011CF1">
        <w:t>열기위한</w:t>
      </w:r>
      <w:r w:rsidRPr="00011CF1">
        <w:t xml:space="preserve"> </w:t>
      </w:r>
      <w:r w:rsidRPr="00011CF1">
        <w:t>요청이</w:t>
      </w:r>
      <w:r w:rsidRPr="00011CF1">
        <w:t xml:space="preserve"> </w:t>
      </w:r>
      <w:r w:rsidRPr="00011CF1">
        <w:t>존재함을</w:t>
      </w:r>
      <w:r w:rsidRPr="00011CF1">
        <w:t xml:space="preserve"> </w:t>
      </w:r>
      <w:r w:rsidRPr="00011CF1">
        <w:t>설정하는</w:t>
      </w:r>
      <w:r w:rsidRPr="00011CF1">
        <w:t xml:space="preserve"> </w:t>
      </w:r>
      <w:r w:rsidRPr="00011CF1">
        <w:t>변수</w:t>
      </w:r>
      <w:r w:rsidR="007D28A4" w:rsidRPr="007D28A4">
        <w:t xml:space="preserve"> </w:t>
      </w:r>
    </w:p>
    <w:p w:rsidR="007D28A4" w:rsidRPr="00011CF1" w:rsidRDefault="007D28A4" w:rsidP="00F3536C">
      <w:pPr>
        <w:pStyle w:val="a5"/>
      </w:pPr>
      <w:r w:rsidRPr="00011CF1">
        <w:t>//</w:t>
      </w:r>
      <w:r w:rsidRPr="00011CF1">
        <w:t>락커</w:t>
      </w:r>
      <w:r w:rsidRPr="00011CF1">
        <w:t xml:space="preserve"> </w:t>
      </w:r>
      <w:r w:rsidRPr="00011CF1">
        <w:t>번호와</w:t>
      </w:r>
      <w:r w:rsidRPr="00011CF1">
        <w:t xml:space="preserve"> </w:t>
      </w:r>
      <w:r w:rsidRPr="00011CF1">
        <w:t>비밀번호가</w:t>
      </w:r>
      <w:r w:rsidRPr="00011CF1">
        <w:t xml:space="preserve"> </w:t>
      </w:r>
      <w:r w:rsidRPr="00011CF1"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 w:rsidRPr="00011CF1">
        <w:t>되면</w:t>
      </w:r>
      <w:r w:rsidRPr="00011CF1">
        <w:t xml:space="preserve"> true</w:t>
      </w:r>
      <w:r w:rsidRPr="00011CF1">
        <w:t>가</w:t>
      </w:r>
      <w:r w:rsidRPr="00011CF1">
        <w:t xml:space="preserve"> </w:t>
      </w:r>
      <w:r w:rsidRPr="00011CF1">
        <w:t>되고</w:t>
      </w:r>
      <w:r>
        <w:rPr>
          <w:rFonts w:hint="eastAsia"/>
        </w:rPr>
        <w:t xml:space="preserve"> </w:t>
      </w:r>
      <w:r w:rsidRPr="00011CF1">
        <w:t>요청에</w:t>
      </w:r>
      <w:r w:rsidRPr="00011CF1">
        <w:t xml:space="preserve"> </w:t>
      </w:r>
      <w:r w:rsidRPr="00011CF1">
        <w:t>대한</w:t>
      </w:r>
      <w:r w:rsidRPr="00011CF1">
        <w:t xml:space="preserve"> </w:t>
      </w:r>
      <w:r w:rsidRPr="00011CF1">
        <w:t>응답이</w:t>
      </w:r>
      <w:r w:rsidRPr="00011CF1">
        <w:t xml:space="preserve"> </w:t>
      </w:r>
      <w:r w:rsidRPr="00011CF1">
        <w:t>오면</w:t>
      </w:r>
      <w:r w:rsidRPr="00011CF1">
        <w:t xml:space="preserve"> false</w:t>
      </w:r>
      <w:r w:rsidRPr="00011CF1">
        <w:t>로</w:t>
      </w:r>
      <w:r w:rsidRPr="00011CF1">
        <w:t xml:space="preserve"> </w:t>
      </w:r>
      <w:r w:rsidRPr="00011CF1">
        <w:t>변경된다</w:t>
      </w:r>
    </w:p>
    <w:p w:rsidR="007D28A4" w:rsidRPr="00011CF1" w:rsidRDefault="007D28A4" w:rsidP="00F3536C">
      <w:pPr>
        <w:pStyle w:val="a5"/>
      </w:pPr>
      <w:r w:rsidRPr="00011CF1">
        <w:t>bool _isRequestedPermission = false;</w:t>
      </w:r>
    </w:p>
    <w:p w:rsidR="00954615" w:rsidRPr="00011CF1" w:rsidRDefault="00954615" w:rsidP="00F3536C">
      <w:pPr>
        <w:pStyle w:val="a5"/>
      </w:pPr>
      <w:r w:rsidRPr="00011CF1">
        <w:t>bool DATA_isRequestedPermission(void)</w:t>
      </w:r>
      <w:r w:rsidR="007D28A4">
        <w:t>;</w:t>
      </w:r>
    </w:p>
    <w:p w:rsidR="00954615" w:rsidRPr="00011CF1" w:rsidRDefault="00954615" w:rsidP="00F3536C">
      <w:pPr>
        <w:pStyle w:val="a5"/>
      </w:pPr>
      <w:r w:rsidRPr="00011CF1">
        <w:t xml:space="preserve">void DATA_setRequsetPermission(bool value) </w:t>
      </w:r>
      <w:r w:rsidR="007D28A4">
        <w:t>;</w:t>
      </w:r>
    </w:p>
    <w:p w:rsidR="00954615" w:rsidRPr="00011CF1" w:rsidRDefault="00954615" w:rsidP="00F3536C">
      <w:pPr>
        <w:pStyle w:val="a5"/>
      </w:pPr>
    </w:p>
    <w:p w:rsidR="007D28A4" w:rsidRDefault="00954615" w:rsidP="00F3536C">
      <w:pPr>
        <w:pStyle w:val="a5"/>
      </w:pPr>
      <w:r w:rsidRPr="00011CF1">
        <w:t>//</w:t>
      </w:r>
      <w:r w:rsidRPr="00011CF1">
        <w:t>서버와</w:t>
      </w:r>
      <w:r w:rsidRPr="00011CF1">
        <w:t xml:space="preserve"> </w:t>
      </w:r>
      <w:r w:rsidRPr="00011CF1">
        <w:t>연결을</w:t>
      </w:r>
      <w:r w:rsidRPr="00011CF1">
        <w:t xml:space="preserve"> </w:t>
      </w:r>
      <w:r w:rsidRPr="00011CF1">
        <w:t>확인을</w:t>
      </w:r>
      <w:r w:rsidRPr="00011CF1">
        <w:t xml:space="preserve"> </w:t>
      </w:r>
      <w:r w:rsidRPr="00011CF1">
        <w:t>위한</w:t>
      </w:r>
      <w:r w:rsidRPr="00011CF1">
        <w:t xml:space="preserve"> </w:t>
      </w:r>
      <w:r w:rsidRPr="00011CF1">
        <w:t>카운터</w:t>
      </w:r>
      <w:r w:rsidRPr="00011CF1">
        <w:t xml:space="preserve"> </w:t>
      </w:r>
      <w:r w:rsidRPr="00011CF1">
        <w:t>변수</w:t>
      </w:r>
      <w:r w:rsidRPr="00011CF1">
        <w:t xml:space="preserve"> </w:t>
      </w:r>
      <w:r w:rsidRPr="00011CF1">
        <w:t>및</w:t>
      </w:r>
      <w:r w:rsidRPr="00011CF1">
        <w:t xml:space="preserve"> </w:t>
      </w:r>
      <w:r w:rsidRPr="00011CF1">
        <w:t>함수</w:t>
      </w:r>
      <w:r w:rsidR="00484418">
        <w:rPr>
          <w:rFonts w:hint="eastAsia"/>
        </w:rPr>
        <w:t xml:space="preserve"> </w:t>
      </w:r>
    </w:p>
    <w:p w:rsidR="00954615" w:rsidRPr="00011CF1" w:rsidRDefault="007D28A4" w:rsidP="00F3536C">
      <w:pPr>
        <w:pStyle w:val="a5"/>
      </w:pPr>
      <w:r>
        <w:t>//</w:t>
      </w:r>
      <w:r w:rsidR="00954615" w:rsidRPr="00011CF1">
        <w:t>메세지가</w:t>
      </w:r>
      <w:r w:rsidR="00954615" w:rsidRPr="00011CF1">
        <w:t xml:space="preserve"> </w:t>
      </w:r>
      <w:r w:rsidR="00954615" w:rsidRPr="00011CF1">
        <w:t>온다면</w:t>
      </w:r>
      <w:r w:rsidR="00954615" w:rsidRPr="00011CF1">
        <w:t xml:space="preserve"> </w:t>
      </w:r>
      <w:r w:rsidR="00954615" w:rsidRPr="00011CF1">
        <w:t>갱신이</w:t>
      </w:r>
      <w:r w:rsidR="00011CF1" w:rsidRPr="00011CF1">
        <w:t xml:space="preserve"> </w:t>
      </w:r>
      <w:r w:rsidR="00954615" w:rsidRPr="00011CF1">
        <w:t>되고</w:t>
      </w:r>
      <w:r w:rsidR="00954615" w:rsidRPr="00011CF1">
        <w:t xml:space="preserve"> </w:t>
      </w:r>
      <w:r w:rsidR="00954615" w:rsidRPr="00011CF1">
        <w:t>카운트가</w:t>
      </w:r>
      <w:r w:rsidR="00954615" w:rsidRPr="00011CF1">
        <w:t xml:space="preserve"> 0</w:t>
      </w:r>
      <w:r w:rsidR="00954615" w:rsidRPr="00011CF1">
        <w:t>이</w:t>
      </w:r>
      <w:r w:rsidR="00484418">
        <w:rPr>
          <w:rFonts w:hint="eastAsia"/>
        </w:rPr>
        <w:t xml:space="preserve"> </w:t>
      </w:r>
      <w:r w:rsidR="00954615" w:rsidRPr="00011CF1">
        <w:t>되면</w:t>
      </w:r>
      <w:r>
        <w:rPr>
          <w:rFonts w:hint="eastAsia"/>
        </w:rPr>
        <w:t xml:space="preserve"> </w:t>
      </w:r>
      <w:r w:rsidR="00954615" w:rsidRPr="00011CF1">
        <w:t>연결이</w:t>
      </w:r>
      <w:r w:rsidR="00954615" w:rsidRPr="00011CF1">
        <w:t xml:space="preserve"> </w:t>
      </w:r>
      <w:r w:rsidR="00954615" w:rsidRPr="00011CF1">
        <w:t>끊어진</w:t>
      </w:r>
      <w:r w:rsidR="00011CF1" w:rsidRPr="00011CF1">
        <w:t xml:space="preserve"> </w:t>
      </w:r>
      <w:r w:rsidR="00954615" w:rsidRPr="00011CF1">
        <w:t>것으로</w:t>
      </w:r>
      <w:r w:rsidR="00954615" w:rsidRPr="00011CF1">
        <w:t xml:space="preserve"> </w:t>
      </w:r>
      <w:r w:rsidR="00954615" w:rsidRPr="00011CF1">
        <w:t>처리한다</w:t>
      </w:r>
      <w:r w:rsidR="00954615" w:rsidRPr="00011CF1">
        <w:t xml:space="preserve"> </w:t>
      </w:r>
    </w:p>
    <w:p w:rsidR="00954615" w:rsidRPr="00011CF1" w:rsidRDefault="00954615" w:rsidP="00F3536C">
      <w:pPr>
        <w:pStyle w:val="a5"/>
      </w:pPr>
      <w:r w:rsidRPr="00011CF1">
        <w:t>int connectionCounter = TOP_CONNECTION_COUNTER;</w:t>
      </w:r>
    </w:p>
    <w:p w:rsidR="00954615" w:rsidRPr="00011CF1" w:rsidRDefault="00954615" w:rsidP="00F3536C">
      <w:pPr>
        <w:pStyle w:val="a5"/>
      </w:pPr>
      <w:r w:rsidRPr="00011CF1">
        <w:t xml:space="preserve">void DATA_connectionCountDown(void) </w:t>
      </w:r>
      <w:r w:rsidR="007D28A4">
        <w:t>;</w:t>
      </w:r>
    </w:p>
    <w:p w:rsidR="00954615" w:rsidRPr="00011CF1" w:rsidRDefault="00954615" w:rsidP="00F3536C">
      <w:pPr>
        <w:pStyle w:val="a5"/>
      </w:pPr>
      <w:r w:rsidRPr="00011CF1">
        <w:t>bool DATA_isConnectionCountZero(void)</w:t>
      </w:r>
      <w:r w:rsidR="007D28A4">
        <w:t>;</w:t>
      </w:r>
    </w:p>
    <w:p w:rsidR="00954615" w:rsidRPr="00011CF1" w:rsidRDefault="00954615" w:rsidP="00F3536C">
      <w:pPr>
        <w:pStyle w:val="a5"/>
      </w:pPr>
      <w:r w:rsidRPr="00011CF1">
        <w:t xml:space="preserve">void DATA_resetConnectionCounter(void) </w:t>
      </w:r>
      <w:r w:rsidR="007D28A4">
        <w:t>;</w:t>
      </w:r>
    </w:p>
    <w:p w:rsidR="00954615" w:rsidRPr="00011CF1" w:rsidRDefault="00954615" w:rsidP="00F3536C">
      <w:pPr>
        <w:pStyle w:val="a5"/>
      </w:pPr>
    </w:p>
    <w:p w:rsidR="00954615" w:rsidRPr="00011CF1" w:rsidRDefault="00954615" w:rsidP="00F3536C">
      <w:pPr>
        <w:pStyle w:val="a5"/>
      </w:pPr>
      <w:r w:rsidRPr="00011CF1">
        <w:t>//</w:t>
      </w:r>
      <w:r w:rsidRPr="00011CF1">
        <w:t>요청</w:t>
      </w:r>
      <w:r w:rsidRPr="00011CF1">
        <w:t xml:space="preserve"> </w:t>
      </w:r>
      <w:r w:rsidRPr="00011CF1">
        <w:t>메세지의</w:t>
      </w:r>
      <w:r w:rsidRPr="00011CF1">
        <w:t xml:space="preserve"> </w:t>
      </w:r>
      <w:r w:rsidRPr="00011CF1">
        <w:t>재전송을</w:t>
      </w:r>
      <w:r w:rsidRPr="00011CF1">
        <w:t xml:space="preserve"> </w:t>
      </w:r>
      <w:r w:rsidRPr="00011CF1">
        <w:t>하기위한</w:t>
      </w:r>
      <w:r w:rsidRPr="00011CF1">
        <w:t xml:space="preserve"> </w:t>
      </w:r>
      <w:r w:rsidRPr="00011CF1">
        <w:t>카운트변수</w:t>
      </w:r>
      <w:r w:rsidRPr="00011CF1">
        <w:t xml:space="preserve"> </w:t>
      </w:r>
      <w:r w:rsidRPr="00011CF1">
        <w:t>및</w:t>
      </w:r>
      <w:r w:rsidRPr="00011CF1">
        <w:t xml:space="preserve"> </w:t>
      </w:r>
      <w:r w:rsidRPr="00011CF1">
        <w:t>함수</w:t>
      </w:r>
    </w:p>
    <w:p w:rsidR="00954615" w:rsidRPr="00011CF1" w:rsidRDefault="00954615" w:rsidP="00F3536C">
      <w:pPr>
        <w:pStyle w:val="a5"/>
      </w:pPr>
      <w:r w:rsidRPr="00011CF1">
        <w:t>//</w:t>
      </w:r>
      <w:r w:rsidRPr="00011CF1">
        <w:t>카운트</w:t>
      </w:r>
      <w:r w:rsidRPr="00011CF1">
        <w:t xml:space="preserve"> </w:t>
      </w:r>
      <w:r w:rsidRPr="00011CF1">
        <w:t>값이</w:t>
      </w:r>
      <w:r w:rsidRPr="00011CF1">
        <w:t xml:space="preserve"> </w:t>
      </w:r>
      <w:r w:rsidRPr="00011CF1">
        <w:t>줄어들어</w:t>
      </w:r>
      <w:r w:rsidRPr="00011CF1">
        <w:t xml:space="preserve"> 0</w:t>
      </w:r>
      <w:r w:rsidRPr="00011CF1">
        <w:t>이되면</w:t>
      </w:r>
      <w:r w:rsidRPr="00011CF1">
        <w:t xml:space="preserve"> </w:t>
      </w:r>
      <w:r w:rsidRPr="00011CF1">
        <w:t>재전송을</w:t>
      </w:r>
      <w:r w:rsidRPr="00011CF1">
        <w:t xml:space="preserve"> </w:t>
      </w:r>
      <w:r w:rsidRPr="00011CF1">
        <w:t>할</w:t>
      </w:r>
      <w:r w:rsidRPr="00011CF1">
        <w:t xml:space="preserve"> </w:t>
      </w:r>
      <w:r w:rsidRPr="00011CF1">
        <w:t>수</w:t>
      </w:r>
      <w:r w:rsidRPr="00011CF1">
        <w:t xml:space="preserve"> </w:t>
      </w:r>
      <w:r w:rsidRPr="00011CF1">
        <w:t>있게</w:t>
      </w:r>
      <w:r w:rsidRPr="00011CF1">
        <w:t xml:space="preserve"> </w:t>
      </w:r>
      <w:r w:rsidRPr="00011CF1">
        <w:t>만든다</w:t>
      </w:r>
    </w:p>
    <w:p w:rsidR="00954615" w:rsidRPr="00011CF1" w:rsidRDefault="00954615" w:rsidP="00F3536C">
      <w:pPr>
        <w:pStyle w:val="a5"/>
      </w:pPr>
      <w:r w:rsidRPr="00011CF1">
        <w:t>int _requestSendingMsgCounter = 0;</w:t>
      </w:r>
    </w:p>
    <w:p w:rsidR="00954615" w:rsidRPr="00011CF1" w:rsidRDefault="00954615" w:rsidP="00F3536C">
      <w:pPr>
        <w:pStyle w:val="a5"/>
      </w:pPr>
      <w:r w:rsidRPr="00011CF1">
        <w:t xml:space="preserve">void DATA_sendingMsgCountDown(void) </w:t>
      </w:r>
      <w:r w:rsidR="007D28A4">
        <w:t>;</w:t>
      </w:r>
    </w:p>
    <w:p w:rsidR="00954615" w:rsidRPr="00011CF1" w:rsidRDefault="00954615" w:rsidP="00F3536C">
      <w:pPr>
        <w:pStyle w:val="a5"/>
      </w:pPr>
      <w:r w:rsidRPr="00011CF1">
        <w:t xml:space="preserve">void DATA_resetSendingMsgCounter(void) </w:t>
      </w:r>
      <w:r w:rsidR="007D28A4">
        <w:t>;</w:t>
      </w:r>
    </w:p>
    <w:p w:rsidR="0061345B" w:rsidRPr="00011CF1" w:rsidRDefault="00954615" w:rsidP="00F3536C">
      <w:pPr>
        <w:pStyle w:val="a5"/>
      </w:pPr>
      <w:r w:rsidRPr="00011CF1">
        <w:t>bool DATA_isSendingMsgCounterZero(void)</w:t>
      </w:r>
      <w:r w:rsidR="007D28A4">
        <w:t>;</w:t>
      </w:r>
    </w:p>
    <w:p w:rsidR="0061345B" w:rsidRDefault="0061345B" w:rsidP="0061345B">
      <w:pPr>
        <w:pStyle w:val="a8"/>
      </w:pPr>
    </w:p>
    <w:p w:rsidR="0084535A" w:rsidRDefault="00BA16C0" w:rsidP="00823A13">
      <w:pPr>
        <w:pStyle w:val="2"/>
      </w:pPr>
      <w:r>
        <w:rPr>
          <w:rFonts w:hint="eastAsia"/>
        </w:rPr>
        <w:t xml:space="preserve">LCD </w:t>
      </w:r>
      <w:r w:rsidR="0084535A">
        <w:t>part</w:t>
      </w:r>
    </w:p>
    <w:p w:rsidR="00554C59" w:rsidRPr="00B3703A" w:rsidRDefault="00B179C8" w:rsidP="00BA16C0">
      <w:pPr>
        <w:pStyle w:val="a0"/>
      </w:pPr>
      <w:r>
        <w:t xml:space="preserve"> </w:t>
      </w:r>
      <w:r w:rsidR="00B3703A" w:rsidRPr="00B3703A">
        <w:t>LCD</w:t>
      </w:r>
      <w:r w:rsidR="00790FC0" w:rsidRPr="00B3703A">
        <w:rPr>
          <w:rFonts w:hint="eastAsia"/>
        </w:rPr>
        <w:t>의 화면을 출력하는 부분이다.</w:t>
      </w:r>
      <w:r w:rsidR="00790FC0" w:rsidRPr="00B3703A">
        <w:t xml:space="preserve"> </w:t>
      </w:r>
      <w:r w:rsidR="00B3703A" w:rsidRPr="00B3703A">
        <w:t>LCD</w:t>
      </w:r>
      <w:r w:rsidR="00D13DC5" w:rsidRPr="00B3703A">
        <w:rPr>
          <w:rFonts w:hint="eastAsia"/>
        </w:rPr>
        <w:t xml:space="preserve">의 출력속도는 매우 느리므로 </w:t>
      </w:r>
      <w:r w:rsidR="006F5630" w:rsidRPr="00B3703A">
        <w:rPr>
          <w:rFonts w:hint="eastAsia"/>
        </w:rPr>
        <w:t xml:space="preserve">갱신이 필요한 경우에만 </w:t>
      </w:r>
      <w:r w:rsidR="00071EB9" w:rsidRPr="00B3703A">
        <w:rPr>
          <w:rFonts w:hint="eastAsia"/>
        </w:rPr>
        <w:t>동작하게 작성하여</w:t>
      </w:r>
      <w:r w:rsidR="00D13DC5" w:rsidRPr="00B3703A">
        <w:rPr>
          <w:rFonts w:hint="eastAsia"/>
        </w:rPr>
        <w:t xml:space="preserve"> 프로그램의 반응성을 높였다.</w:t>
      </w:r>
      <w:r w:rsidR="00D13DC5" w:rsidRPr="00B3703A">
        <w:t xml:space="preserve"> </w:t>
      </w:r>
      <w:r w:rsidR="00805A3B" w:rsidRPr="00B3703A">
        <w:rPr>
          <w:rFonts w:ascii="Consolas" w:hAnsi="Consolas"/>
        </w:rPr>
        <w:t>LCD_print</w:t>
      </w:r>
      <w:r w:rsidR="00790FC0" w:rsidRPr="00B3703A">
        <w:rPr>
          <w:rFonts w:hint="eastAsia"/>
        </w:rPr>
        <w:t>를 접두사로 하는 함수들로 데이터에 접근하여 정보를 화면에 출력한다.</w:t>
      </w:r>
      <w:r w:rsidR="00790FC0" w:rsidRPr="00B3703A">
        <w:t xml:space="preserve"> </w:t>
      </w:r>
    </w:p>
    <w:p w:rsidR="00E64BD9" w:rsidRDefault="00E64BD9" w:rsidP="00BA16C0">
      <w:pPr>
        <w:pStyle w:val="a0"/>
      </w:pPr>
    </w:p>
    <w:p w:rsidR="00554C59" w:rsidRPr="00F10479" w:rsidRDefault="00554C59" w:rsidP="00554C59">
      <w:pPr>
        <w:pStyle w:val="3"/>
        <w:rPr>
          <w:rFonts w:eastAsiaTheme="minorEastAsia"/>
        </w:rPr>
      </w:pPr>
      <w:r w:rsidRPr="00011CF1">
        <w:t>LCD_print</w:t>
      </w:r>
      <w:r w:rsidRPr="00011CF1">
        <w:rPr>
          <w:rFonts w:eastAsia="맑은 고딕" w:cs="맑은 고딕"/>
        </w:rPr>
        <w:t>라는</w:t>
      </w:r>
      <w:r w:rsidRPr="00011CF1">
        <w:t xml:space="preserve"> </w:t>
      </w:r>
      <w:r w:rsidRPr="00011CF1">
        <w:rPr>
          <w:rFonts w:eastAsia="맑은 고딕" w:cs="맑은 고딕"/>
        </w:rPr>
        <w:t>접두사가</w:t>
      </w:r>
      <w:r w:rsidRPr="00011CF1">
        <w:t xml:space="preserve"> </w:t>
      </w:r>
      <w:r w:rsidRPr="00011CF1">
        <w:rPr>
          <w:rFonts w:eastAsia="맑은 고딕" w:cs="맑은 고딕"/>
        </w:rPr>
        <w:t>붙은</w:t>
      </w:r>
      <w:r w:rsidRPr="00011CF1">
        <w:t xml:space="preserve"> </w:t>
      </w:r>
      <w:r w:rsidRPr="00011CF1">
        <w:rPr>
          <w:rFonts w:eastAsia="맑은 고딕" w:cs="맑은 고딕"/>
        </w:rPr>
        <w:t>함수</w:t>
      </w:r>
    </w:p>
    <w:p w:rsidR="00077643" w:rsidRDefault="00011CF1" w:rsidP="00F3536C">
      <w:pPr>
        <w:pStyle w:val="a5"/>
      </w:pPr>
      <w:r w:rsidRPr="00011CF1">
        <w:t>//LCD_print</w:t>
      </w:r>
      <w:r w:rsidRPr="00011CF1">
        <w:t>라는</w:t>
      </w:r>
      <w:r w:rsidRPr="00011CF1">
        <w:t xml:space="preserve"> </w:t>
      </w:r>
      <w:r w:rsidRPr="00011CF1">
        <w:t>접두사가</w:t>
      </w:r>
      <w:r w:rsidRPr="00011CF1">
        <w:t xml:space="preserve"> </w:t>
      </w:r>
      <w:r w:rsidRPr="00011CF1">
        <w:t>붙은</w:t>
      </w:r>
      <w:r w:rsidRPr="00011CF1">
        <w:t xml:space="preserve"> </w:t>
      </w:r>
      <w:r w:rsidRPr="00011CF1">
        <w:t>함수들은</w:t>
      </w:r>
      <w:r w:rsidRPr="00011CF1">
        <w:t xml:space="preserve"> lcd</w:t>
      </w:r>
      <w:r w:rsidRPr="00011CF1">
        <w:t>에</w:t>
      </w:r>
      <w:r w:rsidRPr="00011CF1">
        <w:t xml:space="preserve"> </w:t>
      </w:r>
      <w:r w:rsidRPr="00011CF1">
        <w:t>화면</w:t>
      </w:r>
      <w:r w:rsidRPr="00011CF1">
        <w:t xml:space="preserve"> </w:t>
      </w:r>
      <w:r w:rsidRPr="00011CF1">
        <w:t>출력을</w:t>
      </w:r>
      <w:r w:rsidRPr="00011CF1">
        <w:t xml:space="preserve"> </w:t>
      </w:r>
      <w:r w:rsidRPr="00011CF1">
        <w:t>하는</w:t>
      </w:r>
      <w:r w:rsidRPr="00011CF1">
        <w:t xml:space="preserve"> </w:t>
      </w:r>
      <w:r w:rsidR="00077643">
        <w:t>함수들이</w:t>
      </w:r>
      <w:r w:rsidR="00077643">
        <w:rPr>
          <w:rFonts w:hint="eastAsia"/>
        </w:rPr>
        <w:t>다</w:t>
      </w:r>
      <w:r w:rsidR="00077643">
        <w:rPr>
          <w:rFonts w:hint="eastAsia"/>
        </w:rPr>
        <w:t>.</w:t>
      </w:r>
      <w:r w:rsidR="00077643">
        <w:t xml:space="preserve"> </w:t>
      </w:r>
    </w:p>
    <w:p w:rsidR="000B63B6" w:rsidRDefault="00077643" w:rsidP="00F3536C">
      <w:pPr>
        <w:pStyle w:val="a5"/>
      </w:pPr>
      <w:r>
        <w:t>//</w:t>
      </w:r>
      <w:r w:rsidR="00011CF1" w:rsidRPr="00011CF1">
        <w:rPr>
          <w:rFonts w:eastAsia="맑은 고딕" w:cs="맑은 고딕"/>
        </w:rPr>
        <w:t>화면을</w:t>
      </w:r>
      <w:r w:rsidR="00011CF1" w:rsidRPr="00011CF1">
        <w:t xml:space="preserve"> </w:t>
      </w:r>
      <w:r w:rsidR="00011CF1" w:rsidRPr="00011CF1">
        <w:rPr>
          <w:rFonts w:eastAsia="맑은 고딕" w:cs="맑은 고딕"/>
        </w:rPr>
        <w:t>출력</w:t>
      </w:r>
      <w:r w:rsidR="000B63B6">
        <w:rPr>
          <w:rFonts w:eastAsia="맑은 고딕" w:cs="맑은 고딕" w:hint="eastAsia"/>
        </w:rPr>
        <w:t xml:space="preserve"> </w:t>
      </w:r>
      <w:r w:rsidR="00F44314">
        <w:rPr>
          <w:rFonts w:eastAsia="맑은 고딕" w:cs="맑은 고딕"/>
        </w:rPr>
        <w:t>할</w:t>
      </w:r>
      <w:r w:rsidR="00F44314">
        <w:rPr>
          <w:rFonts w:eastAsia="맑은 고딕" w:cs="맑은 고딕" w:hint="eastAsia"/>
        </w:rPr>
        <w:t>때</w:t>
      </w:r>
      <w:r w:rsidR="00011CF1" w:rsidRPr="00011CF1">
        <w:t xml:space="preserve"> </w:t>
      </w:r>
      <w:r w:rsidR="000B63B6">
        <w:rPr>
          <w:rFonts w:asciiTheme="minorEastAsia" w:hAnsiTheme="minorEastAsia" w:hint="eastAsia"/>
        </w:rPr>
        <w:t>먼저</w:t>
      </w:r>
      <w:r w:rsidR="000B63B6">
        <w:rPr>
          <w:rFonts w:hint="eastAsia"/>
        </w:rPr>
        <w:t xml:space="preserve"> </w:t>
      </w:r>
      <w:r w:rsidR="000B63B6">
        <w:rPr>
          <w:rFonts w:hint="eastAsia"/>
        </w:rPr>
        <w:t>글자</w:t>
      </w:r>
      <w:r w:rsidR="000B63B6">
        <w:rPr>
          <w:rFonts w:hint="eastAsia"/>
        </w:rPr>
        <w:t xml:space="preserve"> </w:t>
      </w:r>
      <w:r w:rsidR="000B63B6">
        <w:rPr>
          <w:rFonts w:hint="eastAsia"/>
        </w:rPr>
        <w:t>색과</w:t>
      </w:r>
      <w:r w:rsidR="000B63B6">
        <w:rPr>
          <w:rFonts w:hint="eastAsia"/>
        </w:rPr>
        <w:t xml:space="preserve"> </w:t>
      </w:r>
      <w:r w:rsidR="000B63B6">
        <w:rPr>
          <w:rFonts w:hint="eastAsia"/>
        </w:rPr>
        <w:t>배경색을</w:t>
      </w:r>
      <w:r w:rsidR="000B63B6">
        <w:rPr>
          <w:rFonts w:hint="eastAsia"/>
        </w:rPr>
        <w:t xml:space="preserve"> </w:t>
      </w:r>
      <w:r w:rsidR="00F44314">
        <w:rPr>
          <w:rFonts w:hint="eastAsia"/>
        </w:rPr>
        <w:t>지정한다음</w:t>
      </w:r>
      <w:r w:rsidR="000B63B6">
        <w:rPr>
          <w:rFonts w:hint="eastAsia"/>
        </w:rPr>
        <w:t xml:space="preserve"> </w:t>
      </w:r>
      <w:r w:rsidR="00011CF1" w:rsidRPr="00011CF1">
        <w:t>sprintf</w:t>
      </w:r>
      <w:r w:rsidR="00011CF1" w:rsidRPr="00011CF1">
        <w:rPr>
          <w:rFonts w:eastAsia="맑은 고딕" w:cs="맑은 고딕"/>
        </w:rPr>
        <w:t>를</w:t>
      </w:r>
      <w:r w:rsidR="00011CF1" w:rsidRPr="00011CF1">
        <w:t xml:space="preserve"> </w:t>
      </w:r>
      <w:r w:rsidR="00011CF1" w:rsidRPr="00011CF1">
        <w:rPr>
          <w:rFonts w:eastAsia="맑은 고딕" w:cs="맑은 고딕"/>
        </w:rPr>
        <w:t>사용하여</w:t>
      </w:r>
      <w:r w:rsidR="00011CF1" w:rsidRPr="00011CF1">
        <w:t xml:space="preserve"> </w:t>
      </w:r>
      <w:r w:rsidR="00011CF1" w:rsidRPr="00011CF1">
        <w:rPr>
          <w:rFonts w:eastAsia="맑은 고딕" w:cs="맑은 고딕"/>
        </w:rPr>
        <w:t>출력할</w:t>
      </w:r>
      <w:r w:rsidR="000B63B6">
        <w:rPr>
          <w:rFonts w:eastAsia="맑은 고딕" w:cs="맑은 고딕" w:hint="eastAsia"/>
        </w:rPr>
        <w:t xml:space="preserve"> </w:t>
      </w:r>
      <w:r w:rsidR="00011CF1" w:rsidRPr="00011CF1">
        <w:rPr>
          <w:rFonts w:eastAsia="맑은 고딕" w:cs="맑은 고딕"/>
        </w:rPr>
        <w:t>문자열을</w:t>
      </w:r>
      <w:r w:rsidR="00011CF1" w:rsidRPr="00011CF1">
        <w:t xml:space="preserve"> </w:t>
      </w:r>
    </w:p>
    <w:p w:rsidR="00011CF1" w:rsidRDefault="000B63B6" w:rsidP="00F3536C">
      <w:pPr>
        <w:pStyle w:val="a5"/>
        <w:rPr>
          <w:rFonts w:eastAsia="맑은 고딕" w:cs="맑은 고딕"/>
        </w:rPr>
      </w:pPr>
      <w:r>
        <w:t>//</w:t>
      </w:r>
      <w:r w:rsidR="00011CF1" w:rsidRPr="00011CF1">
        <w:rPr>
          <w:rFonts w:eastAsia="맑은 고딕" w:cs="맑은 고딕"/>
        </w:rPr>
        <w:t>생성하고</w:t>
      </w:r>
      <w:r w:rsidR="00011CF1" w:rsidRPr="00011CF1">
        <w:t xml:space="preserve"> GLCD_displayStringLn</w:t>
      </w:r>
      <w:r w:rsidR="00011CF1" w:rsidRPr="00011CF1">
        <w:rPr>
          <w:rFonts w:eastAsia="맑은 고딕" w:cs="맑은 고딕"/>
        </w:rPr>
        <w:t>로</w:t>
      </w:r>
      <w:r w:rsidR="00011CF1" w:rsidRPr="00011CF1">
        <w:t xml:space="preserve"> </w:t>
      </w:r>
      <w:r w:rsidR="00011CF1" w:rsidRPr="00011CF1">
        <w:rPr>
          <w:rFonts w:eastAsia="맑은 고딕" w:cs="맑은 고딕"/>
        </w:rPr>
        <w:t>문자열을</w:t>
      </w:r>
      <w:r w:rsidR="00011CF1" w:rsidRPr="00011CF1">
        <w:t xml:space="preserve"> </w:t>
      </w:r>
      <w:r w:rsidR="00F42207">
        <w:rPr>
          <w:rFonts w:eastAsia="맑은 고딕" w:cs="맑은 고딕"/>
        </w:rPr>
        <w:t>한</w:t>
      </w:r>
      <w:r w:rsidR="00011CF1" w:rsidRPr="00011CF1">
        <w:rPr>
          <w:rFonts w:eastAsia="맑은 고딕" w:cs="맑은 고딕"/>
        </w:rPr>
        <w:t>에</w:t>
      </w:r>
      <w:r w:rsidR="00011CF1" w:rsidRPr="00011CF1">
        <w:t xml:space="preserve"> </w:t>
      </w:r>
      <w:r w:rsidR="00011CF1" w:rsidRPr="00011CF1">
        <w:rPr>
          <w:rFonts w:eastAsia="맑은 고딕" w:cs="맑은 고딕"/>
        </w:rPr>
        <w:t>출력하였다</w:t>
      </w:r>
      <w:r w:rsidR="00CC5180">
        <w:rPr>
          <w:rFonts w:eastAsia="맑은 고딕" w:cs="맑은 고딕" w:hint="eastAsia"/>
        </w:rPr>
        <w:t>.</w:t>
      </w:r>
    </w:p>
    <w:p w:rsidR="00EF4F06" w:rsidRPr="00011CF1" w:rsidRDefault="00EF4F06" w:rsidP="00F3536C">
      <w:pPr>
        <w:pStyle w:val="a5"/>
      </w:pPr>
    </w:p>
    <w:p w:rsidR="00011CF1" w:rsidRPr="00011CF1" w:rsidRDefault="00011CF1" w:rsidP="00F3536C">
      <w:pPr>
        <w:pStyle w:val="a5"/>
      </w:pPr>
    </w:p>
    <w:p w:rsidR="00011CF1" w:rsidRPr="00011CF1" w:rsidRDefault="00011CF1" w:rsidP="00F3536C">
      <w:pPr>
        <w:pStyle w:val="a5"/>
      </w:pPr>
      <w:r w:rsidRPr="00011CF1">
        <w:t>//</w:t>
      </w:r>
      <w:r w:rsidRPr="00011CF1">
        <w:t>비밀번호를</w:t>
      </w:r>
      <w:r w:rsidRPr="00011CF1">
        <w:t xml:space="preserve"> </w:t>
      </w:r>
      <w:r w:rsidRPr="00011CF1">
        <w:t>입력하는</w:t>
      </w:r>
      <w:r w:rsidRPr="00011CF1">
        <w:t xml:space="preserve"> </w:t>
      </w:r>
      <w:r w:rsidRPr="00011CF1">
        <w:t>화면을</w:t>
      </w:r>
      <w:r w:rsidRPr="00011CF1">
        <w:t xml:space="preserve"> </w:t>
      </w:r>
      <w:r w:rsidRPr="00011CF1">
        <w:t>출력</w:t>
      </w:r>
      <w:r w:rsidRPr="00011CF1">
        <w:t xml:space="preserve"> </w:t>
      </w:r>
    </w:p>
    <w:p w:rsidR="00011CF1" w:rsidRPr="00011CF1" w:rsidRDefault="00011CF1" w:rsidP="00F3536C">
      <w:pPr>
        <w:pStyle w:val="a5"/>
      </w:pPr>
      <w:r w:rsidRPr="00011CF1">
        <w:t>//</w:t>
      </w:r>
      <w:r w:rsidRPr="00011CF1">
        <w:t>입력된</w:t>
      </w:r>
      <w:r w:rsidRPr="00011CF1">
        <w:t xml:space="preserve"> </w:t>
      </w:r>
      <w:r w:rsidRPr="00011CF1">
        <w:t>비밀번호를</w:t>
      </w:r>
      <w:r w:rsidRPr="00011CF1">
        <w:t xml:space="preserve"> '*'</w:t>
      </w:r>
      <w:r w:rsidRPr="00011CF1">
        <w:t>로</w:t>
      </w:r>
      <w:r w:rsidRPr="00011CF1">
        <w:t xml:space="preserve"> </w:t>
      </w:r>
      <w:r w:rsidR="00D05A3A">
        <w:t>출</w:t>
      </w:r>
      <w:r w:rsidR="00D05A3A">
        <w:rPr>
          <w:rFonts w:hint="eastAsia"/>
        </w:rPr>
        <w:t>력하고</w:t>
      </w:r>
      <w:r w:rsidR="00D05A3A">
        <w:rPr>
          <w:rFonts w:hint="eastAsia"/>
        </w:rPr>
        <w:t xml:space="preserve"> </w:t>
      </w:r>
      <w:r w:rsidR="00D05A3A">
        <w:rPr>
          <w:rFonts w:hint="eastAsia"/>
        </w:rPr>
        <w:t>입력되니</w:t>
      </w:r>
      <w:r w:rsidR="00D05A3A">
        <w:rPr>
          <w:rFonts w:hint="eastAsia"/>
        </w:rPr>
        <w:t xml:space="preserve"> </w:t>
      </w:r>
      <w:r w:rsidR="00D05A3A">
        <w:rPr>
          <w:rFonts w:hint="eastAsia"/>
        </w:rPr>
        <w:t>않은</w:t>
      </w:r>
      <w:r w:rsidR="00D05A3A">
        <w:rPr>
          <w:rFonts w:hint="eastAsia"/>
        </w:rPr>
        <w:t xml:space="preserve"> </w:t>
      </w:r>
      <w:r w:rsidR="00D05A3A">
        <w:rPr>
          <w:rFonts w:hint="eastAsia"/>
        </w:rPr>
        <w:t>부분은</w:t>
      </w:r>
      <w:r w:rsidR="00D05A3A">
        <w:rPr>
          <w:rFonts w:hint="eastAsia"/>
        </w:rPr>
        <w:t xml:space="preserve"> </w:t>
      </w:r>
      <w:r w:rsidR="00D05A3A">
        <w:rPr>
          <w:rFonts w:hint="eastAsia"/>
        </w:rPr>
        <w:t>공백으로</w:t>
      </w:r>
      <w:r w:rsidR="00D05A3A">
        <w:rPr>
          <w:rFonts w:hint="eastAsia"/>
        </w:rPr>
        <w:t xml:space="preserve"> </w:t>
      </w:r>
      <w:r w:rsidR="00BA16C0">
        <w:rPr>
          <w:rFonts w:hint="eastAsia"/>
        </w:rPr>
        <w:t>출력한다</w:t>
      </w:r>
    </w:p>
    <w:p w:rsidR="00011CF1" w:rsidRPr="00011CF1" w:rsidRDefault="00011CF1" w:rsidP="00F3536C">
      <w:pPr>
        <w:pStyle w:val="a5"/>
      </w:pPr>
      <w:r w:rsidRPr="00011CF1">
        <w:t>void LCD_printEnterPasswordPage(void) {</w:t>
      </w:r>
    </w:p>
    <w:p w:rsidR="00011CF1" w:rsidRPr="00011CF1" w:rsidRDefault="00011CF1" w:rsidP="00F3536C">
      <w:pPr>
        <w:pStyle w:val="a5"/>
      </w:pPr>
      <w:r w:rsidRPr="00011CF1">
        <w:tab/>
      </w:r>
      <w:r w:rsidR="00D64408">
        <w:t>...</w:t>
      </w:r>
      <w:r w:rsidR="0053312C">
        <w:t xml:space="preserve"> </w:t>
      </w:r>
      <w:r w:rsidR="0053312C">
        <w:rPr>
          <w:rFonts w:asciiTheme="minorEastAsia" w:hAnsiTheme="minorEastAsia" w:hint="eastAsia"/>
        </w:rPr>
        <w:t>생략</w:t>
      </w:r>
    </w:p>
    <w:p w:rsidR="00011CF1" w:rsidRPr="00011CF1" w:rsidRDefault="00011CF1" w:rsidP="00F3536C">
      <w:pPr>
        <w:pStyle w:val="a5"/>
      </w:pPr>
    </w:p>
    <w:p w:rsidR="00011CF1" w:rsidRPr="00011CF1" w:rsidRDefault="00011CF1" w:rsidP="00F3536C">
      <w:pPr>
        <w:pStyle w:val="a5"/>
      </w:pPr>
      <w:r w:rsidRPr="00011CF1">
        <w:tab/>
        <w:t>//</w:t>
      </w:r>
      <w:r w:rsidRPr="00011CF1">
        <w:t>비밀번호의</w:t>
      </w:r>
      <w:r w:rsidRPr="00011CF1">
        <w:t xml:space="preserve"> </w:t>
      </w:r>
      <w:r w:rsidRPr="00011CF1">
        <w:t>자리를</w:t>
      </w:r>
      <w:r w:rsidRPr="00011CF1">
        <w:t xml:space="preserve"> </w:t>
      </w:r>
      <w:r w:rsidRPr="00011CF1">
        <w:t>표시하기위한</w:t>
      </w:r>
      <w:r w:rsidRPr="00011CF1">
        <w:t xml:space="preserve"> </w:t>
      </w:r>
      <w:r w:rsidRPr="00011CF1">
        <w:t>언더바</w:t>
      </w:r>
      <w:r w:rsidRPr="00011CF1">
        <w:t xml:space="preserve"> </w:t>
      </w:r>
      <w:r w:rsidRPr="00011CF1">
        <w:t>출력</w:t>
      </w:r>
    </w:p>
    <w:p w:rsidR="00011CF1" w:rsidRPr="00011CF1" w:rsidRDefault="00011CF1" w:rsidP="00F3536C">
      <w:pPr>
        <w:pStyle w:val="a5"/>
      </w:pPr>
      <w:r w:rsidRPr="00011CF1">
        <w:tab/>
        <w:t>for (i = 0; i &lt; 4; i++)</w:t>
      </w:r>
    </w:p>
    <w:p w:rsidR="00011CF1" w:rsidRPr="00011CF1" w:rsidRDefault="00011CF1" w:rsidP="00F3536C">
      <w:pPr>
        <w:pStyle w:val="a5"/>
      </w:pPr>
      <w:r w:rsidRPr="00011CF1">
        <w:tab/>
      </w:r>
      <w:r w:rsidRPr="00011CF1">
        <w:tab/>
        <w:t>GLCD_displayChar(90 + 40 * i, 140, '_');</w:t>
      </w:r>
    </w:p>
    <w:p w:rsidR="00011CF1" w:rsidRPr="00011CF1" w:rsidRDefault="00011CF1" w:rsidP="00F3536C">
      <w:pPr>
        <w:pStyle w:val="a5"/>
      </w:pPr>
    </w:p>
    <w:p w:rsidR="00011CF1" w:rsidRPr="00011CF1" w:rsidRDefault="00011CF1" w:rsidP="00F3536C">
      <w:pPr>
        <w:pStyle w:val="a5"/>
      </w:pPr>
      <w:r w:rsidRPr="00011CF1">
        <w:tab/>
        <w:t>//</w:t>
      </w:r>
      <w:r w:rsidRPr="00011CF1">
        <w:t>입력된</w:t>
      </w:r>
      <w:r w:rsidRPr="00011CF1">
        <w:t xml:space="preserve"> </w:t>
      </w:r>
      <w:r w:rsidRPr="00011CF1">
        <w:t>비밀번호의</w:t>
      </w:r>
      <w:r w:rsidRPr="00011CF1">
        <w:t xml:space="preserve"> </w:t>
      </w:r>
      <w:r w:rsidRPr="00011CF1">
        <w:t>수많큼</w:t>
      </w:r>
      <w:r w:rsidRPr="00011CF1">
        <w:t xml:space="preserve"> </w:t>
      </w:r>
      <w:r w:rsidRPr="00011CF1">
        <w:t>왼쪽에서</w:t>
      </w:r>
      <w:r w:rsidRPr="00011CF1">
        <w:t xml:space="preserve"> '*'</w:t>
      </w:r>
      <w:r w:rsidRPr="00011CF1">
        <w:t>을</w:t>
      </w:r>
      <w:r w:rsidRPr="00011CF1">
        <w:t xml:space="preserve"> </w:t>
      </w:r>
      <w:r w:rsidRPr="00011CF1">
        <w:t>출력하고</w:t>
      </w:r>
      <w:r w:rsidR="004A40B6">
        <w:rPr>
          <w:rFonts w:hint="eastAsia"/>
        </w:rPr>
        <w:t xml:space="preserve"> </w:t>
      </w:r>
      <w:r w:rsidRPr="00011CF1">
        <w:t>나머지는</w:t>
      </w:r>
      <w:r w:rsidRPr="00011CF1">
        <w:t xml:space="preserve"> </w:t>
      </w:r>
      <w:r w:rsidRPr="00011CF1">
        <w:t>공백을</w:t>
      </w:r>
      <w:r w:rsidRPr="00011CF1">
        <w:t xml:space="preserve"> </w:t>
      </w:r>
      <w:r w:rsidRPr="00011CF1">
        <w:t>출</w:t>
      </w:r>
      <w:r w:rsidR="004A40B6">
        <w:rPr>
          <w:rFonts w:hint="eastAsia"/>
        </w:rPr>
        <w:t>력</w:t>
      </w:r>
    </w:p>
    <w:p w:rsidR="00011CF1" w:rsidRPr="00011CF1" w:rsidRDefault="00011CF1" w:rsidP="00F3536C">
      <w:pPr>
        <w:pStyle w:val="a5"/>
      </w:pPr>
      <w:r w:rsidRPr="00011CF1">
        <w:tab/>
        <w:t>pwdSize = DATA_getPasswordSize();</w:t>
      </w:r>
    </w:p>
    <w:p w:rsidR="00011CF1" w:rsidRPr="00011CF1" w:rsidRDefault="00011CF1" w:rsidP="00F3536C">
      <w:pPr>
        <w:pStyle w:val="a5"/>
      </w:pPr>
      <w:r w:rsidRPr="00011CF1">
        <w:tab/>
        <w:t>for (i = 0; i &lt; 4; i++) {</w:t>
      </w:r>
    </w:p>
    <w:p w:rsidR="00011CF1" w:rsidRPr="00011CF1" w:rsidRDefault="00011CF1" w:rsidP="00F3536C">
      <w:pPr>
        <w:pStyle w:val="a5"/>
      </w:pPr>
      <w:r w:rsidRPr="00011CF1">
        <w:tab/>
      </w:r>
      <w:r w:rsidRPr="00011CF1">
        <w:tab/>
        <w:t>if (i &lt; pwdSize)</w:t>
      </w:r>
    </w:p>
    <w:p w:rsidR="00011CF1" w:rsidRPr="00011CF1" w:rsidRDefault="00011CF1" w:rsidP="00F3536C">
      <w:pPr>
        <w:pStyle w:val="a5"/>
      </w:pPr>
      <w:r w:rsidRPr="00011CF1">
        <w:tab/>
      </w:r>
      <w:r w:rsidRPr="00011CF1">
        <w:tab/>
      </w:r>
      <w:r w:rsidRPr="00011CF1">
        <w:tab/>
        <w:t>GLCD_displayChar(90 + 40 * i, 130, '*');</w:t>
      </w:r>
    </w:p>
    <w:p w:rsidR="00011CF1" w:rsidRPr="00011CF1" w:rsidRDefault="00011CF1" w:rsidP="00F3536C">
      <w:pPr>
        <w:pStyle w:val="a5"/>
      </w:pPr>
      <w:r w:rsidRPr="00011CF1">
        <w:tab/>
      </w:r>
      <w:r w:rsidRPr="00011CF1">
        <w:tab/>
        <w:t>else</w:t>
      </w:r>
    </w:p>
    <w:p w:rsidR="00011CF1" w:rsidRPr="00011CF1" w:rsidRDefault="00011CF1" w:rsidP="00F3536C">
      <w:pPr>
        <w:pStyle w:val="a5"/>
      </w:pPr>
      <w:r w:rsidRPr="00011CF1">
        <w:tab/>
      </w:r>
      <w:r w:rsidRPr="00011CF1">
        <w:tab/>
      </w:r>
      <w:r w:rsidRPr="00011CF1">
        <w:tab/>
        <w:t>GLCD_displayChar(90 + 40 * i, 130, ' ');</w:t>
      </w:r>
    </w:p>
    <w:p w:rsidR="00011CF1" w:rsidRPr="00011CF1" w:rsidRDefault="00011CF1" w:rsidP="00F3536C">
      <w:pPr>
        <w:pStyle w:val="a5"/>
      </w:pPr>
      <w:r w:rsidRPr="00011CF1">
        <w:tab/>
        <w:t>}</w:t>
      </w:r>
    </w:p>
    <w:p w:rsidR="00011CF1" w:rsidRDefault="00011CF1" w:rsidP="00F3536C">
      <w:pPr>
        <w:pStyle w:val="a5"/>
      </w:pPr>
      <w:r w:rsidRPr="00011CF1">
        <w:t>}</w:t>
      </w:r>
    </w:p>
    <w:p w:rsidR="006D7457" w:rsidRDefault="006D7457" w:rsidP="00F3536C">
      <w:pPr>
        <w:pStyle w:val="a5"/>
      </w:pPr>
    </w:p>
    <w:p w:rsidR="006D7457" w:rsidRDefault="006D7457" w:rsidP="00F3536C">
      <w:pPr>
        <w:pStyle w:val="a5"/>
      </w:pPr>
      <w:r w:rsidRPr="006D7457">
        <w:t>//</w:t>
      </w:r>
      <w:r w:rsidRPr="006D7457">
        <w:t>초기화</w:t>
      </w:r>
      <w:r w:rsidRPr="006D7457">
        <w:t xml:space="preserve"> </w:t>
      </w:r>
      <w:r w:rsidRPr="006D7457">
        <w:t>화면을</w:t>
      </w:r>
      <w:r w:rsidRPr="006D7457">
        <w:t xml:space="preserve"> </w:t>
      </w:r>
      <w:r w:rsidRPr="006D7457">
        <w:t>출력</w:t>
      </w:r>
    </w:p>
    <w:p w:rsidR="006D7457" w:rsidRDefault="006D7457" w:rsidP="00F3536C">
      <w:pPr>
        <w:pStyle w:val="a5"/>
      </w:pPr>
      <w:r>
        <w:t>void LCD_printInitPage(void) ;</w:t>
      </w:r>
    </w:p>
    <w:p w:rsidR="006D7457" w:rsidRDefault="006D7457" w:rsidP="00F3536C">
      <w:pPr>
        <w:pStyle w:val="a5"/>
      </w:pPr>
    </w:p>
    <w:p w:rsidR="006D7457" w:rsidRDefault="006D7457" w:rsidP="00F3536C">
      <w:pPr>
        <w:pStyle w:val="a5"/>
      </w:pPr>
      <w:r>
        <w:t>//</w:t>
      </w:r>
      <w:r>
        <w:t>락커</w:t>
      </w:r>
      <w:r>
        <w:t xml:space="preserve"> </w:t>
      </w:r>
      <w:r>
        <w:t>번호를</w:t>
      </w:r>
      <w:r>
        <w:t xml:space="preserve"> </w:t>
      </w:r>
      <w:r>
        <w:t>선택하는</w:t>
      </w:r>
      <w:r>
        <w:t xml:space="preserve"> </w:t>
      </w:r>
      <w:r>
        <w:t>화면</w:t>
      </w:r>
      <w:r>
        <w:t xml:space="preserve"> </w:t>
      </w:r>
      <w:r>
        <w:t>출력</w:t>
      </w:r>
    </w:p>
    <w:p w:rsidR="006D7457" w:rsidRDefault="006D7457" w:rsidP="00F3536C">
      <w:pPr>
        <w:pStyle w:val="a5"/>
      </w:pPr>
      <w:r>
        <w:t>void LCD_printSelectLockerPage(void;</w:t>
      </w:r>
    </w:p>
    <w:p w:rsidR="006D7457" w:rsidRDefault="006D7457" w:rsidP="00F3536C">
      <w:pPr>
        <w:pStyle w:val="a5"/>
      </w:pPr>
    </w:p>
    <w:p w:rsidR="006D7457" w:rsidRDefault="006D7457" w:rsidP="00F3536C">
      <w:pPr>
        <w:pStyle w:val="a5"/>
      </w:pPr>
      <w:r>
        <w:t>//</w:t>
      </w:r>
      <w:r>
        <w:t>대기중</w:t>
      </w:r>
      <w:r>
        <w:t xml:space="preserve"> </w:t>
      </w:r>
      <w:r>
        <w:t>화면을</w:t>
      </w:r>
      <w:r>
        <w:t xml:space="preserve"> </w:t>
      </w:r>
      <w:r>
        <w:t>출력</w:t>
      </w:r>
    </w:p>
    <w:p w:rsidR="006D7457" w:rsidRDefault="006D7457" w:rsidP="00F3536C">
      <w:pPr>
        <w:pStyle w:val="a5"/>
      </w:pPr>
      <w:r>
        <w:t>void LCD_printWaitingPage(void) ;</w:t>
      </w:r>
    </w:p>
    <w:p w:rsidR="006D7457" w:rsidRDefault="006D7457" w:rsidP="00F3536C">
      <w:pPr>
        <w:pStyle w:val="a5"/>
      </w:pPr>
    </w:p>
    <w:p w:rsidR="006D7457" w:rsidRDefault="006D7457" w:rsidP="00F3536C">
      <w:pPr>
        <w:pStyle w:val="a5"/>
      </w:pPr>
      <w:r>
        <w:t>//</w:t>
      </w:r>
      <w:r>
        <w:t>열렸을때의</w:t>
      </w:r>
      <w:r>
        <w:t xml:space="preserve"> </w:t>
      </w:r>
      <w:r>
        <w:t>화면을</w:t>
      </w:r>
      <w:r>
        <w:t xml:space="preserve"> </w:t>
      </w:r>
      <w:r>
        <w:t>출력</w:t>
      </w:r>
    </w:p>
    <w:p w:rsidR="006D7457" w:rsidRDefault="006D7457" w:rsidP="00F3536C">
      <w:pPr>
        <w:pStyle w:val="a5"/>
      </w:pPr>
      <w:r>
        <w:t>void LCD_printOpenLockerPage(void) ;</w:t>
      </w:r>
    </w:p>
    <w:p w:rsidR="006D7457" w:rsidRDefault="006D7457" w:rsidP="00F3536C">
      <w:pPr>
        <w:pStyle w:val="a5"/>
      </w:pPr>
    </w:p>
    <w:p w:rsidR="006D7457" w:rsidRDefault="006D7457" w:rsidP="00F3536C">
      <w:pPr>
        <w:pStyle w:val="a5"/>
      </w:pPr>
      <w:r>
        <w:t xml:space="preserve">// </w:t>
      </w:r>
      <w:r>
        <w:t>서버와</w:t>
      </w:r>
      <w:r>
        <w:t xml:space="preserve"> </w:t>
      </w:r>
      <w:r>
        <w:t>연결끊어졌을경우</w:t>
      </w:r>
      <w:r>
        <w:t xml:space="preserve"> </w:t>
      </w:r>
      <w:r>
        <w:t>메세지를</w:t>
      </w:r>
      <w:r>
        <w:t xml:space="preserve"> </w:t>
      </w:r>
      <w:r>
        <w:t>출력</w:t>
      </w:r>
    </w:p>
    <w:p w:rsidR="006D7457" w:rsidRDefault="006D7457" w:rsidP="00F3536C">
      <w:pPr>
        <w:pStyle w:val="a5"/>
      </w:pPr>
      <w:r>
        <w:t>void LCD_printServerDisconnectionMsg(void) ;</w:t>
      </w:r>
    </w:p>
    <w:p w:rsidR="006D7457" w:rsidRDefault="006D7457" w:rsidP="00F3536C">
      <w:pPr>
        <w:pStyle w:val="a5"/>
      </w:pPr>
    </w:p>
    <w:p w:rsidR="006D7457" w:rsidRDefault="006D7457" w:rsidP="00F3536C">
      <w:pPr>
        <w:pStyle w:val="a5"/>
      </w:pPr>
      <w:r>
        <w:t>//</w:t>
      </w:r>
      <w:r>
        <w:t>비밀번호를</w:t>
      </w:r>
      <w:r>
        <w:t xml:space="preserve"> </w:t>
      </w:r>
      <w:r>
        <w:t>잘못</w:t>
      </w:r>
      <w:r>
        <w:t xml:space="preserve"> </w:t>
      </w:r>
      <w:r>
        <w:t>입력했을떄</w:t>
      </w:r>
      <w:r>
        <w:t xml:space="preserve"> </w:t>
      </w:r>
      <w:r>
        <w:t>화면을</w:t>
      </w:r>
      <w:r>
        <w:t xml:space="preserve"> </w:t>
      </w:r>
      <w:r>
        <w:t>출력</w:t>
      </w:r>
    </w:p>
    <w:p w:rsidR="006D7457" w:rsidRPr="00011CF1" w:rsidRDefault="006D7457" w:rsidP="00F3536C">
      <w:pPr>
        <w:pStyle w:val="a5"/>
      </w:pPr>
      <w:r>
        <w:t>void LCD_printWrongPasswordPage(void);</w:t>
      </w:r>
    </w:p>
    <w:p w:rsidR="00554C59" w:rsidRPr="00554C59" w:rsidRDefault="00554C59" w:rsidP="00554C59">
      <w:pPr>
        <w:pStyle w:val="a0"/>
      </w:pPr>
    </w:p>
    <w:p w:rsidR="00011CF1" w:rsidRPr="00011CF1" w:rsidRDefault="00011CF1" w:rsidP="00554C59">
      <w:pPr>
        <w:pStyle w:val="3"/>
      </w:pPr>
      <w:r w:rsidRPr="00011CF1">
        <w:t>LCD</w:t>
      </w:r>
      <w:r w:rsidRPr="00011CF1">
        <w:rPr>
          <w:rFonts w:eastAsia="맑은 고딕" w:cs="맑은 고딕"/>
        </w:rPr>
        <w:t>모듈의</w:t>
      </w:r>
      <w:r w:rsidRPr="00011CF1">
        <w:t xml:space="preserve"> mainTask </w:t>
      </w:r>
      <w:r w:rsidRPr="00011CF1">
        <w:rPr>
          <w:rFonts w:eastAsia="맑은 고딕" w:cs="맑은 고딕"/>
        </w:rPr>
        <w:t>함수</w:t>
      </w:r>
    </w:p>
    <w:p w:rsidR="00684F12" w:rsidRDefault="00011CF1" w:rsidP="00F3536C">
      <w:pPr>
        <w:pStyle w:val="a5"/>
      </w:pPr>
      <w:r w:rsidRPr="00011CF1">
        <w:t>//lcd</w:t>
      </w:r>
      <w:r w:rsidRPr="00011CF1">
        <w:t>의</w:t>
      </w:r>
      <w:r w:rsidRPr="00011CF1">
        <w:t xml:space="preserve"> io</w:t>
      </w:r>
      <w:r w:rsidRPr="00011CF1">
        <w:t>속도가</w:t>
      </w:r>
      <w:r w:rsidRPr="00011CF1">
        <w:t xml:space="preserve"> </w:t>
      </w:r>
      <w:r w:rsidRPr="00011CF1">
        <w:t>느리기</w:t>
      </w:r>
      <w:r w:rsidRPr="00011CF1">
        <w:t xml:space="preserve"> </w:t>
      </w:r>
      <w:r w:rsidRPr="00011CF1">
        <w:t>때문에</w:t>
      </w:r>
      <w:r w:rsidRPr="00011CF1">
        <w:t xml:space="preserve"> main</w:t>
      </w:r>
      <w:r w:rsidRPr="00011CF1">
        <w:t>에서</w:t>
      </w:r>
      <w:r w:rsidRPr="00011CF1">
        <w:t xml:space="preserve"> </w:t>
      </w:r>
      <w:r w:rsidRPr="00011CF1">
        <w:t>매번</w:t>
      </w:r>
      <w:r w:rsidRPr="00011CF1">
        <w:t xml:space="preserve"> </w:t>
      </w:r>
      <w:r w:rsidR="009303C0" w:rsidRPr="00011CF1">
        <w:rPr>
          <w:rFonts w:hint="eastAsia"/>
        </w:rPr>
        <w:t>실행되는</w:t>
      </w:r>
      <w:r w:rsidR="009303C0" w:rsidRPr="00011CF1">
        <w:rPr>
          <w:rFonts w:hint="eastAsia"/>
        </w:rPr>
        <w:t xml:space="preserve"> </w:t>
      </w:r>
      <w:r w:rsidR="009303C0" w:rsidRPr="00011CF1">
        <w:rPr>
          <w:rFonts w:hint="eastAsia"/>
        </w:rPr>
        <w:t>것이</w:t>
      </w:r>
      <w:r w:rsidRPr="00011CF1">
        <w:t xml:space="preserve"> </w:t>
      </w:r>
      <w:r w:rsidR="009303C0" w:rsidRPr="00011CF1">
        <w:rPr>
          <w:rFonts w:hint="eastAsia"/>
        </w:rPr>
        <w:t>아닌</w:t>
      </w:r>
      <w:r w:rsidR="009303C0" w:rsidRPr="00011CF1">
        <w:rPr>
          <w:rFonts w:hint="eastAsia"/>
        </w:rPr>
        <w:t xml:space="preserve"> </w:t>
      </w:r>
      <w:r w:rsidR="009303C0" w:rsidRPr="00011CF1">
        <w:rPr>
          <w:rFonts w:hint="eastAsia"/>
        </w:rPr>
        <w:t>화면의</w:t>
      </w:r>
      <w:r w:rsidRPr="00011CF1">
        <w:t xml:space="preserve"> </w:t>
      </w:r>
      <w:r w:rsidR="009303C0" w:rsidRPr="00011CF1">
        <w:rPr>
          <w:rFonts w:hint="eastAsia"/>
        </w:rPr>
        <w:t>표시할</w:t>
      </w:r>
      <w:r w:rsidR="009303C0" w:rsidRPr="00011CF1">
        <w:rPr>
          <w:rFonts w:hint="eastAsia"/>
        </w:rPr>
        <w:t xml:space="preserve"> </w:t>
      </w:r>
      <w:r w:rsidR="009303C0" w:rsidRPr="00011CF1">
        <w:rPr>
          <w:rFonts w:hint="eastAsia"/>
        </w:rPr>
        <w:t>것이</w:t>
      </w:r>
      <w:r w:rsidRPr="00011CF1">
        <w:t xml:space="preserve"> </w:t>
      </w:r>
      <w:r w:rsidR="009303C0" w:rsidRPr="00011CF1">
        <w:rPr>
          <w:rFonts w:hint="eastAsia"/>
        </w:rPr>
        <w:t>달라졌을</w:t>
      </w:r>
      <w:r w:rsidRPr="00011CF1">
        <w:t xml:space="preserve"> </w:t>
      </w:r>
      <w:r w:rsidR="009303C0" w:rsidRPr="00011CF1">
        <w:rPr>
          <w:rFonts w:hint="eastAsia"/>
        </w:rPr>
        <w:t>때만</w:t>
      </w:r>
      <w:r w:rsidRPr="00011CF1">
        <w:t xml:space="preserve"> </w:t>
      </w:r>
    </w:p>
    <w:p w:rsidR="00684F12" w:rsidRDefault="00684F12" w:rsidP="00F3536C">
      <w:pPr>
        <w:pStyle w:val="a5"/>
      </w:pPr>
      <w:r>
        <w:t>//</w:t>
      </w:r>
      <w:r w:rsidR="00011CF1" w:rsidRPr="00011CF1">
        <w:t>출력하도록</w:t>
      </w:r>
      <w:r w:rsidR="00011CF1" w:rsidRPr="00011CF1">
        <w:t xml:space="preserve"> </w:t>
      </w:r>
      <w:r w:rsidR="00011CF1" w:rsidRPr="00011CF1">
        <w:t>하였다</w:t>
      </w:r>
      <w:r w:rsidR="00011CF1" w:rsidRPr="00011CF1">
        <w:t>.</w:t>
      </w:r>
      <w:r>
        <w:t xml:space="preserve"> </w:t>
      </w:r>
      <w:r w:rsidR="00011CF1" w:rsidRPr="00011CF1">
        <w:t>화면상단에</w:t>
      </w:r>
      <w:r w:rsidR="00011CF1" w:rsidRPr="00011CF1">
        <w:t xml:space="preserve"> header</w:t>
      </w:r>
      <w:r w:rsidR="00011CF1" w:rsidRPr="00011CF1">
        <w:t>로</w:t>
      </w:r>
      <w:r w:rsidR="00011CF1" w:rsidRPr="00011CF1">
        <w:t xml:space="preserve"> </w:t>
      </w:r>
      <w:r w:rsidR="00011CF1" w:rsidRPr="00011CF1">
        <w:t>로고</w:t>
      </w:r>
      <w:r w:rsidR="00011CF1" w:rsidRPr="00011CF1">
        <w:t xml:space="preserve">, </w:t>
      </w:r>
      <w:r w:rsidR="00011CF1" w:rsidRPr="00011CF1">
        <w:t>날짜</w:t>
      </w:r>
      <w:r w:rsidR="00011CF1" w:rsidRPr="00011CF1">
        <w:t xml:space="preserve">, </w:t>
      </w:r>
      <w:r w:rsidR="00011CF1" w:rsidRPr="00011CF1">
        <w:t>시간을</w:t>
      </w:r>
      <w:r w:rsidR="00011CF1" w:rsidRPr="00011CF1">
        <w:t xml:space="preserve"> </w:t>
      </w:r>
      <w:r w:rsidR="00011CF1" w:rsidRPr="00011CF1">
        <w:t>출력하고</w:t>
      </w:r>
      <w:r w:rsidR="00011CF1" w:rsidRPr="00011CF1">
        <w:t xml:space="preserve"> </w:t>
      </w:r>
      <w:r w:rsidR="00011CF1" w:rsidRPr="00011CF1">
        <w:t>나머지</w:t>
      </w:r>
      <w:r w:rsidR="00011CF1" w:rsidRPr="00011CF1">
        <w:t xml:space="preserve"> </w:t>
      </w:r>
      <w:r w:rsidR="00011CF1" w:rsidRPr="00011CF1">
        <w:t>화면에는</w:t>
      </w:r>
      <w:r>
        <w:rPr>
          <w:rFonts w:hint="eastAsia"/>
        </w:rPr>
        <w:t xml:space="preserve"> </w:t>
      </w:r>
    </w:p>
    <w:p w:rsidR="00011CF1" w:rsidRPr="00011CF1" w:rsidRDefault="00684F12" w:rsidP="00F3536C">
      <w:pPr>
        <w:pStyle w:val="a5"/>
      </w:pPr>
      <w:r>
        <w:t>//</w:t>
      </w:r>
      <w:r w:rsidR="00011CF1" w:rsidRPr="00011CF1">
        <w:t>system mode</w:t>
      </w:r>
      <w:r w:rsidR="00011CF1" w:rsidRPr="00011CF1">
        <w:rPr>
          <w:rFonts w:eastAsia="맑은 고딕" w:cs="맑은 고딕"/>
        </w:rPr>
        <w:t>에</w:t>
      </w:r>
      <w:r w:rsidR="00011CF1" w:rsidRPr="00011CF1">
        <w:t xml:space="preserve"> </w:t>
      </w:r>
      <w:r w:rsidR="00011CF1" w:rsidRPr="00011CF1">
        <w:rPr>
          <w:rFonts w:eastAsia="맑은 고딕" w:cs="맑은 고딕"/>
        </w:rPr>
        <w:t>해당하는</w:t>
      </w:r>
      <w:r w:rsidR="00011CF1" w:rsidRPr="00011CF1">
        <w:t xml:space="preserve"> </w:t>
      </w:r>
      <w:r w:rsidR="00011CF1" w:rsidRPr="00011CF1">
        <w:rPr>
          <w:rFonts w:eastAsia="맑은 고딕" w:cs="맑은 고딕"/>
        </w:rPr>
        <w:t>화면을</w:t>
      </w:r>
      <w:r w:rsidR="00011CF1" w:rsidRPr="00011CF1">
        <w:t xml:space="preserve"> </w:t>
      </w:r>
      <w:r w:rsidR="00011CF1" w:rsidRPr="00011CF1">
        <w:rPr>
          <w:rFonts w:eastAsia="맑은 고딕" w:cs="맑은 고딕"/>
        </w:rPr>
        <w:t>출력한다</w:t>
      </w:r>
    </w:p>
    <w:p w:rsidR="00011CF1" w:rsidRDefault="00011CF1" w:rsidP="00F3536C">
      <w:pPr>
        <w:pStyle w:val="a5"/>
      </w:pPr>
      <w:r w:rsidRPr="00011CF1">
        <w:t>void LCD_mainTask(void) {</w:t>
      </w:r>
    </w:p>
    <w:p w:rsidR="00554C59" w:rsidRPr="00554C59" w:rsidRDefault="00554C59" w:rsidP="00F3536C">
      <w:pPr>
        <w:pStyle w:val="a5"/>
      </w:pPr>
      <w:r>
        <w:tab/>
        <w:t>//</w:t>
      </w:r>
      <w:r>
        <w:rPr>
          <w:rFonts w:asciiTheme="minorEastAsia" w:hAnsiTheme="minorEastAsia"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가져온다</w:t>
      </w:r>
    </w:p>
    <w:p w:rsidR="00011CF1" w:rsidRPr="00011CF1" w:rsidRDefault="00011CF1" w:rsidP="00F3536C">
      <w:pPr>
        <w:pStyle w:val="a5"/>
      </w:pPr>
      <w:r w:rsidRPr="00011CF1">
        <w:tab/>
        <w:t>int mode = DATA_getSystemState();</w:t>
      </w:r>
    </w:p>
    <w:p w:rsidR="00011CF1" w:rsidRPr="00011CF1" w:rsidRDefault="00011CF1" w:rsidP="00F3536C">
      <w:pPr>
        <w:pStyle w:val="a5"/>
      </w:pPr>
    </w:p>
    <w:p w:rsidR="00011CF1" w:rsidRPr="00011CF1" w:rsidRDefault="00011CF1" w:rsidP="00F3536C">
      <w:pPr>
        <w:pStyle w:val="a5"/>
      </w:pPr>
      <w:r w:rsidRPr="00011CF1">
        <w:tab/>
        <w:t>//</w:t>
      </w:r>
      <w:r w:rsidRPr="00011CF1">
        <w:t>화면이</w:t>
      </w:r>
      <w:r w:rsidRPr="00011CF1">
        <w:t xml:space="preserve"> </w:t>
      </w:r>
      <w:r w:rsidR="007D28A4" w:rsidRPr="00011CF1">
        <w:rPr>
          <w:rFonts w:hint="eastAsia"/>
        </w:rPr>
        <w:t>갱신될</w:t>
      </w:r>
      <w:r w:rsidR="007D28A4" w:rsidRPr="00011CF1">
        <w:rPr>
          <w:rFonts w:hint="eastAsia"/>
        </w:rPr>
        <w:t xml:space="preserve"> </w:t>
      </w:r>
      <w:r w:rsidR="007D28A4" w:rsidRPr="00011CF1">
        <w:rPr>
          <w:rFonts w:hint="eastAsia"/>
        </w:rPr>
        <w:t>필요가</w:t>
      </w:r>
      <w:r w:rsidRPr="00011CF1">
        <w:t xml:space="preserve"> </w:t>
      </w:r>
      <w:r w:rsidRPr="00011CF1">
        <w:t>없으면</w:t>
      </w:r>
      <w:r w:rsidRPr="00011CF1">
        <w:t xml:space="preserve"> </w:t>
      </w:r>
      <w:r w:rsidRPr="00011CF1">
        <w:t>바로</w:t>
      </w:r>
      <w:r w:rsidRPr="00011CF1">
        <w:t xml:space="preserve"> </w:t>
      </w:r>
      <w:r w:rsidRPr="00011CF1">
        <w:t>함수를</w:t>
      </w:r>
      <w:r w:rsidRPr="00011CF1">
        <w:t xml:space="preserve"> </w:t>
      </w:r>
      <w:r w:rsidRPr="00011CF1">
        <w:t>종료한다</w:t>
      </w:r>
    </w:p>
    <w:p w:rsidR="00011CF1" w:rsidRPr="00011CF1" w:rsidRDefault="00011CF1" w:rsidP="00F3536C">
      <w:pPr>
        <w:pStyle w:val="a5"/>
      </w:pPr>
      <w:r w:rsidRPr="00011CF1">
        <w:tab/>
        <w:t>if (isNeedRefreash == false)</w:t>
      </w:r>
    </w:p>
    <w:p w:rsidR="00011CF1" w:rsidRPr="00011CF1" w:rsidRDefault="00011CF1" w:rsidP="00F3536C">
      <w:pPr>
        <w:pStyle w:val="a5"/>
      </w:pPr>
      <w:r w:rsidRPr="00011CF1">
        <w:tab/>
      </w:r>
      <w:r w:rsidRPr="00011CF1">
        <w:tab/>
        <w:t>return;</w:t>
      </w:r>
    </w:p>
    <w:p w:rsidR="00011CF1" w:rsidRPr="00011CF1" w:rsidRDefault="00011CF1" w:rsidP="00F3536C">
      <w:pPr>
        <w:pStyle w:val="a5"/>
      </w:pPr>
      <w:r w:rsidRPr="00011CF1">
        <w:tab/>
        <w:t>//</w:t>
      </w:r>
      <w:r w:rsidRPr="00011CF1">
        <w:t>화면의</w:t>
      </w:r>
      <w:r w:rsidRPr="00011CF1">
        <w:t xml:space="preserve"> </w:t>
      </w:r>
      <w:r w:rsidRPr="00011CF1">
        <w:t>갱신이</w:t>
      </w:r>
      <w:r w:rsidRPr="00011CF1">
        <w:t xml:space="preserve"> </w:t>
      </w:r>
      <w:r w:rsidRPr="00011CF1">
        <w:t>중복되지</w:t>
      </w:r>
      <w:r w:rsidRPr="00011CF1">
        <w:t xml:space="preserve"> </w:t>
      </w:r>
      <w:r w:rsidRPr="00011CF1">
        <w:t>않게</w:t>
      </w:r>
      <w:r w:rsidRPr="00011CF1">
        <w:t xml:space="preserve"> </w:t>
      </w:r>
      <w:r w:rsidRPr="00011CF1">
        <w:t>플래그</w:t>
      </w:r>
      <w:r w:rsidRPr="00011CF1">
        <w:t xml:space="preserve"> </w:t>
      </w:r>
      <w:r w:rsidRPr="00011CF1">
        <w:t>변수를</w:t>
      </w:r>
      <w:r w:rsidRPr="00011CF1">
        <w:t xml:space="preserve"> false</w:t>
      </w:r>
      <w:r w:rsidRPr="00011CF1">
        <w:t>로</w:t>
      </w:r>
      <w:r w:rsidRPr="00011CF1">
        <w:t xml:space="preserve"> </w:t>
      </w:r>
      <w:r w:rsidRPr="00011CF1">
        <w:t>만든다</w:t>
      </w:r>
    </w:p>
    <w:p w:rsidR="00011CF1" w:rsidRPr="00011CF1" w:rsidRDefault="00011CF1" w:rsidP="00F3536C">
      <w:pPr>
        <w:pStyle w:val="a5"/>
      </w:pPr>
      <w:r w:rsidRPr="00011CF1">
        <w:tab/>
        <w:t>isNeedRefreash = false;</w:t>
      </w:r>
    </w:p>
    <w:p w:rsidR="00011CF1" w:rsidRPr="00011CF1" w:rsidRDefault="00011CF1" w:rsidP="00F3536C">
      <w:pPr>
        <w:pStyle w:val="a5"/>
      </w:pPr>
    </w:p>
    <w:p w:rsidR="00011CF1" w:rsidRPr="00011CF1" w:rsidRDefault="00011CF1" w:rsidP="00F3536C">
      <w:pPr>
        <w:pStyle w:val="a5"/>
      </w:pPr>
      <w:r w:rsidRPr="00011CF1">
        <w:tab/>
        <w:t>//lcd</w:t>
      </w:r>
      <w:r w:rsidRPr="00011CF1">
        <w:t>의</w:t>
      </w:r>
      <w:r w:rsidRPr="00011CF1">
        <w:t xml:space="preserve"> </w:t>
      </w:r>
      <w:r w:rsidR="008E15CA">
        <w:t>헤더</w:t>
      </w:r>
      <w:r w:rsidR="008E15CA">
        <w:rPr>
          <w:rFonts w:hint="eastAsia"/>
        </w:rPr>
        <w:t>를</w:t>
      </w:r>
      <w:r w:rsidR="008E15CA">
        <w:rPr>
          <w:rFonts w:hint="eastAsia"/>
        </w:rPr>
        <w:t xml:space="preserve"> </w:t>
      </w:r>
      <w:r w:rsidR="008E15CA">
        <w:rPr>
          <w:rFonts w:hint="eastAsia"/>
        </w:rPr>
        <w:t>출력한다</w:t>
      </w:r>
    </w:p>
    <w:p w:rsidR="00011CF1" w:rsidRPr="00011CF1" w:rsidRDefault="00011CF1" w:rsidP="00F3536C">
      <w:pPr>
        <w:pStyle w:val="a5"/>
      </w:pPr>
      <w:r w:rsidRPr="00011CF1">
        <w:tab/>
        <w:t>LCD_printHeader();</w:t>
      </w:r>
    </w:p>
    <w:p w:rsidR="00011CF1" w:rsidRPr="00011CF1" w:rsidRDefault="00011CF1" w:rsidP="00F3536C">
      <w:pPr>
        <w:pStyle w:val="a5"/>
      </w:pPr>
    </w:p>
    <w:p w:rsidR="00011CF1" w:rsidRPr="00011CF1" w:rsidRDefault="00011CF1" w:rsidP="00F3536C">
      <w:pPr>
        <w:pStyle w:val="a5"/>
      </w:pPr>
      <w:r w:rsidRPr="00011CF1">
        <w:tab/>
        <w:t>//</w:t>
      </w:r>
      <w:r w:rsidRPr="00011CF1">
        <w:t>서버와</w:t>
      </w:r>
      <w:r w:rsidRPr="00011CF1">
        <w:t xml:space="preserve"> </w:t>
      </w:r>
      <w:r w:rsidRPr="00011CF1">
        <w:t>연결이</w:t>
      </w:r>
      <w:r w:rsidRPr="00011CF1">
        <w:t xml:space="preserve"> </w:t>
      </w:r>
      <w:r w:rsidRPr="00011CF1">
        <w:t>끊어졌을</w:t>
      </w:r>
      <w:r w:rsidRPr="00011CF1">
        <w:t xml:space="preserve"> </w:t>
      </w:r>
      <w:r w:rsidRPr="00011CF1">
        <w:t>경우</w:t>
      </w:r>
      <w:r w:rsidRPr="00011CF1">
        <w:t xml:space="preserve"> </w:t>
      </w:r>
      <w:r w:rsidRPr="00011CF1">
        <w:t>메세지를</w:t>
      </w:r>
      <w:r w:rsidRPr="00011CF1">
        <w:t xml:space="preserve"> </w:t>
      </w:r>
      <w:r w:rsidRPr="00011CF1">
        <w:t>출력한다</w:t>
      </w:r>
      <w:r w:rsidRPr="00011CF1">
        <w:t xml:space="preserve"> </w:t>
      </w:r>
    </w:p>
    <w:p w:rsidR="00011CF1" w:rsidRPr="00011CF1" w:rsidRDefault="00011CF1" w:rsidP="00F3536C">
      <w:pPr>
        <w:pStyle w:val="a5"/>
      </w:pPr>
      <w:r w:rsidRPr="00011CF1">
        <w:tab/>
        <w:t>if (DATA_isServerConnected() == false) {</w:t>
      </w:r>
    </w:p>
    <w:p w:rsidR="00011CF1" w:rsidRPr="00011CF1" w:rsidRDefault="00011CF1" w:rsidP="00F3536C">
      <w:pPr>
        <w:pStyle w:val="a5"/>
      </w:pPr>
      <w:r w:rsidRPr="00011CF1">
        <w:tab/>
      </w:r>
      <w:r w:rsidRPr="00011CF1">
        <w:tab/>
        <w:t>LCD_printServerDisconnectionMsg();</w:t>
      </w:r>
    </w:p>
    <w:p w:rsidR="00011CF1" w:rsidRPr="00011CF1" w:rsidRDefault="00011CF1" w:rsidP="00F3536C">
      <w:pPr>
        <w:pStyle w:val="a5"/>
      </w:pPr>
      <w:r w:rsidRPr="00011CF1">
        <w:tab/>
        <w:t>}</w:t>
      </w:r>
    </w:p>
    <w:p w:rsidR="00011CF1" w:rsidRPr="00011CF1" w:rsidRDefault="00011CF1" w:rsidP="00F3536C">
      <w:pPr>
        <w:pStyle w:val="a5"/>
      </w:pPr>
      <w:r w:rsidRPr="00011CF1">
        <w:tab/>
        <w:t>//</w:t>
      </w:r>
      <w:r w:rsidRPr="00011CF1">
        <w:t>서버와</w:t>
      </w:r>
      <w:r w:rsidRPr="00011CF1">
        <w:t xml:space="preserve"> </w:t>
      </w:r>
      <w:r w:rsidRPr="00011CF1">
        <w:t>연결이</w:t>
      </w:r>
      <w:r w:rsidRPr="00011CF1">
        <w:t xml:space="preserve"> </w:t>
      </w:r>
      <w:r w:rsidRPr="00011CF1">
        <w:t>끊어졌다가</w:t>
      </w:r>
      <w:r w:rsidRPr="00011CF1">
        <w:t xml:space="preserve"> </w:t>
      </w:r>
      <w:r w:rsidRPr="00011CF1">
        <w:t>연결됫을</w:t>
      </w:r>
      <w:r w:rsidRPr="00011CF1">
        <w:t xml:space="preserve"> </w:t>
      </w:r>
      <w:r w:rsidRPr="00011CF1">
        <w:t>경우</w:t>
      </w:r>
      <w:r w:rsidRPr="00011CF1">
        <w:t xml:space="preserve"> </w:t>
      </w:r>
      <w:r w:rsidRPr="00011CF1">
        <w:t>메세지를</w:t>
      </w:r>
      <w:r w:rsidRPr="00011CF1">
        <w:t xml:space="preserve"> </w:t>
      </w:r>
      <w:r w:rsidRPr="00011CF1">
        <w:t>지운다</w:t>
      </w:r>
    </w:p>
    <w:p w:rsidR="00011CF1" w:rsidRPr="00011CF1" w:rsidRDefault="00011CF1" w:rsidP="00F3536C">
      <w:pPr>
        <w:pStyle w:val="a5"/>
      </w:pPr>
      <w:r w:rsidRPr="00011CF1">
        <w:tab/>
        <w:t>else {</w:t>
      </w:r>
    </w:p>
    <w:p w:rsidR="00011CF1" w:rsidRPr="00011CF1" w:rsidRDefault="00011CF1" w:rsidP="00F3536C">
      <w:pPr>
        <w:pStyle w:val="a5"/>
      </w:pPr>
      <w:r w:rsidRPr="00011CF1">
        <w:tab/>
      </w:r>
      <w:r w:rsidRPr="00011CF1">
        <w:tab/>
        <w:t>GLCD_clearLn(Line9);</w:t>
      </w:r>
    </w:p>
    <w:p w:rsidR="00011CF1" w:rsidRPr="00011CF1" w:rsidRDefault="00011CF1" w:rsidP="00F3536C">
      <w:pPr>
        <w:pStyle w:val="a5"/>
      </w:pPr>
      <w:r w:rsidRPr="00011CF1">
        <w:tab/>
        <w:t>}</w:t>
      </w:r>
    </w:p>
    <w:p w:rsidR="00011CF1" w:rsidRPr="00011CF1" w:rsidRDefault="00011CF1" w:rsidP="00F3536C">
      <w:pPr>
        <w:pStyle w:val="a5"/>
      </w:pPr>
    </w:p>
    <w:p w:rsidR="00011CF1" w:rsidRPr="00011CF1" w:rsidRDefault="00011CF1" w:rsidP="00F3536C">
      <w:pPr>
        <w:pStyle w:val="a5"/>
      </w:pPr>
      <w:r w:rsidRPr="00011CF1">
        <w:tab/>
        <w:t>//</w:t>
      </w:r>
      <w:r w:rsidRPr="00011CF1">
        <w:t>만약</w:t>
      </w:r>
      <w:r w:rsidRPr="00011CF1">
        <w:t xml:space="preserve"> </w:t>
      </w:r>
      <w:r w:rsidR="00B95836">
        <w:rPr>
          <w:rFonts w:hint="eastAsia"/>
        </w:rPr>
        <w:t>시스템</w:t>
      </w:r>
      <w:r w:rsidR="00B95836">
        <w:rPr>
          <w:rFonts w:hint="eastAsia"/>
        </w:rPr>
        <w:t xml:space="preserve"> </w:t>
      </w:r>
      <w:r w:rsidRPr="00011CF1">
        <w:t>모드가</w:t>
      </w:r>
      <w:r w:rsidRPr="00011CF1">
        <w:t xml:space="preserve"> </w:t>
      </w:r>
      <w:r w:rsidRPr="00011CF1">
        <w:t>변경된다면</w:t>
      </w:r>
      <w:r w:rsidRPr="00011CF1">
        <w:t xml:space="preserve"> header</w:t>
      </w:r>
      <w:r w:rsidRPr="00011CF1">
        <w:t>를</w:t>
      </w:r>
      <w:r w:rsidRPr="00011CF1">
        <w:t xml:space="preserve"> </w:t>
      </w:r>
      <w:r w:rsidRPr="00011CF1">
        <w:t>제외한</w:t>
      </w:r>
      <w:r w:rsidRPr="00011CF1">
        <w:t xml:space="preserve"> </w:t>
      </w:r>
      <w:r w:rsidRPr="00011CF1">
        <w:t>부분이</w:t>
      </w:r>
      <w:r w:rsidR="00931628">
        <w:t xml:space="preserve"> </w:t>
      </w:r>
      <w:r w:rsidRPr="00011CF1">
        <w:t>다른</w:t>
      </w:r>
      <w:r w:rsidR="00E762A5">
        <w:rPr>
          <w:rFonts w:hint="eastAsia"/>
        </w:rPr>
        <w:t xml:space="preserve"> </w:t>
      </w:r>
      <w:r w:rsidRPr="00011CF1">
        <w:t>부분을</w:t>
      </w:r>
      <w:r w:rsidRPr="00011CF1">
        <w:t xml:space="preserve"> </w:t>
      </w:r>
      <w:r w:rsidRPr="00011CF1">
        <w:t>출력하기</w:t>
      </w:r>
      <w:r w:rsidRPr="00011CF1">
        <w:t xml:space="preserve"> </w:t>
      </w:r>
      <w:r w:rsidRPr="00011CF1">
        <w:t>위해</w:t>
      </w:r>
      <w:r w:rsidRPr="00011CF1">
        <w:t xml:space="preserve"> </w:t>
      </w:r>
      <w:r w:rsidRPr="00011CF1">
        <w:t>이전</w:t>
      </w:r>
      <w:r w:rsidRPr="00011CF1">
        <w:t xml:space="preserve"> </w:t>
      </w:r>
      <w:r w:rsidR="00931628">
        <w:t>화</w:t>
      </w:r>
      <w:r w:rsidR="00931628">
        <w:rPr>
          <w:rFonts w:hint="eastAsia"/>
        </w:rPr>
        <w:t>면</w:t>
      </w:r>
      <w:r w:rsidRPr="00011CF1">
        <w:t>을</w:t>
      </w:r>
      <w:r w:rsidRPr="00011CF1">
        <w:t xml:space="preserve"> </w:t>
      </w:r>
      <w:r w:rsidRPr="00011CF1">
        <w:t>지운다</w:t>
      </w:r>
    </w:p>
    <w:p w:rsidR="00011CF1" w:rsidRPr="00011CF1" w:rsidRDefault="00011CF1" w:rsidP="00F3536C">
      <w:pPr>
        <w:pStyle w:val="a5"/>
      </w:pPr>
      <w:r w:rsidRPr="00011CF1">
        <w:tab/>
        <w:t>if (DATA_isChangedSystemState() == true) {</w:t>
      </w:r>
    </w:p>
    <w:p w:rsidR="00011CF1" w:rsidRPr="00011CF1" w:rsidRDefault="00011CF1" w:rsidP="00F3536C">
      <w:pPr>
        <w:pStyle w:val="a5"/>
      </w:pPr>
      <w:r w:rsidRPr="00011CF1">
        <w:tab/>
      </w:r>
      <w:r w:rsidRPr="00011CF1">
        <w:tab/>
        <w:t>LCD_clearPage();</w:t>
      </w:r>
    </w:p>
    <w:p w:rsidR="00011CF1" w:rsidRPr="00011CF1" w:rsidRDefault="00011CF1" w:rsidP="00F3536C">
      <w:pPr>
        <w:pStyle w:val="a5"/>
      </w:pPr>
      <w:r w:rsidRPr="00011CF1">
        <w:tab/>
        <w:t>}</w:t>
      </w:r>
    </w:p>
    <w:p w:rsidR="00011CF1" w:rsidRPr="00011CF1" w:rsidRDefault="00011CF1" w:rsidP="00F3536C">
      <w:pPr>
        <w:pStyle w:val="a5"/>
      </w:pPr>
    </w:p>
    <w:p w:rsidR="00011CF1" w:rsidRPr="00011CF1" w:rsidRDefault="00011CF1" w:rsidP="00F3536C">
      <w:pPr>
        <w:pStyle w:val="a5"/>
      </w:pPr>
      <w:r w:rsidRPr="00011CF1">
        <w:tab/>
        <w:t>//</w:t>
      </w:r>
      <w:r w:rsidRPr="00011CF1">
        <w:t>각</w:t>
      </w:r>
      <w:r w:rsidRPr="00011CF1">
        <w:t xml:space="preserve"> </w:t>
      </w:r>
      <w:r w:rsidRPr="00011CF1">
        <w:t>모드에</w:t>
      </w:r>
      <w:r w:rsidRPr="00011CF1">
        <w:t xml:space="preserve"> </w:t>
      </w:r>
      <w:r w:rsidRPr="00011CF1">
        <w:t>맞는</w:t>
      </w:r>
      <w:r w:rsidRPr="00011CF1">
        <w:t xml:space="preserve"> lcd </w:t>
      </w:r>
      <w:r w:rsidRPr="00011CF1">
        <w:t>화면을</w:t>
      </w:r>
      <w:r w:rsidRPr="00011CF1">
        <w:t xml:space="preserve"> </w:t>
      </w:r>
      <w:r w:rsidRPr="00011CF1">
        <w:t>출력한다</w:t>
      </w:r>
    </w:p>
    <w:p w:rsidR="00011CF1" w:rsidRDefault="00011CF1" w:rsidP="00F3536C">
      <w:pPr>
        <w:pStyle w:val="a5"/>
      </w:pPr>
      <w:r w:rsidRPr="00011CF1">
        <w:tab/>
        <w:t>switch (mode) {</w:t>
      </w:r>
    </w:p>
    <w:p w:rsidR="002B4546" w:rsidRPr="002B4546" w:rsidRDefault="002B4546" w:rsidP="00F3536C">
      <w:pPr>
        <w:pStyle w:val="a5"/>
      </w:pPr>
      <w:r>
        <w:tab/>
      </w:r>
      <w:r w:rsidRPr="002B4546">
        <w:t>//</w:t>
      </w:r>
      <w:r w:rsidRPr="002B4546">
        <w:t>락커</w:t>
      </w:r>
      <w:r w:rsidRPr="002B4546">
        <w:t xml:space="preserve"> </w:t>
      </w:r>
      <w:r w:rsidRPr="002B4546">
        <w:t>번호를</w:t>
      </w:r>
      <w:r w:rsidRPr="002B4546">
        <w:t xml:space="preserve"> </w:t>
      </w:r>
      <w:r w:rsidRPr="002B4546">
        <w:t>선택하는</w:t>
      </w:r>
      <w:r w:rsidRPr="002B4546">
        <w:t xml:space="preserve"> </w:t>
      </w:r>
      <w:r w:rsidRPr="002B4546">
        <w:t>상태</w:t>
      </w:r>
    </w:p>
    <w:p w:rsidR="00011CF1" w:rsidRDefault="00011CF1" w:rsidP="00F3536C">
      <w:pPr>
        <w:pStyle w:val="a5"/>
      </w:pPr>
      <w:r w:rsidRPr="00011CF1">
        <w:tab/>
        <w:t>case SYSTEM_STATE_SELECT_LOCKER_NUMBER: LCD_printSelectLockerPage(); break;</w:t>
      </w:r>
    </w:p>
    <w:p w:rsidR="008915F7" w:rsidRDefault="008915F7" w:rsidP="00F3536C">
      <w:pPr>
        <w:pStyle w:val="a5"/>
      </w:pPr>
    </w:p>
    <w:p w:rsidR="002B4546" w:rsidRPr="002B4546" w:rsidRDefault="002B4546" w:rsidP="00F3536C">
      <w:pPr>
        <w:pStyle w:val="a5"/>
      </w:pPr>
      <w:r>
        <w:rPr>
          <w:rFonts w:hint="eastAsia"/>
        </w:rPr>
        <w:lastRenderedPageBreak/>
        <w:t xml:space="preserve">  </w:t>
      </w:r>
      <w:r w:rsidRPr="002B4546">
        <w:t>//</w:t>
      </w:r>
      <w:r w:rsidRPr="002B4546">
        <w:t>비밀번호를</w:t>
      </w:r>
      <w:r w:rsidRPr="002B4546">
        <w:t xml:space="preserve"> </w:t>
      </w:r>
      <w:r w:rsidRPr="002B4546">
        <w:t>입력받는</w:t>
      </w:r>
      <w:r w:rsidRPr="002B4546">
        <w:t xml:space="preserve"> </w:t>
      </w:r>
      <w:r w:rsidRPr="002B4546">
        <w:t>상태</w:t>
      </w:r>
    </w:p>
    <w:p w:rsidR="00011CF1" w:rsidRDefault="00011CF1" w:rsidP="00F3536C">
      <w:pPr>
        <w:pStyle w:val="a5"/>
      </w:pPr>
      <w:r w:rsidRPr="00011CF1">
        <w:tab/>
        <w:t xml:space="preserve">case SYSTEM_STATE_ENTER_PASSWORD: </w:t>
      </w:r>
      <w:r w:rsidR="007B4DAF">
        <w:tab/>
        <w:t xml:space="preserve">  </w:t>
      </w:r>
      <w:r w:rsidRPr="00011CF1">
        <w:t>LCD_printEnterPasswordPage(); break;</w:t>
      </w:r>
    </w:p>
    <w:p w:rsidR="008915F7" w:rsidRDefault="008915F7" w:rsidP="00F3536C">
      <w:pPr>
        <w:pStyle w:val="a5"/>
      </w:pPr>
    </w:p>
    <w:p w:rsidR="002B4546" w:rsidRPr="002B4546" w:rsidRDefault="002B4546" w:rsidP="00F3536C">
      <w:pPr>
        <w:pStyle w:val="a5"/>
      </w:pPr>
      <w:r>
        <w:rPr>
          <w:rFonts w:hint="eastAsia"/>
        </w:rPr>
        <w:t xml:space="preserve">  </w:t>
      </w:r>
      <w:r w:rsidRPr="002B4546">
        <w:t>//</w:t>
      </w:r>
      <w:r w:rsidRPr="002B4546">
        <w:t>락커</w:t>
      </w:r>
      <w:r w:rsidRPr="002B4546">
        <w:t xml:space="preserve"> </w:t>
      </w:r>
      <w:r w:rsidRPr="002B4546">
        <w:t>열기</w:t>
      </w:r>
      <w:r w:rsidRPr="002B4546">
        <w:t xml:space="preserve"> </w:t>
      </w:r>
      <w:r w:rsidRPr="002B4546">
        <w:t>성공</w:t>
      </w:r>
      <w:r w:rsidRPr="002B4546">
        <w:t xml:space="preserve"> </w:t>
      </w:r>
      <w:r w:rsidRPr="002B4546">
        <w:t>상태</w:t>
      </w:r>
    </w:p>
    <w:p w:rsidR="00011CF1" w:rsidRDefault="00011CF1" w:rsidP="00F3536C">
      <w:pPr>
        <w:pStyle w:val="a5"/>
      </w:pPr>
      <w:r w:rsidRPr="00011CF1">
        <w:tab/>
        <w:t xml:space="preserve">case SYSTEM_STATE_OPEN_SUCCESS: </w:t>
      </w:r>
      <w:r w:rsidR="007B4DAF">
        <w:tab/>
        <w:t xml:space="preserve">  </w:t>
      </w:r>
      <w:r w:rsidRPr="00011CF1">
        <w:t>LCD_printOpenLockerPage(); break;</w:t>
      </w:r>
    </w:p>
    <w:p w:rsidR="002B4546" w:rsidRDefault="002B4546" w:rsidP="00F3536C">
      <w:pPr>
        <w:pStyle w:val="a5"/>
      </w:pPr>
    </w:p>
    <w:p w:rsidR="002B4546" w:rsidRPr="002B4546" w:rsidRDefault="002B4546" w:rsidP="00F3536C">
      <w:pPr>
        <w:pStyle w:val="a5"/>
      </w:pPr>
      <w:r>
        <w:rPr>
          <w:rFonts w:hint="eastAsia"/>
        </w:rPr>
        <w:t xml:space="preserve">  </w:t>
      </w:r>
      <w:r w:rsidRPr="002B4546">
        <w:t>//</w:t>
      </w:r>
      <w:r w:rsidRPr="002B4546">
        <w:t>락커</w:t>
      </w:r>
      <w:r w:rsidRPr="002B4546">
        <w:t xml:space="preserve"> </w:t>
      </w:r>
      <w:r w:rsidRPr="002B4546">
        <w:t>열기</w:t>
      </w:r>
      <w:r w:rsidRPr="002B4546">
        <w:t xml:space="preserve"> </w:t>
      </w:r>
      <w:r w:rsidRPr="002B4546">
        <w:t>실패</w:t>
      </w:r>
      <w:r w:rsidRPr="002B4546">
        <w:t xml:space="preserve"> </w:t>
      </w:r>
      <w:r w:rsidRPr="002B4546">
        <w:t>상태</w:t>
      </w:r>
    </w:p>
    <w:p w:rsidR="00011CF1" w:rsidRDefault="002B4546" w:rsidP="00F3536C">
      <w:pPr>
        <w:pStyle w:val="a5"/>
      </w:pPr>
      <w:r>
        <w:t xml:space="preserve">  </w:t>
      </w:r>
      <w:r w:rsidR="00011CF1" w:rsidRPr="00011CF1">
        <w:t xml:space="preserve">case SYSTEM_STATE_OPEN_FAIL: </w:t>
      </w:r>
      <w:r w:rsidR="007B4DAF">
        <w:tab/>
      </w:r>
      <w:r w:rsidR="007B4DAF">
        <w:tab/>
        <w:t xml:space="preserve">  </w:t>
      </w:r>
      <w:r w:rsidR="00011CF1" w:rsidRPr="00011CF1">
        <w:t>LCD_printWrongPasswordPage(); break;</w:t>
      </w:r>
    </w:p>
    <w:p w:rsidR="002B4546" w:rsidRPr="00011CF1" w:rsidRDefault="002B4546" w:rsidP="00F3536C">
      <w:pPr>
        <w:pStyle w:val="a5"/>
      </w:pPr>
      <w:r>
        <w:rPr>
          <w:rFonts w:hint="eastAsia"/>
        </w:rPr>
        <w:t xml:space="preserve">  </w:t>
      </w:r>
    </w:p>
    <w:p w:rsidR="002B4546" w:rsidRPr="002B4546" w:rsidRDefault="008915F7" w:rsidP="00F3536C">
      <w:pPr>
        <w:pStyle w:val="a5"/>
      </w:pPr>
      <w:r>
        <w:rPr>
          <w:rFonts w:hint="eastAsia"/>
        </w:rPr>
        <w:t xml:space="preserve">  </w:t>
      </w:r>
      <w:r w:rsidRPr="008915F7">
        <w:t>//</w:t>
      </w:r>
      <w:r w:rsidRPr="008915F7">
        <w:t>락커</w:t>
      </w:r>
      <w:r w:rsidRPr="008915F7">
        <w:t xml:space="preserve"> </w:t>
      </w:r>
      <w:r w:rsidRPr="008915F7">
        <w:t>열기</w:t>
      </w:r>
      <w:r w:rsidRPr="008915F7">
        <w:t xml:space="preserve"> </w:t>
      </w:r>
      <w:r w:rsidRPr="008915F7">
        <w:t>요청에</w:t>
      </w:r>
      <w:r w:rsidRPr="008915F7">
        <w:t xml:space="preserve"> </w:t>
      </w:r>
      <w:r w:rsidRPr="008915F7">
        <w:t>대한</w:t>
      </w:r>
      <w:r w:rsidRPr="008915F7">
        <w:t xml:space="preserve"> </w:t>
      </w:r>
      <w:r w:rsidRPr="008915F7">
        <w:t>대기</w:t>
      </w:r>
      <w:r w:rsidRPr="008915F7">
        <w:t xml:space="preserve"> </w:t>
      </w:r>
      <w:r w:rsidRPr="008915F7">
        <w:t>상태</w:t>
      </w:r>
    </w:p>
    <w:p w:rsidR="00011CF1" w:rsidRPr="00011CF1" w:rsidRDefault="00011CF1" w:rsidP="00F3536C">
      <w:pPr>
        <w:pStyle w:val="a5"/>
      </w:pPr>
      <w:r w:rsidRPr="00011CF1">
        <w:tab/>
        <w:t>case SYSTEM_STATE_WAITING_RESPONSE:</w:t>
      </w:r>
      <w:r w:rsidR="007B4DAF">
        <w:tab/>
        <w:t xml:space="preserve">  </w:t>
      </w:r>
      <w:r w:rsidRPr="00011CF1">
        <w:t>LCD_printWaitingPage(); break;</w:t>
      </w:r>
    </w:p>
    <w:p w:rsidR="00011CF1" w:rsidRPr="00011CF1" w:rsidRDefault="00011CF1" w:rsidP="00F3536C">
      <w:pPr>
        <w:pStyle w:val="a5"/>
      </w:pPr>
      <w:r w:rsidRPr="00011CF1">
        <w:tab/>
        <w:t>default:break;</w:t>
      </w:r>
    </w:p>
    <w:p w:rsidR="00011CF1" w:rsidRPr="00011CF1" w:rsidRDefault="00011CF1" w:rsidP="00F3536C">
      <w:pPr>
        <w:pStyle w:val="a5"/>
      </w:pPr>
      <w:r w:rsidRPr="00011CF1">
        <w:tab/>
        <w:t>}</w:t>
      </w:r>
    </w:p>
    <w:p w:rsidR="00011CF1" w:rsidRPr="00011CF1" w:rsidRDefault="00011CF1" w:rsidP="00F3536C">
      <w:pPr>
        <w:pStyle w:val="a5"/>
      </w:pPr>
      <w:r w:rsidRPr="00011CF1">
        <w:t>}</w:t>
      </w:r>
    </w:p>
    <w:p w:rsidR="008E15CA" w:rsidRPr="00823A13" w:rsidRDefault="008E15CA" w:rsidP="00823A13">
      <w:pPr>
        <w:pStyle w:val="a0"/>
      </w:pPr>
    </w:p>
    <w:p w:rsidR="0084535A" w:rsidRDefault="0084535A" w:rsidP="000120AF">
      <w:pPr>
        <w:pStyle w:val="2"/>
      </w:pPr>
      <w:r w:rsidRPr="000120AF">
        <w:t>Keypad part</w:t>
      </w:r>
    </w:p>
    <w:p w:rsidR="008E15CA" w:rsidRPr="00B3703A" w:rsidRDefault="00B179C8" w:rsidP="00823A13">
      <w:pPr>
        <w:pStyle w:val="a0"/>
      </w:pPr>
      <w:r>
        <w:rPr>
          <w:rFonts w:hint="eastAsia"/>
        </w:rPr>
        <w:t xml:space="preserve"> </w:t>
      </w:r>
      <w:r w:rsidR="007C25F5" w:rsidRPr="00B3703A">
        <w:rPr>
          <w:rFonts w:hint="eastAsia"/>
        </w:rPr>
        <w:t xml:space="preserve">사용자로부터 </w:t>
      </w:r>
      <w:r w:rsidR="008E15CA" w:rsidRPr="00B3703A">
        <w:rPr>
          <w:rFonts w:hint="eastAsia"/>
        </w:rPr>
        <w:t>락커</w:t>
      </w:r>
      <w:r w:rsidR="004A40B6" w:rsidRPr="00B3703A">
        <w:rPr>
          <w:rFonts w:hint="eastAsia"/>
        </w:rPr>
        <w:t xml:space="preserve"> </w:t>
      </w:r>
      <w:r w:rsidR="008E15CA" w:rsidRPr="00B3703A">
        <w:rPr>
          <w:rFonts w:hint="eastAsia"/>
        </w:rPr>
        <w:t>번호 및 비밀번호, 입력</w:t>
      </w:r>
      <w:r w:rsidR="007C25F5" w:rsidRPr="00B3703A">
        <w:rPr>
          <w:rFonts w:hint="eastAsia"/>
        </w:rPr>
        <w:t xml:space="preserve"> </w:t>
      </w:r>
      <w:r w:rsidR="008E15CA" w:rsidRPr="00B3703A">
        <w:rPr>
          <w:rFonts w:hint="eastAsia"/>
        </w:rPr>
        <w:t>받은 값 삭제, 이전</w:t>
      </w:r>
      <w:r w:rsidR="00784487" w:rsidRPr="00B3703A">
        <w:rPr>
          <w:rFonts w:hint="eastAsia"/>
        </w:rPr>
        <w:t>/다음</w:t>
      </w:r>
      <w:r w:rsidR="0090085B" w:rsidRPr="00B3703A">
        <w:rPr>
          <w:rFonts w:hint="eastAsia"/>
        </w:rPr>
        <w:t>페이지</w:t>
      </w:r>
      <w:r w:rsidR="008E15CA" w:rsidRPr="00B3703A">
        <w:rPr>
          <w:rFonts w:hint="eastAsia"/>
        </w:rPr>
        <w:t xml:space="preserve"> 이동</w:t>
      </w:r>
      <w:r w:rsidR="00867455" w:rsidRPr="00B3703A">
        <w:rPr>
          <w:rFonts w:hint="eastAsia"/>
        </w:rPr>
        <w:t xml:space="preserve"> 및</w:t>
      </w:r>
      <w:r w:rsidR="008E15CA" w:rsidRPr="00B3703A">
        <w:rPr>
          <w:rFonts w:hint="eastAsia"/>
        </w:rPr>
        <w:t xml:space="preserve"> 락커 닫기를 입력</w:t>
      </w:r>
      <w:r w:rsidR="00BE10C2" w:rsidRPr="00B3703A">
        <w:rPr>
          <w:rFonts w:hint="eastAsia"/>
        </w:rPr>
        <w:t>을 처리한다.</w:t>
      </w:r>
      <w:r w:rsidR="008E15CA" w:rsidRPr="00B3703A">
        <w:rPr>
          <w:rFonts w:hint="eastAsia"/>
        </w:rPr>
        <w:t xml:space="preserve"> </w:t>
      </w:r>
    </w:p>
    <w:p w:rsidR="00E64BD9" w:rsidRPr="007C25F5" w:rsidRDefault="00E64BD9" w:rsidP="00823A13">
      <w:pPr>
        <w:pStyle w:val="a0"/>
      </w:pPr>
    </w:p>
    <w:p w:rsidR="009303C0" w:rsidRDefault="009303C0" w:rsidP="009303C0">
      <w:pPr>
        <w:pStyle w:val="3"/>
      </w:pPr>
      <w:r w:rsidRPr="009303C0">
        <w:t>keypad</w:t>
      </w:r>
      <w:r w:rsidRPr="009303C0">
        <w:t>의</w:t>
      </w:r>
      <w:r w:rsidRPr="009303C0">
        <w:t xml:space="preserve"> mainTask</w:t>
      </w:r>
      <w:r w:rsidRPr="009303C0">
        <w:t>함수</w:t>
      </w:r>
    </w:p>
    <w:p w:rsidR="008E15CA" w:rsidRPr="008E15CA" w:rsidRDefault="008E15CA" w:rsidP="00F3536C">
      <w:pPr>
        <w:pStyle w:val="a5"/>
      </w:pPr>
      <w:r w:rsidRPr="008E15CA">
        <w:t>//</w:t>
      </w:r>
      <w:r w:rsidRPr="008E15CA">
        <w:t>이전의</w:t>
      </w:r>
      <w:r w:rsidRPr="008E15CA">
        <w:t xml:space="preserve"> </w:t>
      </w:r>
      <w:r w:rsidRPr="008E15CA">
        <w:t>눌린</w:t>
      </w:r>
      <w:r w:rsidRPr="008E15CA">
        <w:t xml:space="preserve"> </w:t>
      </w:r>
      <w:r w:rsidRPr="008E15CA">
        <w:t>키패드의</w:t>
      </w:r>
      <w:r w:rsidRPr="008E15CA">
        <w:t xml:space="preserve"> </w:t>
      </w:r>
      <w:r w:rsidRPr="008E15CA">
        <w:t>값</w:t>
      </w:r>
    </w:p>
    <w:p w:rsidR="008E15CA" w:rsidRPr="008E15CA" w:rsidRDefault="008E15CA" w:rsidP="00F3536C">
      <w:pPr>
        <w:pStyle w:val="a5"/>
      </w:pPr>
      <w:r w:rsidRPr="008E15CA">
        <w:t>//</w:t>
      </w:r>
      <w:r w:rsidRPr="008E15CA">
        <w:t>키패드의</w:t>
      </w:r>
      <w:r w:rsidRPr="008E15CA">
        <w:t xml:space="preserve"> </w:t>
      </w:r>
      <w:r w:rsidRPr="008E15CA">
        <w:t>값이</w:t>
      </w:r>
      <w:r w:rsidRPr="008E15CA">
        <w:t xml:space="preserve"> </w:t>
      </w:r>
      <w:r w:rsidR="004F595F" w:rsidRPr="008E15CA">
        <w:rPr>
          <w:rFonts w:hint="eastAsia"/>
        </w:rPr>
        <w:t>변할</w:t>
      </w:r>
      <w:r w:rsidR="004F595F" w:rsidRPr="008E15CA">
        <w:rPr>
          <w:rFonts w:hint="eastAsia"/>
        </w:rPr>
        <w:t xml:space="preserve"> </w:t>
      </w:r>
      <w:r w:rsidR="004F595F" w:rsidRPr="008E15CA">
        <w:rPr>
          <w:rFonts w:hint="eastAsia"/>
        </w:rPr>
        <w:t>때마다</w:t>
      </w:r>
      <w:r w:rsidRPr="008E15CA">
        <w:t xml:space="preserve"> </w:t>
      </w:r>
      <w:r w:rsidR="004F595F" w:rsidRPr="008E15CA">
        <w:rPr>
          <w:rFonts w:hint="eastAsia"/>
        </w:rPr>
        <w:t>갱신</w:t>
      </w:r>
      <w:r w:rsidR="004F595F" w:rsidRPr="008E15CA">
        <w:rPr>
          <w:rFonts w:hint="eastAsia"/>
        </w:rPr>
        <w:t xml:space="preserve"> </w:t>
      </w:r>
      <w:r w:rsidR="004F595F" w:rsidRPr="008E15CA">
        <w:rPr>
          <w:rFonts w:hint="eastAsia"/>
        </w:rPr>
        <w:t>되어야한다</w:t>
      </w:r>
    </w:p>
    <w:p w:rsidR="008E15CA" w:rsidRPr="008E15CA" w:rsidRDefault="00F0659C" w:rsidP="00F3536C">
      <w:pPr>
        <w:pStyle w:val="a5"/>
      </w:pPr>
      <w:r>
        <w:rPr>
          <w:rFonts w:hint="eastAsia"/>
        </w:rPr>
        <w:t>i</w:t>
      </w:r>
      <w:r w:rsidR="00AC266E">
        <w:t xml:space="preserve">nt </w:t>
      </w:r>
      <w:r w:rsidR="008E15CA" w:rsidRPr="008E15CA">
        <w:t>prevKeypadValue = KEYPAD_UP;</w:t>
      </w:r>
    </w:p>
    <w:p w:rsidR="008E15CA" w:rsidRPr="008E15CA" w:rsidRDefault="008E15CA" w:rsidP="00F3536C">
      <w:pPr>
        <w:pStyle w:val="a5"/>
      </w:pPr>
      <w:r w:rsidRPr="008E15CA">
        <w:t>//system mode</w:t>
      </w:r>
      <w:r w:rsidRPr="008E15CA">
        <w:rPr>
          <w:rFonts w:eastAsia="맑은 고딕" w:cs="맑은 고딕"/>
        </w:rPr>
        <w:t>에</w:t>
      </w:r>
      <w:r w:rsidRPr="008E15CA">
        <w:t xml:space="preserve"> </w:t>
      </w:r>
      <w:r w:rsidRPr="008E15CA">
        <w:rPr>
          <w:rFonts w:eastAsia="맑은 고딕" w:cs="맑은 고딕"/>
        </w:rPr>
        <w:t>따라</w:t>
      </w:r>
      <w:r w:rsidRPr="008E15CA">
        <w:t xml:space="preserve"> </w:t>
      </w:r>
      <w:r w:rsidRPr="008E15CA">
        <w:rPr>
          <w:rFonts w:eastAsia="맑은 고딕" w:cs="맑은 고딕"/>
        </w:rPr>
        <w:t>서로</w:t>
      </w:r>
      <w:r w:rsidRPr="008E15CA">
        <w:t xml:space="preserve"> </w:t>
      </w:r>
      <w:r w:rsidRPr="008E15CA">
        <w:rPr>
          <w:rFonts w:eastAsia="맑은 고딕" w:cs="맑은 고딕"/>
        </w:rPr>
        <w:t>다른</w:t>
      </w:r>
      <w:r w:rsidRPr="008E15CA">
        <w:t xml:space="preserve"> </w:t>
      </w:r>
      <w:r w:rsidRPr="008E15CA">
        <w:rPr>
          <w:rFonts w:eastAsia="맑은 고딕" w:cs="맑은 고딕"/>
        </w:rPr>
        <w:t>동작을</w:t>
      </w:r>
      <w:r w:rsidRPr="008E15CA">
        <w:t xml:space="preserve"> </w:t>
      </w:r>
      <w:r w:rsidRPr="008E15CA">
        <w:rPr>
          <w:rFonts w:eastAsia="맑은 고딕" w:cs="맑은 고딕"/>
        </w:rPr>
        <w:t>한다</w:t>
      </w:r>
      <w:r w:rsidRPr="008E15CA">
        <w:t xml:space="preserve"> </w:t>
      </w:r>
    </w:p>
    <w:p w:rsidR="008E15CA" w:rsidRPr="008E15CA" w:rsidRDefault="008E15CA" w:rsidP="00F3536C">
      <w:pPr>
        <w:pStyle w:val="a5"/>
      </w:pPr>
      <w:r w:rsidRPr="008E15CA">
        <w:t>//</w:t>
      </w:r>
      <w:r w:rsidRPr="008E15CA">
        <w:t>락커</w:t>
      </w:r>
      <w:r w:rsidRPr="008E15CA">
        <w:t xml:space="preserve"> </w:t>
      </w:r>
      <w:r w:rsidRPr="008E15CA">
        <w:t>번호와</w:t>
      </w:r>
      <w:r w:rsidRPr="008E15CA">
        <w:t xml:space="preserve"> </w:t>
      </w:r>
      <w:r w:rsidRPr="008E15CA">
        <w:t>비밀번호를</w:t>
      </w:r>
      <w:r w:rsidRPr="008E15CA">
        <w:t xml:space="preserve"> </w:t>
      </w:r>
      <w:r w:rsidRPr="008E15CA">
        <w:t>입력</w:t>
      </w:r>
      <w:r w:rsidRPr="008E15CA">
        <w:t xml:space="preserve"> </w:t>
      </w:r>
      <w:r w:rsidRPr="008E15CA">
        <w:t>및</w:t>
      </w:r>
      <w:r w:rsidRPr="008E15CA">
        <w:t xml:space="preserve"> </w:t>
      </w:r>
      <w:r w:rsidRPr="008E15CA">
        <w:t>정정</w:t>
      </w:r>
      <w:r w:rsidRPr="008E15CA">
        <w:t>,</w:t>
      </w:r>
      <w:r w:rsidR="004948E8">
        <w:t xml:space="preserve"> </w:t>
      </w:r>
      <w:r w:rsidR="004F595F" w:rsidRPr="008E15CA">
        <w:rPr>
          <w:rFonts w:hint="eastAsia"/>
        </w:rPr>
        <w:t>뒤로</w:t>
      </w:r>
      <w:r w:rsidR="004F595F" w:rsidRPr="008E15CA">
        <w:rPr>
          <w:rFonts w:hint="eastAsia"/>
        </w:rPr>
        <w:t xml:space="preserve"> </w:t>
      </w:r>
      <w:r w:rsidR="004F595F" w:rsidRPr="008E15CA">
        <w:rPr>
          <w:rFonts w:hint="eastAsia"/>
        </w:rPr>
        <w:t>가기</w:t>
      </w:r>
      <w:r w:rsidRPr="008E15CA">
        <w:t xml:space="preserve">, </w:t>
      </w:r>
      <w:r w:rsidRPr="008E15CA">
        <w:t>다음</w:t>
      </w:r>
      <w:r w:rsidRPr="008E15CA">
        <w:t xml:space="preserve"> </w:t>
      </w:r>
      <w:r w:rsidRPr="008E15CA">
        <w:t>화면</w:t>
      </w:r>
      <w:r w:rsidRPr="008E15CA">
        <w:t xml:space="preserve">, </w:t>
      </w:r>
      <w:r w:rsidRPr="008E15CA">
        <w:t>닫기</w:t>
      </w:r>
      <w:r w:rsidRPr="008E15CA">
        <w:t xml:space="preserve"> </w:t>
      </w:r>
      <w:r w:rsidR="004F595F" w:rsidRPr="008E15CA">
        <w:rPr>
          <w:rFonts w:hint="eastAsia"/>
        </w:rPr>
        <w:t>버튼</w:t>
      </w:r>
      <w:r w:rsidR="004F595F" w:rsidRPr="008E15CA">
        <w:rPr>
          <w:rFonts w:hint="eastAsia"/>
        </w:rPr>
        <w:t xml:space="preserve"> </w:t>
      </w:r>
      <w:r w:rsidR="004F595F" w:rsidRPr="008E15CA">
        <w:rPr>
          <w:rFonts w:hint="eastAsia"/>
        </w:rPr>
        <w:t>등을</w:t>
      </w:r>
      <w:r w:rsidRPr="008E15CA">
        <w:t xml:space="preserve"> </w:t>
      </w:r>
      <w:r w:rsidRPr="008E15CA">
        <w:t>처리한다</w:t>
      </w:r>
    </w:p>
    <w:p w:rsidR="008E15CA" w:rsidRPr="008E15CA" w:rsidRDefault="008E15CA" w:rsidP="00F3536C">
      <w:pPr>
        <w:pStyle w:val="a5"/>
      </w:pPr>
      <w:r w:rsidRPr="008E15CA">
        <w:t>void Keypad_mainTask(void) {</w:t>
      </w:r>
    </w:p>
    <w:p w:rsidR="008E15CA" w:rsidRPr="008E15CA" w:rsidRDefault="008E15CA" w:rsidP="00F3536C">
      <w:pPr>
        <w:pStyle w:val="a5"/>
      </w:pPr>
      <w:r w:rsidRPr="008E15CA">
        <w:tab/>
        <w:t>int rawKeypadValue</w:t>
      </w:r>
      <w:r w:rsidRPr="008E15CA">
        <w:tab/>
        <w:t>= 0;</w:t>
      </w:r>
    </w:p>
    <w:p w:rsidR="004A40B6" w:rsidRDefault="008E15CA" w:rsidP="00F3536C">
      <w:pPr>
        <w:pStyle w:val="a5"/>
      </w:pPr>
      <w:r w:rsidRPr="008E15CA">
        <w:tab/>
        <w:t>char mappedValue</w:t>
      </w:r>
      <w:r w:rsidRPr="008E15CA">
        <w:tab/>
        <w:t>= '0';</w:t>
      </w:r>
    </w:p>
    <w:p w:rsidR="008E15CA" w:rsidRPr="008E15CA" w:rsidRDefault="008E15CA" w:rsidP="00F3536C">
      <w:pPr>
        <w:pStyle w:val="a5"/>
      </w:pPr>
      <w:r w:rsidRPr="008E15CA">
        <w:tab/>
        <w:t>int lockerNumber</w:t>
      </w:r>
      <w:r w:rsidRPr="008E15CA">
        <w:tab/>
        <w:t>= 0;</w:t>
      </w:r>
    </w:p>
    <w:p w:rsidR="008E15CA" w:rsidRPr="008E15CA" w:rsidRDefault="008E15CA" w:rsidP="00F3536C">
      <w:pPr>
        <w:pStyle w:val="a5"/>
      </w:pPr>
      <w:r w:rsidRPr="008E15CA">
        <w:tab/>
        <w:t>int mode = DATA_getSystemState();</w:t>
      </w:r>
      <w:r w:rsidRPr="008E15CA">
        <w:tab/>
      </w:r>
    </w:p>
    <w:p w:rsidR="008E15CA" w:rsidRPr="008E15CA" w:rsidRDefault="008E15CA" w:rsidP="00F3536C">
      <w:pPr>
        <w:pStyle w:val="a5"/>
      </w:pPr>
      <w:r w:rsidRPr="008E15CA">
        <w:tab/>
        <w:t>//keypad</w:t>
      </w:r>
      <w:r w:rsidRPr="008E15CA">
        <w:rPr>
          <w:rFonts w:eastAsia="맑은 고딕" w:cs="맑은 고딕"/>
        </w:rPr>
        <w:t>를</w:t>
      </w:r>
      <w:r w:rsidRPr="008E15CA">
        <w:t xml:space="preserve"> </w:t>
      </w:r>
      <w:r w:rsidR="004F595F" w:rsidRPr="008E15CA">
        <w:rPr>
          <w:rFonts w:eastAsia="맑은 고딕" w:cs="맑은 고딕" w:hint="eastAsia"/>
        </w:rPr>
        <w:t>작동시키</w:t>
      </w:r>
      <w:r w:rsidR="004F595F" w:rsidRPr="008E15CA">
        <w:rPr>
          <w:rFonts w:eastAsia="맑은 고딕" w:cs="맑은 고딕" w:hint="eastAsia"/>
        </w:rPr>
        <w:t xml:space="preserve"> </w:t>
      </w:r>
      <w:r w:rsidR="004F595F" w:rsidRPr="008E15CA">
        <w:rPr>
          <w:rFonts w:eastAsia="맑은 고딕" w:cs="맑은 고딕" w:hint="eastAsia"/>
        </w:rPr>
        <w:t>위해</w:t>
      </w:r>
      <w:r w:rsidRPr="008E15CA">
        <w:t xml:space="preserve"> GPIO </w:t>
      </w:r>
      <w:r w:rsidRPr="008E15CA">
        <w:rPr>
          <w:rFonts w:eastAsia="맑은 고딕" w:cs="맑은 고딕"/>
        </w:rPr>
        <w:t>세팅을</w:t>
      </w:r>
      <w:r w:rsidRPr="008E15CA">
        <w:t xml:space="preserve"> </w:t>
      </w:r>
      <w:r w:rsidR="004F595F" w:rsidRPr="008E15CA">
        <w:rPr>
          <w:rFonts w:eastAsia="맑은 고딕" w:cs="맑은 고딕" w:hint="eastAsia"/>
        </w:rPr>
        <w:t>로드</w:t>
      </w:r>
      <w:r w:rsidR="004F595F" w:rsidRPr="008E15CA">
        <w:rPr>
          <w:rFonts w:eastAsia="맑은 고딕" w:cs="맑은 고딕" w:hint="eastAsia"/>
        </w:rPr>
        <w:t xml:space="preserve"> </w:t>
      </w:r>
      <w:r w:rsidR="004F595F" w:rsidRPr="008E15CA">
        <w:rPr>
          <w:rFonts w:eastAsia="맑은 고딕" w:cs="맑은 고딕" w:hint="eastAsia"/>
        </w:rPr>
        <w:t>한다</w:t>
      </w:r>
    </w:p>
    <w:p w:rsidR="008E15CA" w:rsidRPr="008E15CA" w:rsidRDefault="008E15CA" w:rsidP="00F3536C">
      <w:pPr>
        <w:pStyle w:val="a5"/>
      </w:pPr>
      <w:r w:rsidRPr="008E15CA">
        <w:tab/>
        <w:t>load_LPC_GPIO_settingFrom(keypad_GPIO_SETTING);</w:t>
      </w:r>
    </w:p>
    <w:p w:rsidR="008E15CA" w:rsidRPr="008E15CA" w:rsidRDefault="008E15CA" w:rsidP="00F3536C">
      <w:pPr>
        <w:pStyle w:val="a5"/>
      </w:pPr>
      <w:r w:rsidRPr="008E15CA">
        <w:tab/>
        <w:t>//keypad</w:t>
      </w:r>
      <w:r w:rsidRPr="008E15CA">
        <w:t>가</w:t>
      </w:r>
      <w:r w:rsidRPr="008E15CA">
        <w:t xml:space="preserve"> </w:t>
      </w:r>
      <w:r w:rsidR="004F595F" w:rsidRPr="008E15CA">
        <w:rPr>
          <w:rFonts w:hint="eastAsia"/>
        </w:rPr>
        <w:t>눌린</w:t>
      </w:r>
      <w:r w:rsidR="004F595F" w:rsidRPr="008E15CA">
        <w:rPr>
          <w:rFonts w:hint="eastAsia"/>
        </w:rPr>
        <w:t xml:space="preserve"> </w:t>
      </w:r>
      <w:r w:rsidR="004F595F" w:rsidRPr="008E15CA">
        <w:rPr>
          <w:rFonts w:hint="eastAsia"/>
        </w:rPr>
        <w:t>값을</w:t>
      </w:r>
      <w:r w:rsidRPr="008E15CA">
        <w:t xml:space="preserve"> </w:t>
      </w:r>
      <w:r w:rsidR="004F595F">
        <w:t>얻</w:t>
      </w:r>
      <w:r w:rsidRPr="008E15CA">
        <w:t>고</w:t>
      </w:r>
      <w:r w:rsidRPr="008E15CA">
        <w:t xml:space="preserve"> </w:t>
      </w:r>
      <w:r w:rsidRPr="008E15CA">
        <w:t>매핑된</w:t>
      </w:r>
      <w:r w:rsidRPr="008E15CA">
        <w:t xml:space="preserve"> </w:t>
      </w:r>
      <w:r w:rsidRPr="008E15CA">
        <w:t>키패드의</w:t>
      </w:r>
      <w:r w:rsidRPr="008E15CA">
        <w:t xml:space="preserve"> </w:t>
      </w:r>
      <w:r w:rsidRPr="008E15CA">
        <w:t>값을</w:t>
      </w:r>
      <w:r w:rsidRPr="008E15CA">
        <w:t xml:space="preserve"> </w:t>
      </w:r>
      <w:r w:rsidRPr="008E15CA">
        <w:t>구한다</w:t>
      </w:r>
    </w:p>
    <w:p w:rsidR="008E15CA" w:rsidRPr="008E15CA" w:rsidRDefault="008E15CA" w:rsidP="00F3536C">
      <w:pPr>
        <w:pStyle w:val="a5"/>
      </w:pPr>
      <w:r w:rsidRPr="008E15CA">
        <w:tab/>
        <w:t>rawKeypadValue = KEYPAD_getPressKeyNumber(DEFAULT_KEYPAD_EXIO_NUM);</w:t>
      </w:r>
    </w:p>
    <w:p w:rsidR="008E15CA" w:rsidRPr="008E15CA" w:rsidRDefault="008E15CA" w:rsidP="00F3536C">
      <w:pPr>
        <w:pStyle w:val="a5"/>
      </w:pPr>
      <w:r w:rsidRPr="008E15CA">
        <w:tab/>
        <w:t>mappedValue = keypadMappingVector[rawKeypadValue];</w:t>
      </w:r>
    </w:p>
    <w:p w:rsidR="008E15CA" w:rsidRPr="008E15CA" w:rsidRDefault="008E15CA" w:rsidP="00F3536C">
      <w:pPr>
        <w:pStyle w:val="a5"/>
      </w:pPr>
    </w:p>
    <w:p w:rsidR="008E15CA" w:rsidRPr="008E15CA" w:rsidRDefault="008E15CA" w:rsidP="00F3536C">
      <w:pPr>
        <w:pStyle w:val="a5"/>
      </w:pPr>
      <w:r w:rsidRPr="008E15CA">
        <w:tab/>
        <w:t>//</w:t>
      </w:r>
      <w:r w:rsidRPr="008E15CA">
        <w:t>눌린것이</w:t>
      </w:r>
      <w:r w:rsidRPr="008E15CA">
        <w:t xml:space="preserve"> </w:t>
      </w:r>
      <w:r w:rsidRPr="008E15CA">
        <w:t>없다면</w:t>
      </w:r>
      <w:r w:rsidRPr="008E15CA">
        <w:t xml:space="preserve"> </w:t>
      </w:r>
      <w:r w:rsidR="004F595F" w:rsidRPr="008E15CA">
        <w:rPr>
          <w:rFonts w:hint="eastAsia"/>
        </w:rPr>
        <w:t>이전</w:t>
      </w:r>
      <w:r w:rsidR="004F595F" w:rsidRPr="008E15CA">
        <w:rPr>
          <w:rFonts w:hint="eastAsia"/>
        </w:rPr>
        <w:t xml:space="preserve"> </w:t>
      </w:r>
      <w:r w:rsidR="004F595F" w:rsidRPr="008E15CA">
        <w:rPr>
          <w:rFonts w:hint="eastAsia"/>
        </w:rPr>
        <w:t>값을</w:t>
      </w:r>
      <w:r w:rsidRPr="008E15CA">
        <w:t xml:space="preserve"> </w:t>
      </w:r>
      <w:r w:rsidRPr="008E15CA">
        <w:t>갱신하고</w:t>
      </w:r>
      <w:r w:rsidRPr="008E15CA">
        <w:t xml:space="preserve"> </w:t>
      </w:r>
      <w:r w:rsidRPr="008E15CA">
        <w:t>반환한다</w:t>
      </w:r>
    </w:p>
    <w:p w:rsidR="008E15CA" w:rsidRPr="008E15CA" w:rsidRDefault="008E15CA" w:rsidP="00F3536C">
      <w:pPr>
        <w:pStyle w:val="a5"/>
      </w:pPr>
      <w:r w:rsidRPr="008E15CA">
        <w:tab/>
        <w:t>if (rawKeypadValue == KEYPAD_UP)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prevKeypadValue = KEYPAD_UP;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return;</w:t>
      </w:r>
    </w:p>
    <w:p w:rsidR="008E15CA" w:rsidRPr="008E15CA" w:rsidRDefault="008E15CA" w:rsidP="00F3536C">
      <w:pPr>
        <w:pStyle w:val="a5"/>
      </w:pPr>
      <w:r w:rsidRPr="008E15CA">
        <w:tab/>
        <w:t>}</w:t>
      </w:r>
    </w:p>
    <w:p w:rsidR="00E33C17" w:rsidRDefault="008E15CA" w:rsidP="00F3536C">
      <w:pPr>
        <w:pStyle w:val="a5"/>
      </w:pPr>
      <w:r w:rsidRPr="008E15CA">
        <w:tab/>
        <w:t>//</w:t>
      </w:r>
      <w:r w:rsidRPr="008E15CA">
        <w:t>키패드가</w:t>
      </w:r>
      <w:r w:rsidRPr="008E15CA">
        <w:t xml:space="preserve"> down</w:t>
      </w:r>
      <w:r w:rsidRPr="008E15CA">
        <w:t>이</w:t>
      </w:r>
      <w:r w:rsidRPr="008E15CA">
        <w:t xml:space="preserve"> </w:t>
      </w:r>
      <w:r w:rsidRPr="008E15CA">
        <w:t>되는</w:t>
      </w:r>
      <w:r w:rsidRPr="008E15CA">
        <w:t xml:space="preserve"> </w:t>
      </w:r>
      <w:r w:rsidR="00E33C17">
        <w:t>상태</w:t>
      </w:r>
      <w:r w:rsidR="00E33C17">
        <w:rPr>
          <w:rFonts w:hint="eastAsia"/>
        </w:rPr>
        <w:t xml:space="preserve"> </w:t>
      </w:r>
      <w:r w:rsidR="004F595F">
        <w:rPr>
          <w:rFonts w:hint="eastAsia"/>
        </w:rPr>
        <w:t>일때</w:t>
      </w:r>
      <w:r w:rsidR="00E33C17">
        <w:rPr>
          <w:rFonts w:hint="eastAsia"/>
        </w:rPr>
        <w:t>만</w:t>
      </w:r>
      <w:r w:rsidR="00E33C17">
        <w:rPr>
          <w:rFonts w:hint="eastAsia"/>
        </w:rPr>
        <w:t xml:space="preserve"> </w:t>
      </w:r>
      <w:r w:rsidR="00E33C17">
        <w:rPr>
          <w:rFonts w:hint="eastAsia"/>
        </w:rPr>
        <w:t>한번만</w:t>
      </w:r>
      <w:r w:rsidR="00E33C17">
        <w:rPr>
          <w:rFonts w:hint="eastAsia"/>
        </w:rPr>
        <w:t xml:space="preserve"> </w:t>
      </w:r>
      <w:r w:rsidR="00E33C17">
        <w:rPr>
          <w:rFonts w:hint="eastAsia"/>
        </w:rPr>
        <w:t>입력이</w:t>
      </w:r>
      <w:r w:rsidR="00E33C17">
        <w:rPr>
          <w:rFonts w:hint="eastAsia"/>
        </w:rPr>
        <w:t xml:space="preserve"> </w:t>
      </w:r>
      <w:r w:rsidR="00E33C17">
        <w:rPr>
          <w:rFonts w:hint="eastAsia"/>
        </w:rPr>
        <w:t>되도록</w:t>
      </w:r>
      <w:r w:rsidR="00E33C17">
        <w:rPr>
          <w:rFonts w:hint="eastAsia"/>
        </w:rPr>
        <w:t xml:space="preserve"> </w:t>
      </w:r>
      <w:r w:rsidR="00E33C17">
        <w:rPr>
          <w:rFonts w:hint="eastAsia"/>
        </w:rPr>
        <w:t>하여</w:t>
      </w:r>
      <w:r w:rsidR="00E33C17">
        <w:rPr>
          <w:rFonts w:hint="eastAsia"/>
        </w:rPr>
        <w:t xml:space="preserve"> </w:t>
      </w:r>
      <w:r w:rsidRPr="008E15CA">
        <w:t>키패드가</w:t>
      </w:r>
      <w:r w:rsidRPr="008E15CA">
        <w:t xml:space="preserve"> </w:t>
      </w:r>
      <w:r w:rsidRPr="008E15CA">
        <w:t>눌린</w:t>
      </w:r>
      <w:r w:rsidRPr="008E15CA">
        <w:t xml:space="preserve"> </w:t>
      </w:r>
      <w:r w:rsidRPr="008E15CA">
        <w:t>이후</w:t>
      </w:r>
      <w:r w:rsidRPr="008E15CA">
        <w:t xml:space="preserve"> </w:t>
      </w:r>
      <w:r w:rsidR="00E33C17">
        <w:tab/>
      </w:r>
    </w:p>
    <w:p w:rsidR="008E15CA" w:rsidRPr="004948E8" w:rsidRDefault="00E33C17" w:rsidP="00F3536C">
      <w:pPr>
        <w:pStyle w:val="a5"/>
      </w:pPr>
      <w:r>
        <w:t xml:space="preserve">  //</w:t>
      </w:r>
      <w:r w:rsidR="008E15CA" w:rsidRPr="008E15CA">
        <w:rPr>
          <w:rFonts w:eastAsia="맑은 고딕" w:cs="맑은 고딕"/>
        </w:rPr>
        <w:t>중복되게</w:t>
      </w:r>
      <w:r w:rsidR="008E15CA" w:rsidRPr="008E15CA">
        <w:t xml:space="preserve"> </w:t>
      </w:r>
      <w:r w:rsidR="008E15CA" w:rsidRPr="008E15CA">
        <w:rPr>
          <w:rFonts w:eastAsia="맑은 고딕" w:cs="맑은 고딕"/>
        </w:rPr>
        <w:t>입력</w:t>
      </w:r>
      <w:r w:rsidR="004948E8">
        <w:rPr>
          <w:rFonts w:asciiTheme="minorEastAsia" w:hAnsiTheme="minorEastAsia" w:hint="eastAsia"/>
        </w:rPr>
        <w:t>됨을</w:t>
      </w:r>
      <w:r w:rsidR="004948E8">
        <w:rPr>
          <w:rFonts w:hint="eastAsia"/>
        </w:rPr>
        <w:t xml:space="preserve"> </w:t>
      </w:r>
      <w:r w:rsidR="004948E8">
        <w:rPr>
          <w:rFonts w:hint="eastAsia"/>
        </w:rPr>
        <w:t>방지한다</w:t>
      </w:r>
    </w:p>
    <w:p w:rsidR="008E15CA" w:rsidRPr="008E15CA" w:rsidRDefault="008E15CA" w:rsidP="00F3536C">
      <w:pPr>
        <w:pStyle w:val="a5"/>
      </w:pPr>
      <w:r w:rsidRPr="008E15CA">
        <w:lastRenderedPageBreak/>
        <w:tab/>
        <w:t>if (rawKeypadValue != KEYPAD_UP &amp;&amp; prevKeypadValue == KEYPAD_UP)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prevKeypadValue = rawKeypadValue;</w:t>
      </w:r>
    </w:p>
    <w:p w:rsidR="008E15CA" w:rsidRPr="008E15CA" w:rsidRDefault="008E15CA" w:rsidP="00F3536C">
      <w:pPr>
        <w:pStyle w:val="a5"/>
      </w:pP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//</w:t>
      </w:r>
      <w:r w:rsidRPr="008E15CA">
        <w:t>서버와</w:t>
      </w:r>
      <w:r w:rsidRPr="008E15CA">
        <w:t xml:space="preserve"> </w:t>
      </w:r>
      <w:r w:rsidRPr="008E15CA">
        <w:t>연결이</w:t>
      </w:r>
      <w:r w:rsidRPr="008E15CA">
        <w:t xml:space="preserve"> </w:t>
      </w:r>
      <w:r w:rsidR="00130D89" w:rsidRPr="008E15CA">
        <w:rPr>
          <w:rFonts w:hint="eastAsia"/>
        </w:rPr>
        <w:t>끊어졌을</w:t>
      </w:r>
      <w:r w:rsidR="00130D89" w:rsidRPr="008E15CA">
        <w:rPr>
          <w:rFonts w:hint="eastAsia"/>
        </w:rPr>
        <w:t xml:space="preserve"> </w:t>
      </w:r>
      <w:r w:rsidR="00130D89" w:rsidRPr="008E15CA">
        <w:rPr>
          <w:rFonts w:hint="eastAsia"/>
        </w:rPr>
        <w:t>경우</w:t>
      </w:r>
      <w:r w:rsidRPr="008E15CA">
        <w:t xml:space="preserve"> </w:t>
      </w:r>
      <w:r w:rsidRPr="008E15CA">
        <w:t>입력을</w:t>
      </w:r>
      <w:r w:rsidRPr="008E15CA">
        <w:t xml:space="preserve"> </w:t>
      </w:r>
      <w:r w:rsidRPr="008E15CA">
        <w:t>처리하지</w:t>
      </w:r>
      <w:r w:rsidRPr="008E15CA">
        <w:t xml:space="preserve"> </w:t>
      </w:r>
      <w:r w:rsidRPr="008E15CA">
        <w:t>않는다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if (DATA_isServerConnected() == false)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return 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//</w:t>
      </w:r>
      <w:r w:rsidRPr="008E15CA">
        <w:rPr>
          <w:rFonts w:eastAsia="맑은 고딕" w:cs="맑은 고딕"/>
        </w:rPr>
        <w:t>각</w:t>
      </w:r>
      <w:r w:rsidRPr="008E15CA">
        <w:t xml:space="preserve"> </w:t>
      </w:r>
      <w:r w:rsidRPr="008E15CA">
        <w:rPr>
          <w:rFonts w:eastAsia="맑은 고딕" w:cs="맑은 고딕"/>
        </w:rPr>
        <w:t>모드에</w:t>
      </w:r>
      <w:r w:rsidRPr="008E15CA">
        <w:t xml:space="preserve"> </w:t>
      </w:r>
      <w:r w:rsidRPr="008E15CA">
        <w:rPr>
          <w:rFonts w:eastAsia="맑은 고딕" w:cs="맑은 고딕"/>
        </w:rPr>
        <w:t>따른</w:t>
      </w:r>
      <w:r w:rsidRPr="008E15CA">
        <w:t xml:space="preserve"> keypad </w:t>
      </w:r>
      <w:r w:rsidRPr="008E15CA">
        <w:rPr>
          <w:rFonts w:eastAsia="맑은 고딕" w:cs="맑은 고딕"/>
        </w:rPr>
        <w:t>동작을</w:t>
      </w:r>
      <w:r w:rsidRPr="008E15CA">
        <w:t xml:space="preserve"> </w:t>
      </w:r>
      <w:r w:rsidRPr="008E15CA">
        <w:rPr>
          <w:rFonts w:eastAsia="맑은 고딕" w:cs="맑은 고딕"/>
        </w:rPr>
        <w:t>처리한다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//</w:t>
      </w:r>
      <w:r w:rsidRPr="008E15CA">
        <w:rPr>
          <w:rFonts w:eastAsia="맑은 고딕" w:cs="맑은 고딕"/>
        </w:rPr>
        <w:t>각</w:t>
      </w:r>
      <w:r w:rsidRPr="008E15CA">
        <w:t xml:space="preserve"> </w:t>
      </w:r>
      <w:r w:rsidRPr="008E15CA">
        <w:rPr>
          <w:rFonts w:eastAsia="맑은 고딕" w:cs="맑은 고딕"/>
        </w:rPr>
        <w:t>모드에</w:t>
      </w:r>
      <w:r w:rsidRPr="008E15CA">
        <w:t xml:space="preserve"> </w:t>
      </w:r>
      <w:r w:rsidRPr="008E15CA">
        <w:rPr>
          <w:rFonts w:eastAsia="맑은 고딕" w:cs="맑은 고딕"/>
        </w:rPr>
        <w:t>대해</w:t>
      </w:r>
      <w:r w:rsidRPr="008E15CA">
        <w:t xml:space="preserve"> </w:t>
      </w:r>
      <w:r w:rsidRPr="008E15CA">
        <w:rPr>
          <w:rFonts w:eastAsia="맑은 고딕" w:cs="맑은 고딕"/>
        </w:rPr>
        <w:t>올바른</w:t>
      </w:r>
      <w:r w:rsidRPr="008E15CA">
        <w:t xml:space="preserve"> </w:t>
      </w:r>
      <w:r w:rsidRPr="008E15CA">
        <w:rPr>
          <w:rFonts w:eastAsia="맑은 고딕" w:cs="맑은 고딕"/>
        </w:rPr>
        <w:t>입력을</w:t>
      </w:r>
      <w:r w:rsidRPr="008E15CA">
        <w:t xml:space="preserve"> </w:t>
      </w:r>
      <w:r w:rsidR="00130D89">
        <w:rPr>
          <w:rFonts w:eastAsia="맑은 고딕" w:cs="맑은 고딕"/>
        </w:rPr>
        <w:t>했</w:t>
      </w:r>
      <w:r w:rsidR="00130D89">
        <w:rPr>
          <w:rFonts w:eastAsia="맑은 고딕" w:cs="맑은 고딕" w:hint="eastAsia"/>
        </w:rPr>
        <w:t>을때</w:t>
      </w:r>
      <w:r w:rsidRPr="008E15CA">
        <w:t xml:space="preserve"> LCD_setRefresh</w:t>
      </w:r>
      <w:r w:rsidRPr="008E15CA">
        <w:rPr>
          <w:rFonts w:eastAsia="맑은 고딕" w:cs="맑은 고딕"/>
        </w:rPr>
        <w:t>를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//</w:t>
      </w:r>
      <w:r w:rsidRPr="008E15CA">
        <w:t>호출하는</w:t>
      </w:r>
      <w:r w:rsidR="006E7B14">
        <w:rPr>
          <w:rFonts w:hint="eastAsia"/>
        </w:rPr>
        <w:t xml:space="preserve"> </w:t>
      </w:r>
      <w:r w:rsidRPr="008E15CA">
        <w:t>것으로</w:t>
      </w:r>
      <w:r w:rsidRPr="008E15CA">
        <w:t xml:space="preserve"> lcd </w:t>
      </w:r>
      <w:r w:rsidRPr="008E15CA">
        <w:t>화면을</w:t>
      </w:r>
      <w:r w:rsidRPr="008E15CA">
        <w:t xml:space="preserve"> </w:t>
      </w:r>
      <w:r w:rsidRPr="008E15CA">
        <w:t>갱신한다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switch (mode){</w:t>
      </w:r>
      <w:r w:rsidRPr="008E15CA">
        <w:tab/>
      </w:r>
      <w:r w:rsidRPr="008E15CA">
        <w:tab/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//</w:t>
      </w:r>
      <w:r w:rsidRPr="008E15CA">
        <w:t>락커의</w:t>
      </w:r>
      <w:r w:rsidRPr="008E15CA">
        <w:t xml:space="preserve"> </w:t>
      </w:r>
      <w:r w:rsidRPr="008E15CA">
        <w:t>번호를</w:t>
      </w:r>
      <w:r w:rsidRPr="008E15CA">
        <w:t xml:space="preserve"> </w:t>
      </w:r>
      <w:r w:rsidRPr="008E15CA">
        <w:t>선택하는</w:t>
      </w:r>
      <w:r w:rsidRPr="008E15CA">
        <w:t xml:space="preserve"> </w:t>
      </w:r>
      <w:r w:rsidRPr="008E15CA">
        <w:t>모드</w:t>
      </w:r>
      <w:r w:rsidRPr="008E15CA">
        <w:t xml:space="preserve"> 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case SYSTEM_STATE_SELECT_LOCKER_NUMBER: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번호를</w:t>
      </w:r>
      <w:r w:rsidRPr="008E15CA">
        <w:t xml:space="preserve"> </w:t>
      </w:r>
      <w:r w:rsidRPr="008E15CA">
        <w:t>눌렀을</w:t>
      </w:r>
      <w:r w:rsidR="00134AC3">
        <w:rPr>
          <w:rFonts w:hint="eastAsia"/>
        </w:rPr>
        <w:t xml:space="preserve"> </w:t>
      </w:r>
      <w:r w:rsidRPr="008E15CA">
        <w:t>때의</w:t>
      </w:r>
      <w:r w:rsidRPr="008E15CA">
        <w:t xml:space="preserve"> </w:t>
      </w:r>
      <w:r w:rsidRPr="008E15CA">
        <w:t>처리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="00134AC3">
        <w:t>락커</w:t>
      </w:r>
      <w:r w:rsidRPr="008E15CA">
        <w:t xml:space="preserve"> </w:t>
      </w:r>
      <w:r w:rsidRPr="008E15CA">
        <w:t>번호는</w:t>
      </w:r>
      <w:r w:rsidRPr="008E15CA">
        <w:t xml:space="preserve"> 1~18 </w:t>
      </w:r>
      <w:r w:rsidRPr="008E15CA">
        <w:t>까지</w:t>
      </w:r>
      <w:r w:rsidRPr="008E15CA">
        <w:t xml:space="preserve"> </w:t>
      </w:r>
      <w:r w:rsidRPr="008E15CA">
        <w:t>있으므로</w:t>
      </w:r>
      <w:r w:rsidRPr="008E15CA">
        <w:t xml:space="preserve"> </w:t>
      </w:r>
      <w:r w:rsidRPr="008E15CA">
        <w:t>범위를</w:t>
      </w:r>
      <w:r w:rsidRPr="008E15CA">
        <w:t xml:space="preserve"> </w:t>
      </w:r>
      <w:r w:rsidRPr="008E15CA">
        <w:t>넘어가는</w:t>
      </w:r>
      <w:r w:rsidRPr="008E15CA">
        <w:t xml:space="preserve"> </w:t>
      </w:r>
      <w:r w:rsidRPr="008E15CA">
        <w:t>값은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처리하지않다</w:t>
      </w:r>
      <w:r w:rsidRPr="008E15CA">
        <w:t xml:space="preserve">. </w:t>
      </w:r>
      <w:r w:rsidRPr="008E15CA">
        <w:t>범위를</w:t>
      </w:r>
      <w:r w:rsidRPr="008E15CA">
        <w:t xml:space="preserve"> </w:t>
      </w:r>
      <w:r w:rsidRPr="008E15CA">
        <w:t>안에</w:t>
      </w:r>
      <w:r w:rsidRPr="008E15CA">
        <w:t xml:space="preserve"> </w:t>
      </w:r>
      <w:r w:rsidRPr="008E15CA">
        <w:t>있다면</w:t>
      </w:r>
      <w:r w:rsidRPr="008E15CA">
        <w:t xml:space="preserve"> </w:t>
      </w:r>
      <w:r w:rsidRPr="008E15CA">
        <w:t>선택한</w:t>
      </w:r>
      <w:r w:rsidRPr="008E15CA">
        <w:t xml:space="preserve"> </w:t>
      </w:r>
      <w:r w:rsidRPr="008E15CA">
        <w:t>락커</w:t>
      </w:r>
      <w:r w:rsidR="00134AC3">
        <w:rPr>
          <w:rFonts w:hint="eastAsia"/>
        </w:rPr>
        <w:t xml:space="preserve"> </w:t>
      </w:r>
      <w:r w:rsidRPr="008E15CA">
        <w:t>번호를</w:t>
      </w:r>
      <w:r w:rsidRPr="008E15CA">
        <w:t xml:space="preserve"> </w:t>
      </w:r>
      <w:r w:rsidRPr="008E15CA">
        <w:t>갱신한다</w:t>
      </w:r>
      <w:r w:rsidRPr="008E15CA">
        <w:t>.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if (mappedValue &gt;= '0' &amp;&amp; mappedValue &lt;= '9')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lockerNumber = DATA_getSelectedLockerNumber();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lockerNumber = lockerNumber * 10 + mappedValue - '0';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//</w:t>
      </w:r>
      <w:r w:rsidRPr="008E15CA">
        <w:t>선택한</w:t>
      </w:r>
      <w:r w:rsidRPr="008E15CA">
        <w:t xml:space="preserve"> </w:t>
      </w:r>
      <w:r w:rsidRPr="008E15CA">
        <w:t>락커번호를</w:t>
      </w:r>
      <w:r w:rsidRPr="008E15CA">
        <w:t xml:space="preserve"> </w:t>
      </w:r>
      <w:r w:rsidRPr="008E15CA">
        <w:t>갱신한다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if (lockerNumber &lt;= 18)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</w:r>
      <w:r w:rsidRPr="008E15CA">
        <w:tab/>
        <w:t>LCD_setRefresh();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</w:r>
      <w:r w:rsidRPr="008E15CA">
        <w:tab/>
        <w:t>DATA_setSelectedLockerNumber(lockerNumber);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입력된</w:t>
      </w:r>
      <w:r w:rsidRPr="008E15CA">
        <w:t xml:space="preserve"> </w:t>
      </w:r>
      <w:r w:rsidRPr="008E15CA">
        <w:t>마지막번호를</w:t>
      </w:r>
      <w:r w:rsidRPr="008E15CA">
        <w:t xml:space="preserve"> </w:t>
      </w:r>
      <w:r w:rsidRPr="008E15CA">
        <w:t>지우는</w:t>
      </w:r>
      <w:r w:rsidRPr="008E15CA">
        <w:t xml:space="preserve"> </w:t>
      </w:r>
      <w:r w:rsidRPr="008E15CA">
        <w:t>동작을</w:t>
      </w:r>
      <w:r w:rsidRPr="008E15CA">
        <w:t xml:space="preserve"> </w:t>
      </w:r>
      <w:r w:rsidRPr="008E15CA">
        <w:t>처리한다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else if (mappedValue == KEY_CLEAR)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LCD_setRefresh();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lockerNumber = DATA_getSelectedLockerNumber();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lockerNumber /= 10;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DATA_setSelectedLockerNumber(lockerNumber);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다음페이지를</w:t>
      </w:r>
      <w:r w:rsidRPr="008E15CA">
        <w:t xml:space="preserve"> </w:t>
      </w:r>
      <w:r w:rsidRPr="008E15CA">
        <w:t>선택</w:t>
      </w:r>
      <w:r w:rsidRPr="008E15CA">
        <w:t xml:space="preserve"> </w:t>
      </w:r>
      <w:r w:rsidRPr="008E15CA">
        <w:t>동작에</w:t>
      </w:r>
      <w:r w:rsidRPr="008E15CA">
        <w:t xml:space="preserve"> </w:t>
      </w:r>
      <w:r w:rsidRPr="008E15CA">
        <w:t>대한</w:t>
      </w:r>
      <w:r w:rsidRPr="008E15CA">
        <w:t xml:space="preserve"> </w:t>
      </w:r>
      <w:r w:rsidRPr="008E15CA">
        <w:t>처리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else if (mappedValue == KEY_GO_NEXT)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lockerNumber = DATA_getSelectedLockerNumber();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//</w:t>
      </w:r>
      <w:r w:rsidRPr="008E15CA">
        <w:t>선택한</w:t>
      </w:r>
      <w:r w:rsidRPr="008E15CA">
        <w:t xml:space="preserve"> </w:t>
      </w:r>
      <w:r w:rsidRPr="008E15CA">
        <w:t>락커의</w:t>
      </w:r>
      <w:r w:rsidRPr="008E15CA">
        <w:t xml:space="preserve"> </w:t>
      </w:r>
      <w:r w:rsidRPr="008E15CA">
        <w:t>번호가</w:t>
      </w:r>
      <w:r w:rsidRPr="008E15CA">
        <w:t xml:space="preserve"> </w:t>
      </w:r>
      <w:r w:rsidRPr="008E15CA">
        <w:t>유효할때만</w:t>
      </w:r>
      <w:r w:rsidRPr="008E15CA">
        <w:t xml:space="preserve"> </w:t>
      </w:r>
      <w:r w:rsidRPr="008E15CA">
        <w:t>다음화면으로</w:t>
      </w:r>
      <w:r w:rsidRPr="008E15CA">
        <w:t xml:space="preserve"> </w:t>
      </w:r>
      <w:r w:rsidRPr="008E15CA">
        <w:t>넘어간다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if (lockerNumber &lt;= 18 &amp;&amp; lockerNumber &gt;= 1)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</w:r>
      <w:r w:rsidRPr="008E15CA">
        <w:tab/>
        <w:t>LCD_setRefresh();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</w:r>
      <w:r w:rsidRPr="008E15CA">
        <w:tab/>
        <w:t>DATA_setSystemState(SYSTEM_STATE_ENTER_PASSWORD);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break;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//</w:t>
      </w:r>
      <w:r w:rsidRPr="008E15CA">
        <w:t>선택한</w:t>
      </w:r>
      <w:r w:rsidRPr="008E15CA">
        <w:t xml:space="preserve"> </w:t>
      </w:r>
      <w:r w:rsidRPr="008E15CA">
        <w:t>락커에</w:t>
      </w:r>
      <w:r w:rsidRPr="008E15CA">
        <w:t xml:space="preserve"> </w:t>
      </w:r>
      <w:r w:rsidRPr="008E15CA">
        <w:t>대한</w:t>
      </w:r>
      <w:r w:rsidRPr="008E15CA">
        <w:t xml:space="preserve"> </w:t>
      </w:r>
      <w:r w:rsidRPr="008E15CA">
        <w:t>비밀번호를</w:t>
      </w:r>
      <w:r w:rsidRPr="008E15CA">
        <w:t xml:space="preserve"> </w:t>
      </w:r>
      <w:r w:rsidRPr="008E15CA">
        <w:t>입력하는</w:t>
      </w:r>
      <w:r w:rsidRPr="008E15CA">
        <w:t xml:space="preserve"> </w:t>
      </w:r>
      <w:r w:rsidRPr="008E15CA">
        <w:t>모드</w:t>
      </w:r>
      <w:r w:rsidRPr="008E15CA">
        <w:t xml:space="preserve"> 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case SYSTEM_STATE_ENTER_PASSWORD: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번호</w:t>
      </w:r>
      <w:r w:rsidRPr="008E15CA">
        <w:t xml:space="preserve"> </w:t>
      </w:r>
      <w:r w:rsidR="00930C0C" w:rsidRPr="008E15CA">
        <w:rPr>
          <w:rFonts w:hint="eastAsia"/>
        </w:rPr>
        <w:t>입력</w:t>
      </w:r>
      <w:r w:rsidR="00930C0C" w:rsidRPr="008E15CA">
        <w:rPr>
          <w:rFonts w:hint="eastAsia"/>
        </w:rPr>
        <w:t xml:space="preserve"> </w:t>
      </w:r>
      <w:r w:rsidR="00930C0C" w:rsidRPr="008E15CA">
        <w:rPr>
          <w:rFonts w:hint="eastAsia"/>
        </w:rPr>
        <w:t>시</w:t>
      </w:r>
      <w:r w:rsidRPr="008E15CA">
        <w:t xml:space="preserve"> </w:t>
      </w:r>
      <w:r w:rsidRPr="008E15CA">
        <w:t>비밀번호</w:t>
      </w:r>
      <w:r w:rsidRPr="008E15CA">
        <w:t xml:space="preserve"> </w:t>
      </w:r>
      <w:r w:rsidRPr="008E15CA">
        <w:t>입력</w:t>
      </w:r>
      <w:r w:rsidRPr="008E15CA">
        <w:t xml:space="preserve"> </w:t>
      </w:r>
      <w:r w:rsidRPr="008E15CA">
        <w:t>처리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if (mappedValue &gt;= '0' &amp;&amp; mappedValue &lt;= '9')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LCD_setRefresh();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DATA_pushbackPassword(mappedValue - '0');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입력된</w:t>
      </w:r>
      <w:r w:rsidRPr="008E15CA">
        <w:t xml:space="preserve"> </w:t>
      </w:r>
      <w:r w:rsidRPr="008E15CA">
        <w:t>마지막</w:t>
      </w:r>
      <w:r w:rsidRPr="008E15CA">
        <w:t xml:space="preserve"> </w:t>
      </w:r>
      <w:r w:rsidRPr="008E15CA">
        <w:t>번호</w:t>
      </w:r>
      <w:r w:rsidRPr="008E15CA">
        <w:t xml:space="preserve"> </w:t>
      </w:r>
      <w:r w:rsidRPr="008E15CA">
        <w:t>삭제</w:t>
      </w:r>
      <w:r w:rsidRPr="008E15CA">
        <w:t xml:space="preserve"> </w:t>
      </w:r>
      <w:r w:rsidRPr="008E15CA">
        <w:t>처리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else if (mappedValue == KEY_CLEAR) {</w:t>
      </w:r>
    </w:p>
    <w:p w:rsidR="008E15CA" w:rsidRPr="008E15CA" w:rsidRDefault="008E15CA" w:rsidP="00F3536C">
      <w:pPr>
        <w:pStyle w:val="a5"/>
      </w:pPr>
      <w:r w:rsidRPr="008E15CA">
        <w:lastRenderedPageBreak/>
        <w:tab/>
      </w:r>
      <w:r w:rsidRPr="008E15CA">
        <w:tab/>
      </w:r>
      <w:r w:rsidRPr="008E15CA">
        <w:tab/>
      </w:r>
      <w:r w:rsidRPr="008E15CA">
        <w:tab/>
        <w:t>LCD_setRefresh();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DATA_popbackPassword();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}</w:t>
      </w:r>
      <w:r w:rsidRPr="008E15CA">
        <w:tab/>
      </w:r>
      <w:r w:rsidRPr="008E15CA">
        <w:tab/>
      </w:r>
      <w:r w:rsidRPr="008E15CA">
        <w:tab/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다음페이지를</w:t>
      </w:r>
      <w:r w:rsidRPr="008E15CA">
        <w:t xml:space="preserve"> </w:t>
      </w:r>
      <w:r w:rsidRPr="008E15CA">
        <w:t>처리한다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else if (mappedValue == KEY_GO_NEXT)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LCD_setRefresh();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DATA_setRequsetPermission(true);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DATA_setSystemState(SYSTEM_STATE_WAITING_RESPONSE);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비밀번호</w:t>
      </w:r>
      <w:r w:rsidRPr="008E15CA">
        <w:t xml:space="preserve"> </w:t>
      </w:r>
      <w:r w:rsidR="00930C0C" w:rsidRPr="008E15CA">
        <w:rPr>
          <w:rFonts w:hint="eastAsia"/>
        </w:rPr>
        <w:t>입력</w:t>
      </w:r>
      <w:r w:rsidR="00930C0C" w:rsidRPr="008E15CA">
        <w:rPr>
          <w:rFonts w:hint="eastAsia"/>
        </w:rPr>
        <w:t xml:space="preserve"> </w:t>
      </w:r>
      <w:r w:rsidR="00930C0C" w:rsidRPr="008E15CA">
        <w:rPr>
          <w:rFonts w:hint="eastAsia"/>
        </w:rPr>
        <w:t>중</w:t>
      </w:r>
      <w:r w:rsidRPr="008E15CA">
        <w:t xml:space="preserve"> </w:t>
      </w:r>
      <w:r w:rsidRPr="008E15CA">
        <w:t>뒤로</w:t>
      </w:r>
      <w:r w:rsidRPr="008E15CA">
        <w:t xml:space="preserve"> </w:t>
      </w:r>
      <w:r w:rsidRPr="008E15CA">
        <w:t>돌아가기</w:t>
      </w:r>
      <w:r w:rsidRPr="008E15CA">
        <w:t xml:space="preserve"> </w:t>
      </w:r>
      <w:r w:rsidRPr="008E15CA">
        <w:t>처리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else if (mappedValue == KEY_GO_BACK)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//</w:t>
      </w:r>
      <w:r w:rsidRPr="008E15CA">
        <w:t>입력된</w:t>
      </w:r>
      <w:r w:rsidRPr="008E15CA">
        <w:t xml:space="preserve"> </w:t>
      </w:r>
      <w:r w:rsidRPr="008E15CA">
        <w:t>비밀번호와</w:t>
      </w:r>
      <w:r w:rsidRPr="008E15CA">
        <w:t xml:space="preserve"> </w:t>
      </w:r>
      <w:r w:rsidRPr="008E15CA">
        <w:t>락커번호를</w:t>
      </w:r>
      <w:r w:rsidRPr="008E15CA">
        <w:t xml:space="preserve"> </w:t>
      </w:r>
      <w:r w:rsidRPr="008E15CA">
        <w:t>삭제한다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DATA_clearPassword();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DATA_setSelectedLockerNumber(LOCKER_NUMBER_UNSELECTED);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LCD_setRefresh();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DATA_setSystemState(SYSTEM_STATE_SELECT_LOCKER_NUMBER);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break;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//</w:t>
      </w:r>
      <w:r w:rsidRPr="008E15CA">
        <w:t>서버와</w:t>
      </w:r>
      <w:r w:rsidRPr="008E15CA">
        <w:t xml:space="preserve"> </w:t>
      </w:r>
      <w:r w:rsidRPr="008E15CA">
        <w:t>통신을</w:t>
      </w:r>
      <w:r w:rsidRPr="008E15CA">
        <w:t xml:space="preserve"> </w:t>
      </w:r>
      <w:r w:rsidRPr="008E15CA">
        <w:t>하는</w:t>
      </w:r>
      <w:r w:rsidRPr="008E15CA">
        <w:t xml:space="preserve"> </w:t>
      </w:r>
      <w:r w:rsidRPr="008E15CA">
        <w:t>모드</w:t>
      </w:r>
      <w:r w:rsidRPr="008E15CA">
        <w:t xml:space="preserve"> </w:t>
      </w:r>
      <w:r w:rsidRPr="008E15CA">
        <w:t>통신</w:t>
      </w:r>
      <w:r w:rsidR="00930C0C">
        <w:rPr>
          <w:rFonts w:hint="eastAsia"/>
        </w:rPr>
        <w:t xml:space="preserve"> </w:t>
      </w:r>
      <w:r w:rsidRPr="008E15CA">
        <w:t>중에는</w:t>
      </w:r>
      <w:r w:rsidRPr="008E15CA">
        <w:t xml:space="preserve"> </w:t>
      </w:r>
      <w:r w:rsidRPr="008E15CA">
        <w:t>입력</w:t>
      </w:r>
      <w:r w:rsidRPr="008E15CA">
        <w:t xml:space="preserve"> </w:t>
      </w:r>
      <w:r w:rsidRPr="008E15CA">
        <w:t>받지않는다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case SYSTEM_STATE_WAITING_RESPONSE: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break;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//</w:t>
      </w:r>
      <w:r w:rsidRPr="008E15CA">
        <w:rPr>
          <w:rFonts w:eastAsia="맑은 고딕" w:cs="맑은 고딕"/>
        </w:rPr>
        <w:t>락커가</w:t>
      </w:r>
      <w:r w:rsidRPr="008E15CA">
        <w:t xml:space="preserve"> </w:t>
      </w:r>
      <w:r w:rsidRPr="008E15CA">
        <w:rPr>
          <w:rFonts w:eastAsia="맑은 고딕" w:cs="맑은 고딕"/>
        </w:rPr>
        <w:t>열렸을</w:t>
      </w:r>
      <w:r w:rsidRPr="008E15CA">
        <w:t xml:space="preserve"> </w:t>
      </w:r>
      <w:r w:rsidRPr="008E15CA">
        <w:rPr>
          <w:rFonts w:eastAsia="맑은 고딕" w:cs="맑은 고딕"/>
        </w:rPr>
        <w:t>때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case SYSTEM_STATE_OPEN_SUCCESS: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락커</w:t>
      </w:r>
      <w:r w:rsidRPr="008E15CA">
        <w:t xml:space="preserve"> </w:t>
      </w:r>
      <w:r w:rsidRPr="008E15CA">
        <w:t>닫기를</w:t>
      </w:r>
      <w:r w:rsidRPr="008E15CA">
        <w:t xml:space="preserve"> </w:t>
      </w:r>
      <w:r w:rsidRPr="008E15CA">
        <w:t>눌렀을</w:t>
      </w:r>
      <w:r w:rsidR="00930C0C">
        <w:rPr>
          <w:rFonts w:hint="eastAsia"/>
        </w:rPr>
        <w:t xml:space="preserve"> </w:t>
      </w:r>
      <w:r w:rsidR="00930C0C">
        <w:rPr>
          <w:rFonts w:hint="eastAsia"/>
        </w:rPr>
        <w:t>때</w:t>
      </w:r>
      <w:r w:rsidRPr="008E15CA">
        <w:t xml:space="preserve"> </w:t>
      </w:r>
      <w:r w:rsidRPr="008E15CA">
        <w:t>락커를</w:t>
      </w:r>
      <w:r w:rsidRPr="008E15CA">
        <w:t xml:space="preserve"> </w:t>
      </w:r>
      <w:r w:rsidRPr="008E15CA">
        <w:t>닫고</w:t>
      </w:r>
      <w:r w:rsidRPr="008E15CA">
        <w:t xml:space="preserve"> </w:t>
      </w:r>
      <w:r w:rsidRPr="008E15CA">
        <w:t>비밀번호와</w:t>
      </w:r>
      <w:r w:rsidRPr="008E15CA">
        <w:t xml:space="preserve"> </w:t>
      </w:r>
      <w:r w:rsidRPr="008E15CA">
        <w:t>선택한</w:t>
      </w:r>
      <w:r w:rsidRPr="008E15CA">
        <w:t xml:space="preserve"> 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락커</w:t>
      </w:r>
      <w:r w:rsidRPr="008E15CA">
        <w:t xml:space="preserve"> </w:t>
      </w:r>
      <w:r w:rsidRPr="008E15CA">
        <w:t>번호를</w:t>
      </w:r>
      <w:r w:rsidRPr="008E15CA">
        <w:t xml:space="preserve"> </w:t>
      </w:r>
      <w:r w:rsidRPr="008E15CA">
        <w:t>초기화하고</w:t>
      </w:r>
      <w:r w:rsidRPr="008E15CA">
        <w:t xml:space="preserve"> </w:t>
      </w:r>
      <w:r w:rsidRPr="008E15CA">
        <w:t>처음</w:t>
      </w:r>
      <w:r w:rsidRPr="008E15CA">
        <w:t xml:space="preserve"> </w:t>
      </w:r>
      <w:r w:rsidRPr="008E15CA">
        <w:t>화면으로</w:t>
      </w:r>
      <w:r w:rsidRPr="008E15CA">
        <w:t xml:space="preserve"> </w:t>
      </w:r>
      <w:r w:rsidRPr="008E15CA">
        <w:t>돌아간다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if (mappedValue == KEY_CLOSE)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MOTOR_setCloseLocker();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LCD_setRefresh();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DATA_setSystemState(SYSTEM_STATE_SELECT_LOCKER_NUMBER);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DATA_clearPassword();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DATA_setSelectedLockerNumber(LOCKER_NUMBER_UNSELECTED);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break;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//</w:t>
      </w:r>
      <w:r w:rsidRPr="008E15CA">
        <w:t>비밀번호에</w:t>
      </w:r>
      <w:r w:rsidRPr="008E15CA">
        <w:t xml:space="preserve"> </w:t>
      </w:r>
      <w:r w:rsidRPr="008E15CA">
        <w:t>틀려</w:t>
      </w:r>
      <w:r w:rsidRPr="008E15CA">
        <w:t xml:space="preserve"> </w:t>
      </w:r>
      <w:r w:rsidRPr="008E15CA">
        <w:t>열기를</w:t>
      </w:r>
      <w:r w:rsidRPr="008E15CA">
        <w:t xml:space="preserve"> </w:t>
      </w:r>
      <w:r w:rsidRPr="008E15CA">
        <w:t>실패</w:t>
      </w:r>
      <w:r w:rsidRPr="008E15CA">
        <w:t xml:space="preserve"> </w:t>
      </w:r>
      <w:r w:rsidR="00653147" w:rsidRPr="008E15CA">
        <w:rPr>
          <w:rFonts w:hint="eastAsia"/>
        </w:rPr>
        <w:t>했을</w:t>
      </w:r>
      <w:r w:rsidR="00653147" w:rsidRPr="008E15CA">
        <w:rPr>
          <w:rFonts w:hint="eastAsia"/>
        </w:rPr>
        <w:t xml:space="preserve"> </w:t>
      </w:r>
      <w:r w:rsidR="00653147" w:rsidRPr="008E15CA">
        <w:rPr>
          <w:rFonts w:hint="eastAsia"/>
        </w:rPr>
        <w:t>때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case SYSTEM_STATE_OPEN_FAIL: {</w:t>
      </w:r>
      <w:r w:rsidRPr="008E15CA">
        <w:tab/>
      </w:r>
      <w:r w:rsidRPr="008E15CA">
        <w:tab/>
      </w:r>
      <w:r w:rsidRPr="008E15CA">
        <w:tab/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돌아기기</w:t>
      </w:r>
      <w:r w:rsidRPr="008E15CA">
        <w:t xml:space="preserve"> </w:t>
      </w:r>
      <w:r w:rsidRPr="008E15CA">
        <w:t>또는</w:t>
      </w:r>
      <w:r w:rsidRPr="008E15CA">
        <w:t xml:space="preserve"> </w:t>
      </w:r>
      <w:r w:rsidRPr="008E15CA">
        <w:t>다음화면</w:t>
      </w:r>
      <w:r w:rsidRPr="008E15CA">
        <w:t xml:space="preserve"> </w:t>
      </w:r>
      <w:r w:rsidRPr="008E15CA">
        <w:t>버튼을</w:t>
      </w:r>
      <w:r w:rsidRPr="008E15CA">
        <w:t xml:space="preserve"> </w:t>
      </w:r>
      <w:r w:rsidRPr="008E15CA">
        <w:t>누르면</w:t>
      </w:r>
      <w:r w:rsidRPr="008E15CA">
        <w:t xml:space="preserve"> </w:t>
      </w:r>
      <w:r w:rsidRPr="008E15CA">
        <w:t>비밀번호와</w:t>
      </w:r>
      <w:r w:rsidRPr="008E15CA">
        <w:t xml:space="preserve"> </w:t>
      </w:r>
      <w:r w:rsidRPr="008E15CA">
        <w:t>선택한</w:t>
      </w:r>
      <w:r w:rsidRPr="008E15CA">
        <w:t xml:space="preserve"> 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//</w:t>
      </w:r>
      <w:r w:rsidRPr="008E15CA">
        <w:t>락커</w:t>
      </w:r>
      <w:r w:rsidRPr="008E15CA">
        <w:t xml:space="preserve"> </w:t>
      </w:r>
      <w:r w:rsidRPr="008E15CA">
        <w:t>번호를</w:t>
      </w:r>
      <w:r w:rsidRPr="008E15CA">
        <w:t xml:space="preserve"> </w:t>
      </w:r>
      <w:r w:rsidRPr="008E15CA">
        <w:t>초기화하고</w:t>
      </w:r>
      <w:r w:rsidRPr="008E15CA">
        <w:t xml:space="preserve"> </w:t>
      </w:r>
      <w:r w:rsidRPr="008E15CA">
        <w:t>처음</w:t>
      </w:r>
      <w:r w:rsidRPr="008E15CA">
        <w:t xml:space="preserve"> </w:t>
      </w:r>
      <w:r w:rsidRPr="008E15CA">
        <w:t>화면으로</w:t>
      </w:r>
      <w:r w:rsidRPr="008E15CA">
        <w:t xml:space="preserve"> </w:t>
      </w:r>
      <w:r w:rsidRPr="008E15CA">
        <w:t>돌아간다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if (mappedValue == KEY_GO_BACK || mappedValue == KEY_GO_NEXT) {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LCD_setRefresh();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DATA_setSystemState(SYSTEM_STATE_SELECT_LOCKER_NUMBER);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DATA_clearPassword();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</w:r>
      <w:r w:rsidRPr="008E15CA">
        <w:tab/>
        <w:t>DATA_setSelectedLockerNumber(LOCKER_NUMBER_UNSELECTED);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break;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default: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</w:r>
      <w:r w:rsidRPr="008E15CA">
        <w:tab/>
        <w:t>break;</w:t>
      </w:r>
    </w:p>
    <w:p w:rsidR="008E15CA" w:rsidRPr="008E15CA" w:rsidRDefault="008E15CA" w:rsidP="00F3536C">
      <w:pPr>
        <w:pStyle w:val="a5"/>
      </w:pPr>
      <w:r w:rsidRPr="008E15CA">
        <w:tab/>
      </w:r>
      <w:r w:rsidRPr="008E15CA">
        <w:tab/>
        <w:t>}</w:t>
      </w:r>
    </w:p>
    <w:p w:rsidR="008E15CA" w:rsidRPr="008E15CA" w:rsidRDefault="008E15CA" w:rsidP="00F3536C">
      <w:pPr>
        <w:pStyle w:val="a5"/>
      </w:pPr>
      <w:r w:rsidRPr="008E15CA">
        <w:tab/>
        <w:t>}</w:t>
      </w:r>
    </w:p>
    <w:p w:rsidR="008E15CA" w:rsidRDefault="008E15CA" w:rsidP="00F3536C">
      <w:pPr>
        <w:pStyle w:val="a5"/>
      </w:pPr>
      <w:r w:rsidRPr="008E15CA">
        <w:t>}</w:t>
      </w:r>
    </w:p>
    <w:p w:rsidR="0084535A" w:rsidRDefault="0084535A" w:rsidP="000120AF">
      <w:pPr>
        <w:pStyle w:val="2"/>
      </w:pPr>
      <w:r w:rsidRPr="000120AF">
        <w:lastRenderedPageBreak/>
        <w:t>MOTOR part</w:t>
      </w:r>
    </w:p>
    <w:p w:rsidR="00AF410E" w:rsidRDefault="00B179C8" w:rsidP="00823A13">
      <w:pPr>
        <w:pStyle w:val="a0"/>
      </w:pPr>
      <w:r>
        <w:rPr>
          <w:rFonts w:hint="eastAsia"/>
        </w:rPr>
        <w:t xml:space="preserve"> </w:t>
      </w:r>
      <w:r w:rsidR="00D76C62">
        <w:rPr>
          <w:rFonts w:hint="eastAsia"/>
        </w:rPr>
        <w:t xml:space="preserve">모터를 움직여 락커를 </w:t>
      </w:r>
      <w:r w:rsidR="004A4FE2">
        <w:rPr>
          <w:rFonts w:hint="eastAsia"/>
        </w:rPr>
        <w:t xml:space="preserve">열림과 닫힘을 구현한 </w:t>
      </w:r>
      <w:r w:rsidR="00D76C62">
        <w:rPr>
          <w:rFonts w:hint="eastAsia"/>
        </w:rPr>
        <w:t xml:space="preserve">파트이다. 모터는 </w:t>
      </w:r>
      <w:r w:rsidR="00D76C62" w:rsidRPr="00B3703A">
        <w:rPr>
          <w:rFonts w:hint="eastAsia"/>
        </w:rPr>
        <w:t>스텝모터</w:t>
      </w:r>
      <w:r w:rsidR="00D76C62">
        <w:rPr>
          <w:rFonts w:hint="eastAsia"/>
        </w:rPr>
        <w:t>를 사용하였고</w:t>
      </w:r>
      <w:r w:rsidR="00AF410E">
        <w:rPr>
          <w:rFonts w:hint="eastAsia"/>
        </w:rPr>
        <w:t xml:space="preserve"> 반바퀴를 회전하는</w:t>
      </w:r>
      <w:r w:rsidR="004A4FE2">
        <w:rPr>
          <w:rFonts w:hint="eastAsia"/>
        </w:rPr>
        <w:t xml:space="preserve"> </w:t>
      </w:r>
      <w:r w:rsidR="00AF410E">
        <w:rPr>
          <w:rFonts w:hint="eastAsia"/>
        </w:rPr>
        <w:t>것으로 락커의 열림과 닫힘을 구현하였다</w:t>
      </w:r>
      <w:r w:rsidR="00C42D44">
        <w:rPr>
          <w:rFonts w:hint="eastAsia"/>
        </w:rPr>
        <w:t>.</w:t>
      </w:r>
    </w:p>
    <w:p w:rsidR="00E64BD9" w:rsidRDefault="00E64BD9" w:rsidP="00823A13">
      <w:pPr>
        <w:pStyle w:val="a0"/>
      </w:pPr>
    </w:p>
    <w:p w:rsidR="00E96F22" w:rsidRPr="00D76C62" w:rsidRDefault="00ED450D" w:rsidP="00E96F22">
      <w:pPr>
        <w:pStyle w:val="3"/>
      </w:pPr>
      <w:r>
        <w:rPr>
          <w:rFonts w:hint="eastAsia"/>
        </w:rPr>
        <w:t>모터</w:t>
      </w:r>
      <w:r>
        <w:rPr>
          <w:rFonts w:hint="eastAsia"/>
        </w:rPr>
        <w:t xml:space="preserve"> </w:t>
      </w:r>
      <w:r w:rsidR="00E96F22">
        <w:rPr>
          <w:rFonts w:hint="eastAsia"/>
        </w:rPr>
        <w:t>상태</w:t>
      </w:r>
      <w:r>
        <w:rPr>
          <w:rFonts w:hint="eastAsia"/>
        </w:rPr>
        <w:t>,</w:t>
      </w:r>
      <w:r>
        <w:t xml:space="preserve"> </w:t>
      </w:r>
      <w:r w:rsidR="00E96F22">
        <w:rPr>
          <w:rFonts w:hint="eastAsia"/>
        </w:rPr>
        <w:t>설정</w:t>
      </w:r>
      <w:r w:rsidR="00E96F22">
        <w:rPr>
          <w:rFonts w:hint="eastAsia"/>
        </w:rPr>
        <w:t xml:space="preserve"> </w:t>
      </w:r>
      <w:r w:rsidR="00E96F22">
        <w:rPr>
          <w:rFonts w:hint="eastAsia"/>
        </w:rPr>
        <w:t>변수</w:t>
      </w:r>
      <w:r w:rsidR="00E96F22"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CB3545" w:rsidRPr="004948E8" w:rsidRDefault="00CB3545" w:rsidP="00F3536C">
      <w:pPr>
        <w:pStyle w:val="a5"/>
      </w:pPr>
      <w:r w:rsidRPr="004948E8">
        <w:t>bool isNeedLockerMotorMove = false;</w:t>
      </w:r>
    </w:p>
    <w:p w:rsidR="00CB3545" w:rsidRPr="004948E8" w:rsidRDefault="00CB3545" w:rsidP="00F3536C">
      <w:pPr>
        <w:pStyle w:val="a5"/>
      </w:pPr>
      <w:r w:rsidRPr="004948E8">
        <w:t>//</w:t>
      </w:r>
      <w:r w:rsidRPr="004948E8">
        <w:t>모터를</w:t>
      </w:r>
      <w:r w:rsidRPr="004948E8">
        <w:t xml:space="preserve"> </w:t>
      </w:r>
      <w:r w:rsidRPr="004948E8">
        <w:t>움직어</w:t>
      </w:r>
      <w:r w:rsidRPr="004948E8">
        <w:t xml:space="preserve"> </w:t>
      </w:r>
      <w:r w:rsidRPr="004948E8">
        <w:t>락커를</w:t>
      </w:r>
      <w:r w:rsidRPr="004948E8">
        <w:t xml:space="preserve"> </w:t>
      </w:r>
      <w:r w:rsidRPr="004948E8">
        <w:t>열도록</w:t>
      </w:r>
      <w:r w:rsidRPr="004948E8">
        <w:t xml:space="preserve"> </w:t>
      </w:r>
      <w:r w:rsidRPr="004948E8">
        <w:t>모터</w:t>
      </w:r>
      <w:r w:rsidRPr="004948E8">
        <w:t xml:space="preserve"> </w:t>
      </w:r>
      <w:r w:rsidRPr="004948E8">
        <w:t>상태를</w:t>
      </w:r>
      <w:r w:rsidRPr="004948E8">
        <w:t xml:space="preserve"> </w:t>
      </w:r>
      <w:r w:rsidRPr="004948E8">
        <w:t>세팅한다</w:t>
      </w:r>
    </w:p>
    <w:p w:rsidR="00CB3545" w:rsidRPr="004948E8" w:rsidRDefault="00CB3545" w:rsidP="00F3536C">
      <w:pPr>
        <w:pStyle w:val="a5"/>
      </w:pPr>
      <w:r w:rsidRPr="004948E8">
        <w:t>void MOTOR_setOpenLocker() {</w:t>
      </w:r>
    </w:p>
    <w:p w:rsidR="00CB3545" w:rsidRPr="004948E8" w:rsidRDefault="00CB3545" w:rsidP="00F3536C">
      <w:pPr>
        <w:pStyle w:val="a5"/>
      </w:pPr>
      <w:r w:rsidRPr="004948E8">
        <w:tab/>
        <w:t>//</w:t>
      </w:r>
      <w:r w:rsidRPr="004948E8">
        <w:t>이전의</w:t>
      </w:r>
      <w:r w:rsidRPr="004948E8">
        <w:t xml:space="preserve"> </w:t>
      </w:r>
      <w:r w:rsidRPr="004948E8">
        <w:t>락커상태와</w:t>
      </w:r>
      <w:r w:rsidRPr="004948E8">
        <w:t xml:space="preserve"> </w:t>
      </w:r>
      <w:r w:rsidRPr="004948E8">
        <w:t>다를때만</w:t>
      </w:r>
      <w:r w:rsidRPr="004948E8">
        <w:t xml:space="preserve"> </w:t>
      </w:r>
      <w:r w:rsidRPr="004948E8">
        <w:t>모터를</w:t>
      </w:r>
      <w:r w:rsidRPr="004948E8">
        <w:t xml:space="preserve"> </w:t>
      </w:r>
      <w:r w:rsidRPr="004948E8">
        <w:t>움직이도록</w:t>
      </w:r>
      <w:r w:rsidRPr="004948E8">
        <w:t xml:space="preserve"> </w:t>
      </w:r>
      <w:r>
        <w:rPr>
          <w:rFonts w:asciiTheme="minorEastAsia" w:hAnsiTheme="minorEastAsia" w:hint="eastAsia"/>
        </w:rPr>
        <w:t>세팅</w:t>
      </w:r>
      <w:r w:rsidRPr="004948E8">
        <w:t>한다</w:t>
      </w:r>
    </w:p>
    <w:p w:rsidR="00CB3545" w:rsidRPr="004948E8" w:rsidRDefault="00CB3545" w:rsidP="00F3536C">
      <w:pPr>
        <w:pStyle w:val="a5"/>
      </w:pPr>
      <w:r w:rsidRPr="004948E8">
        <w:tab/>
        <w:t>if (LockerState != LOCKER_OPEN)</w:t>
      </w:r>
    </w:p>
    <w:p w:rsidR="00CB3545" w:rsidRPr="004948E8" w:rsidRDefault="00CB3545" w:rsidP="00F3536C">
      <w:pPr>
        <w:pStyle w:val="a5"/>
      </w:pPr>
      <w:r w:rsidRPr="004948E8">
        <w:tab/>
      </w:r>
      <w:r w:rsidRPr="004948E8">
        <w:tab/>
        <w:t>isNeedLockerMotorMove = true;</w:t>
      </w:r>
    </w:p>
    <w:p w:rsidR="00CB3545" w:rsidRPr="004948E8" w:rsidRDefault="00CB3545" w:rsidP="00F3536C">
      <w:pPr>
        <w:pStyle w:val="a5"/>
      </w:pPr>
      <w:r w:rsidRPr="004948E8">
        <w:tab/>
        <w:t>LockerState = LOCKER_OPEN;</w:t>
      </w:r>
    </w:p>
    <w:p w:rsidR="00CB3545" w:rsidRPr="004948E8" w:rsidRDefault="00CB3545" w:rsidP="00F3536C">
      <w:pPr>
        <w:pStyle w:val="a5"/>
      </w:pPr>
      <w:r w:rsidRPr="004948E8">
        <w:t>}</w:t>
      </w:r>
    </w:p>
    <w:p w:rsidR="00CB3545" w:rsidRPr="004948E8" w:rsidRDefault="00CB3545" w:rsidP="00F3536C">
      <w:pPr>
        <w:pStyle w:val="a5"/>
      </w:pPr>
    </w:p>
    <w:p w:rsidR="00CB3545" w:rsidRPr="004948E8" w:rsidRDefault="00CB3545" w:rsidP="00F3536C">
      <w:pPr>
        <w:pStyle w:val="a5"/>
      </w:pPr>
      <w:r w:rsidRPr="004948E8">
        <w:t>//</w:t>
      </w:r>
      <w:r w:rsidRPr="004948E8">
        <w:t>모터를</w:t>
      </w:r>
      <w:r w:rsidRPr="004948E8">
        <w:t xml:space="preserve"> </w:t>
      </w:r>
      <w:r>
        <w:t>움직</w:t>
      </w:r>
      <w:r>
        <w:rPr>
          <w:rFonts w:hint="eastAsia"/>
        </w:rPr>
        <w:t>여</w:t>
      </w:r>
      <w:r w:rsidRPr="004948E8">
        <w:t xml:space="preserve"> </w:t>
      </w:r>
      <w:r w:rsidRPr="004948E8">
        <w:t>락커를</w:t>
      </w:r>
      <w:r w:rsidRPr="004948E8">
        <w:t xml:space="preserve"> </w:t>
      </w:r>
      <w:r w:rsidRPr="004948E8">
        <w:t>닫도록</w:t>
      </w:r>
      <w:r w:rsidRPr="004948E8">
        <w:t xml:space="preserve"> </w:t>
      </w:r>
      <w:r w:rsidRPr="004948E8">
        <w:t>모터</w:t>
      </w:r>
      <w:r w:rsidRPr="004948E8">
        <w:t xml:space="preserve"> </w:t>
      </w:r>
      <w:r w:rsidRPr="004948E8">
        <w:t>상태를</w:t>
      </w:r>
      <w:r w:rsidRPr="004948E8">
        <w:t xml:space="preserve"> </w:t>
      </w:r>
      <w:r w:rsidRPr="004948E8">
        <w:t>세팅한다</w:t>
      </w:r>
    </w:p>
    <w:p w:rsidR="00CB3545" w:rsidRPr="004948E8" w:rsidRDefault="00CB3545" w:rsidP="00F3536C">
      <w:pPr>
        <w:pStyle w:val="a5"/>
      </w:pPr>
      <w:r w:rsidRPr="004948E8">
        <w:t>void MOTOR_setCloseLocker() {</w:t>
      </w:r>
    </w:p>
    <w:p w:rsidR="00CB3545" w:rsidRPr="004948E8" w:rsidRDefault="00CB3545" w:rsidP="00F3536C">
      <w:pPr>
        <w:pStyle w:val="a5"/>
      </w:pPr>
      <w:r w:rsidRPr="004948E8">
        <w:tab/>
        <w:t>//</w:t>
      </w:r>
      <w:r w:rsidRPr="004948E8">
        <w:t>이전의</w:t>
      </w:r>
      <w:r w:rsidRPr="004948E8">
        <w:t xml:space="preserve"> </w:t>
      </w:r>
      <w:r w:rsidRPr="004948E8">
        <w:t>락커상태와</w:t>
      </w:r>
      <w:r w:rsidRPr="004948E8">
        <w:t xml:space="preserve"> </w:t>
      </w:r>
      <w:r w:rsidRPr="004948E8">
        <w:t>다를때만</w:t>
      </w:r>
      <w:r w:rsidRPr="004948E8">
        <w:t xml:space="preserve"> </w:t>
      </w:r>
      <w:r w:rsidRPr="004948E8">
        <w:t>모터를</w:t>
      </w:r>
      <w:r w:rsidRPr="004948E8">
        <w:t xml:space="preserve"> </w:t>
      </w:r>
      <w:r w:rsidRPr="004948E8">
        <w:t>움직이도록</w:t>
      </w:r>
      <w:r w:rsidRPr="004948E8">
        <w:t xml:space="preserve"> </w:t>
      </w:r>
      <w:r w:rsidRPr="004948E8">
        <w:t>한다</w:t>
      </w:r>
    </w:p>
    <w:p w:rsidR="00CB3545" w:rsidRPr="004948E8" w:rsidRDefault="00CB3545" w:rsidP="00F3536C">
      <w:pPr>
        <w:pStyle w:val="a5"/>
      </w:pPr>
      <w:r w:rsidRPr="004948E8">
        <w:tab/>
        <w:t>if (LockerState != LOCKER_CLOSE)</w:t>
      </w:r>
    </w:p>
    <w:p w:rsidR="00CB3545" w:rsidRPr="004948E8" w:rsidRDefault="00CB3545" w:rsidP="00F3536C">
      <w:pPr>
        <w:pStyle w:val="a5"/>
      </w:pPr>
      <w:r w:rsidRPr="004948E8">
        <w:tab/>
      </w:r>
      <w:r w:rsidRPr="004948E8">
        <w:tab/>
        <w:t>isNeedLockerMotorMove = true;</w:t>
      </w:r>
    </w:p>
    <w:p w:rsidR="00CB3545" w:rsidRPr="004948E8" w:rsidRDefault="00CB3545" w:rsidP="00F3536C">
      <w:pPr>
        <w:pStyle w:val="a5"/>
      </w:pPr>
      <w:r w:rsidRPr="004948E8">
        <w:tab/>
        <w:t>LockerState = LOCKER_CLOSE;</w:t>
      </w:r>
    </w:p>
    <w:p w:rsidR="00CB3545" w:rsidRPr="00CB3545" w:rsidRDefault="00CB3545" w:rsidP="00F3536C">
      <w:pPr>
        <w:pStyle w:val="a5"/>
      </w:pPr>
      <w:r w:rsidRPr="004948E8">
        <w:t>}</w:t>
      </w:r>
    </w:p>
    <w:p w:rsidR="00E96F22" w:rsidRDefault="00E96F22" w:rsidP="00E96F22">
      <w:pPr>
        <w:pStyle w:val="a8"/>
      </w:pPr>
    </w:p>
    <w:p w:rsidR="00E96F22" w:rsidRPr="00B3703A" w:rsidRDefault="00E96F22" w:rsidP="00E96F22">
      <w:pPr>
        <w:pStyle w:val="3"/>
      </w:pPr>
      <w:r w:rsidRPr="00B3703A">
        <w:rPr>
          <w:rFonts w:hint="eastAsia"/>
        </w:rPr>
        <w:t>스탭</w:t>
      </w:r>
      <w:r w:rsidRPr="00B3703A">
        <w:rPr>
          <w:rFonts w:hint="eastAsia"/>
        </w:rPr>
        <w:t xml:space="preserve"> </w:t>
      </w:r>
      <w:r w:rsidRPr="00B3703A">
        <w:rPr>
          <w:rFonts w:hint="eastAsia"/>
        </w:rPr>
        <w:t>모터</w:t>
      </w:r>
      <w:r w:rsidRPr="00B3703A">
        <w:rPr>
          <w:rFonts w:hint="eastAsia"/>
        </w:rPr>
        <w:t xml:space="preserve"> </w:t>
      </w:r>
      <w:r w:rsidRPr="00B3703A">
        <w:rPr>
          <w:rFonts w:hint="eastAsia"/>
        </w:rPr>
        <w:t>작동함수</w:t>
      </w:r>
    </w:p>
    <w:p w:rsidR="00D76C62" w:rsidRDefault="00D76C62" w:rsidP="00F3536C">
      <w:pPr>
        <w:pStyle w:val="a5"/>
      </w:pPr>
      <w:r w:rsidRPr="004948E8">
        <w:t>//</w:t>
      </w:r>
      <w:r w:rsidRPr="004948E8">
        <w:rPr>
          <w:rFonts w:eastAsia="맑은 고딕" w:cs="맑은 고딕"/>
        </w:rPr>
        <w:t>스텝모터는</w:t>
      </w:r>
      <w:r w:rsidRPr="004948E8">
        <w:t xml:space="preserve"> </w:t>
      </w:r>
      <w:r w:rsidRPr="004948E8">
        <w:rPr>
          <w:rFonts w:eastAsia="맑은 고딕" w:cs="맑은 고딕"/>
        </w:rPr>
        <w:t>내부에</w:t>
      </w:r>
      <w:r w:rsidRPr="004948E8">
        <w:t xml:space="preserve"> 2</w:t>
      </w:r>
      <w:r w:rsidRPr="004948E8">
        <w:rPr>
          <w:rFonts w:eastAsia="맑은 고딕" w:cs="맑은 고딕"/>
        </w:rPr>
        <w:t>개의</w:t>
      </w:r>
      <w:r w:rsidRPr="004948E8">
        <w:t xml:space="preserve"> </w:t>
      </w:r>
      <w:r w:rsidRPr="004948E8">
        <w:rPr>
          <w:rFonts w:eastAsia="맑은 고딕" w:cs="맑은 고딕"/>
        </w:rPr>
        <w:t>전자석</w:t>
      </w:r>
      <w:r w:rsidRPr="004948E8">
        <w:t xml:space="preserve"> a,</w:t>
      </w:r>
      <w:r w:rsidR="00BA16C0">
        <w:t xml:space="preserve"> </w:t>
      </w:r>
      <w:r w:rsidRPr="004948E8">
        <w:t>b</w:t>
      </w:r>
      <w:r w:rsidRPr="004948E8">
        <w:rPr>
          <w:rFonts w:eastAsia="맑은 고딕" w:cs="맑은 고딕"/>
        </w:rPr>
        <w:t>를</w:t>
      </w:r>
      <w:r w:rsidRPr="004948E8">
        <w:t xml:space="preserve"> </w:t>
      </w:r>
      <w:r w:rsidRPr="004948E8">
        <w:rPr>
          <w:rFonts w:eastAsia="맑은 고딕" w:cs="맑은 고딕"/>
        </w:rPr>
        <w:t>가진다</w:t>
      </w:r>
      <w:r w:rsidRPr="004948E8">
        <w:t>.</w:t>
      </w:r>
      <w:r>
        <w:t xml:space="preserve"> </w:t>
      </w:r>
      <w:r>
        <w:rPr>
          <w:rFonts w:hint="eastAsia"/>
        </w:rPr>
        <w:t>전자석</w:t>
      </w:r>
      <w:r>
        <w:rPr>
          <w:rFonts w:hint="eastAsia"/>
        </w:rPr>
        <w:t xml:space="preserve"> </w:t>
      </w:r>
      <w:r>
        <w:t>a, b</w:t>
      </w:r>
      <w:r>
        <w:t>의</w:t>
      </w:r>
      <w:r>
        <w:t xml:space="preserve"> </w:t>
      </w:r>
      <w:r>
        <w:rPr>
          <w:rFonts w:hint="eastAsia"/>
        </w:rPr>
        <w:t>전류방향을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a, na</w:t>
      </w:r>
      <w:r>
        <w:rPr>
          <w:rFonts w:hint="eastAsia"/>
        </w:rPr>
        <w:t>와</w:t>
      </w:r>
      <w:r>
        <w:rPr>
          <w:rFonts w:hint="eastAsia"/>
        </w:rPr>
        <w:t xml:space="preserve"> b</w:t>
      </w:r>
      <w:r>
        <w:t>, bn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</w:p>
    <w:p w:rsidR="00D76C62" w:rsidRDefault="00D76C62" w:rsidP="00F3536C">
      <w:pPr>
        <w:pStyle w:val="a5"/>
      </w:pPr>
      <w:r>
        <w:rPr>
          <w:rFonts w:asciiTheme="minorEastAsia" w:hAnsiTheme="minorEastAsia" w:hint="eastAsia"/>
        </w:rPr>
        <w:t xml:space="preserve">//있다. </w:t>
      </w:r>
      <w:r w:rsidR="004A4F3A">
        <w:rPr>
          <w:rFonts w:asciiTheme="minorEastAsia" w:hAnsiTheme="minorEastAsia" w:hint="eastAsia"/>
        </w:rPr>
        <w:t>이때</w:t>
      </w:r>
      <w:r>
        <w:rPr>
          <w:rFonts w:asciiTheme="minorEastAsia" w:hAnsiTheme="minorEastAsia" w:hint="eastAsia"/>
        </w:rPr>
        <w:t xml:space="preserve"> </w:t>
      </w:r>
      <w:r w:rsidRPr="004948E8">
        <w:t>두개의</w:t>
      </w:r>
      <w:r w:rsidRPr="004948E8">
        <w:t xml:space="preserve"> </w:t>
      </w:r>
      <w:r w:rsidRPr="004948E8">
        <w:t>전자석의</w:t>
      </w:r>
      <w:r w:rsidRPr="004948E8">
        <w:t xml:space="preserve"> </w:t>
      </w:r>
      <w:r w:rsidRPr="004948E8">
        <w:t>전류방향을</w:t>
      </w:r>
      <w:r w:rsidRPr="004948E8">
        <w:t xml:space="preserve"> </w:t>
      </w:r>
      <w:r w:rsidRPr="004948E8">
        <w:t>선택하는</w:t>
      </w:r>
      <w:r>
        <w:rPr>
          <w:rFonts w:hint="eastAsia"/>
        </w:rPr>
        <w:t xml:space="preserve"> </w:t>
      </w:r>
      <w:r w:rsidRPr="004948E8">
        <w:t>것이</w:t>
      </w:r>
      <w:r w:rsidRPr="004948E8">
        <w:t xml:space="preserve"> </w:t>
      </w:r>
      <w:r w:rsidRPr="004948E8">
        <w:t>하나의</w:t>
      </w:r>
      <w:r w:rsidRPr="004948E8">
        <w:t xml:space="preserve"> </w:t>
      </w:r>
      <w:r w:rsidRPr="004948E8">
        <w:t>스텝이며</w:t>
      </w:r>
      <w:r>
        <w:rPr>
          <w:rFonts w:hint="eastAsia"/>
        </w:rPr>
        <w:t xml:space="preserve"> </w:t>
      </w:r>
      <w:r w:rsidRPr="004948E8">
        <w:t>이러한</w:t>
      </w:r>
      <w:r w:rsidRPr="004948E8">
        <w:t xml:space="preserve"> </w:t>
      </w:r>
      <w:r w:rsidRPr="004948E8">
        <w:t>스텝의</w:t>
      </w:r>
      <w:r w:rsidRPr="004948E8">
        <w:t xml:space="preserve"> </w:t>
      </w:r>
      <w:r w:rsidRPr="004948E8">
        <w:t>시퀸스를</w:t>
      </w:r>
      <w:r w:rsidRPr="004948E8">
        <w:t xml:space="preserve"> </w:t>
      </w:r>
      <w:r w:rsidRPr="004948E8">
        <w:t>거치는</w:t>
      </w:r>
    </w:p>
    <w:p w:rsidR="00D76C62" w:rsidRDefault="00D76C62" w:rsidP="00F3536C">
      <w:pPr>
        <w:pStyle w:val="a5"/>
      </w:pPr>
      <w:r>
        <w:t>//</w:t>
      </w:r>
      <w:r>
        <w:t>것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 w:rsidRPr="004948E8">
        <w:t>하나의</w:t>
      </w:r>
      <w:r w:rsidRPr="004948E8">
        <w:t xml:space="preserve"> </w:t>
      </w:r>
      <w:r w:rsidRPr="004948E8">
        <w:t>스텝</w:t>
      </w:r>
      <w:r w:rsidRPr="004948E8">
        <w:t xml:space="preserve"> </w:t>
      </w:r>
      <w:r w:rsidRPr="004948E8">
        <w:t>사이클을</w:t>
      </w:r>
      <w:r>
        <w:rPr>
          <w:rFonts w:hint="eastAsia"/>
        </w:rPr>
        <w:t xml:space="preserve"> </w:t>
      </w:r>
      <w:r w:rsidRPr="004948E8">
        <w:t>구성한다</w:t>
      </w:r>
      <w:r w:rsidRPr="004948E8">
        <w:t xml:space="preserve">. </w:t>
      </w:r>
      <w:r w:rsidRPr="004948E8">
        <w:t>또한</w:t>
      </w:r>
      <w:r w:rsidRPr="004948E8">
        <w:t xml:space="preserve"> </w:t>
      </w:r>
      <w:r w:rsidRPr="004948E8">
        <w:t>이런</w:t>
      </w:r>
      <w:r w:rsidRPr="004948E8">
        <w:t xml:space="preserve"> 12</w:t>
      </w:r>
      <w:r w:rsidRPr="004948E8">
        <w:t>번의</w:t>
      </w:r>
      <w:r w:rsidRPr="004948E8">
        <w:t xml:space="preserve"> </w:t>
      </w:r>
      <w:r w:rsidRPr="004948E8">
        <w:t>스텝사이클을</w:t>
      </w:r>
      <w:r w:rsidRPr="004948E8">
        <w:t xml:space="preserve"> </w:t>
      </w:r>
      <w:r w:rsidRPr="004948E8">
        <w:t>반복하는</w:t>
      </w:r>
      <w:r>
        <w:rPr>
          <w:rFonts w:hint="eastAsia"/>
        </w:rPr>
        <w:t xml:space="preserve"> </w:t>
      </w:r>
      <w:r w:rsidRPr="004948E8">
        <w:t>것으로</w:t>
      </w:r>
      <w:r>
        <w:rPr>
          <w:rFonts w:hint="eastAsia"/>
        </w:rPr>
        <w:t xml:space="preserve"> </w:t>
      </w:r>
      <w:r w:rsidRPr="004948E8">
        <w:t>모터를</w:t>
      </w:r>
      <w:r w:rsidRPr="004948E8">
        <w:t xml:space="preserve"> </w:t>
      </w:r>
    </w:p>
    <w:p w:rsidR="00D76C62" w:rsidRPr="004948E8" w:rsidRDefault="00D76C62" w:rsidP="00F3536C">
      <w:pPr>
        <w:pStyle w:val="a5"/>
      </w:pPr>
      <w:r>
        <w:t>//</w:t>
      </w:r>
      <w:r w:rsidRPr="004948E8">
        <w:t>한바퀴</w:t>
      </w:r>
      <w:r w:rsidRPr="004948E8">
        <w:t xml:space="preserve"> </w:t>
      </w:r>
      <w:r w:rsidRPr="004948E8">
        <w:t>움직이게</w:t>
      </w:r>
      <w:r w:rsidRPr="004948E8">
        <w:t xml:space="preserve"> </w:t>
      </w:r>
      <w:r w:rsidRPr="004948E8">
        <w:t>된다</w:t>
      </w:r>
      <w:r>
        <w:rPr>
          <w:rFonts w:hint="eastAsia"/>
        </w:rPr>
        <w:t>.</w:t>
      </w:r>
      <w:r>
        <w:t xml:space="preserve"> </w:t>
      </w:r>
      <w:r w:rsidRPr="004948E8">
        <w:t>따라서</w:t>
      </w:r>
      <w:r w:rsidRPr="004948E8">
        <w:t xml:space="preserve"> </w:t>
      </w:r>
      <w:r w:rsidRPr="004948E8">
        <w:t>반바퀴만</w:t>
      </w:r>
      <w:r w:rsidRPr="004948E8">
        <w:t xml:space="preserve"> </w:t>
      </w:r>
      <w:r w:rsidRPr="004948E8">
        <w:t>움직이려면</w:t>
      </w:r>
      <w:r w:rsidRPr="004948E8">
        <w:t xml:space="preserve"> 12</w:t>
      </w:r>
      <w:r w:rsidRPr="004948E8">
        <w:t>스텝사이클의</w:t>
      </w:r>
      <w:r w:rsidRPr="004948E8">
        <w:t xml:space="preserve"> </w:t>
      </w:r>
      <w:r w:rsidRPr="004948E8">
        <w:t>반인</w:t>
      </w:r>
      <w:r w:rsidRPr="004948E8">
        <w:t xml:space="preserve"> 6</w:t>
      </w:r>
      <w:r w:rsidRPr="004948E8">
        <w:t>번의</w:t>
      </w:r>
      <w:r w:rsidRPr="004948E8">
        <w:t xml:space="preserve"> </w:t>
      </w:r>
      <w:r w:rsidRPr="004948E8">
        <w:t>스텝사이클을</w:t>
      </w:r>
      <w:r w:rsidRPr="004948E8">
        <w:t xml:space="preserve"> </w:t>
      </w:r>
      <w:r w:rsidR="00C0726B" w:rsidRPr="004948E8">
        <w:rPr>
          <w:rFonts w:hint="eastAsia"/>
        </w:rPr>
        <w:t>돌면</w:t>
      </w:r>
      <w:r w:rsidR="00C0726B" w:rsidRPr="004948E8">
        <w:rPr>
          <w:rFonts w:hint="eastAsia"/>
        </w:rPr>
        <w:t xml:space="preserve"> </w:t>
      </w:r>
      <w:r w:rsidR="00C0726B" w:rsidRPr="004948E8">
        <w:rPr>
          <w:rFonts w:hint="eastAsia"/>
        </w:rPr>
        <w:t>된다</w:t>
      </w:r>
      <w:r w:rsidRPr="004948E8">
        <w:t>.</w:t>
      </w:r>
    </w:p>
    <w:p w:rsidR="00D76C62" w:rsidRDefault="00D76C62" w:rsidP="00F3536C">
      <w:pPr>
        <w:pStyle w:val="a5"/>
      </w:pPr>
      <w:r w:rsidRPr="004948E8">
        <w:t>//</w:t>
      </w:r>
      <w:r w:rsidRPr="004948E8">
        <w:t>또한</w:t>
      </w:r>
      <w:r w:rsidRPr="004948E8">
        <w:t xml:space="preserve"> </w:t>
      </w:r>
      <w:r w:rsidRPr="004948E8">
        <w:t>하나의</w:t>
      </w:r>
      <w:r w:rsidRPr="004948E8">
        <w:t xml:space="preserve"> </w:t>
      </w:r>
      <w:r w:rsidRPr="004948E8">
        <w:t>스텝을</w:t>
      </w:r>
      <w:r w:rsidRPr="004948E8">
        <w:t xml:space="preserve"> </w:t>
      </w:r>
      <w:r w:rsidRPr="004948E8">
        <w:t>할떄</w:t>
      </w:r>
      <w:r w:rsidR="004A4F3A">
        <w:rPr>
          <w:rFonts w:hint="eastAsia"/>
        </w:rPr>
        <w:t xml:space="preserve"> </w:t>
      </w:r>
      <w:r w:rsidRPr="004948E8">
        <w:t>마다</w:t>
      </w:r>
      <w:r w:rsidRPr="004948E8">
        <w:t xml:space="preserve"> </w:t>
      </w:r>
      <w:r w:rsidRPr="004948E8">
        <w:t>모터가</w:t>
      </w:r>
      <w:r w:rsidRPr="004948E8">
        <w:t xml:space="preserve"> </w:t>
      </w:r>
      <w:r w:rsidRPr="004948E8">
        <w:t>움직이는</w:t>
      </w:r>
      <w:r w:rsidRPr="004948E8">
        <w:t xml:space="preserve"> </w:t>
      </w:r>
      <w:r w:rsidRPr="004948E8">
        <w:t>시간을</w:t>
      </w:r>
      <w:r w:rsidRPr="004948E8">
        <w:t xml:space="preserve"> </w:t>
      </w:r>
      <w:r w:rsidRPr="004948E8">
        <w:t>주기위해</w:t>
      </w:r>
      <w:r>
        <w:rPr>
          <w:rFonts w:hint="eastAsia"/>
        </w:rPr>
        <w:t xml:space="preserve"> </w:t>
      </w:r>
      <w:r w:rsidRPr="004948E8">
        <w:t>일정시간만큼의</w:t>
      </w:r>
      <w:r w:rsidRPr="004948E8">
        <w:t xml:space="preserve"> </w:t>
      </w:r>
      <w:r w:rsidRPr="004948E8">
        <w:t>딜레이가</w:t>
      </w:r>
      <w:r w:rsidRPr="004948E8">
        <w:t xml:space="preserve"> </w:t>
      </w:r>
      <w:r w:rsidRPr="004948E8">
        <w:t>필요하다</w:t>
      </w:r>
      <w:r>
        <w:rPr>
          <w:rFonts w:hint="eastAsia"/>
        </w:rPr>
        <w:t>.</w:t>
      </w:r>
    </w:p>
    <w:p w:rsidR="00D76C62" w:rsidRDefault="00D76C62" w:rsidP="00F3536C">
      <w:pPr>
        <w:pStyle w:val="a5"/>
      </w:pPr>
    </w:p>
    <w:p w:rsidR="00D76C62" w:rsidRPr="004948E8" w:rsidRDefault="00D76C62" w:rsidP="00F3536C">
      <w:pPr>
        <w:pStyle w:val="a5"/>
      </w:pPr>
      <w:r w:rsidRPr="004948E8">
        <w:t>//motor</w:t>
      </w:r>
      <w:r w:rsidRPr="004948E8">
        <w:t>를</w:t>
      </w:r>
      <w:r w:rsidRPr="004948E8">
        <w:t xml:space="preserve"> </w:t>
      </w:r>
      <w:r w:rsidRPr="004948E8">
        <w:t>반시계방향으로</w:t>
      </w:r>
      <w:r w:rsidRPr="004948E8">
        <w:t xml:space="preserve"> </w:t>
      </w:r>
      <w:r w:rsidRPr="004948E8">
        <w:t>반바퀴</w:t>
      </w:r>
      <w:r w:rsidR="004A4F3A">
        <w:rPr>
          <w:rFonts w:hint="eastAsia"/>
        </w:rPr>
        <w:t>가</w:t>
      </w:r>
      <w:r w:rsidR="004A4F3A">
        <w:rPr>
          <w:rFonts w:hint="eastAsia"/>
        </w:rPr>
        <w:t xml:space="preserve"> </w:t>
      </w:r>
      <w:r w:rsidRPr="004948E8">
        <w:t>움직이도록</w:t>
      </w:r>
      <w:r w:rsidRPr="004948E8">
        <w:t xml:space="preserve"> </w:t>
      </w:r>
      <w:r w:rsidRPr="004948E8">
        <w:t>만든다</w:t>
      </w:r>
      <w:r w:rsidRPr="004948E8">
        <w:t xml:space="preserve"> </w:t>
      </w:r>
    </w:p>
    <w:p w:rsidR="00D76C62" w:rsidRPr="004948E8" w:rsidRDefault="00D76C62" w:rsidP="00F3536C">
      <w:pPr>
        <w:pStyle w:val="a5"/>
      </w:pPr>
      <w:r w:rsidRPr="004948E8">
        <w:t>void MOTOR_moveCCWHalfCycle() {</w:t>
      </w:r>
    </w:p>
    <w:p w:rsidR="00D76C62" w:rsidRPr="004948E8" w:rsidRDefault="00D76C62" w:rsidP="00F3536C">
      <w:pPr>
        <w:pStyle w:val="a5"/>
      </w:pPr>
      <w:r w:rsidRPr="004948E8">
        <w:tab/>
        <w:t>int count = 0;</w:t>
      </w:r>
    </w:p>
    <w:p w:rsidR="00D76C62" w:rsidRPr="004948E8" w:rsidRDefault="00D76C62" w:rsidP="00F3536C">
      <w:pPr>
        <w:pStyle w:val="a5"/>
      </w:pPr>
      <w:r w:rsidRPr="004948E8">
        <w:tab/>
        <w:t>for (count = 0; count &lt; 6; count++) {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 xml:space="preserve">//a, b </w:t>
      </w:r>
      <w:r w:rsidRPr="004948E8">
        <w:rPr>
          <w:rFonts w:eastAsia="맑은 고딕" w:cs="맑은 고딕"/>
        </w:rPr>
        <w:t>방향으로</w:t>
      </w:r>
      <w:r w:rsidRPr="004948E8">
        <w:t xml:space="preserve"> </w:t>
      </w:r>
      <w:r w:rsidRPr="004948E8">
        <w:rPr>
          <w:rFonts w:eastAsia="맑은 고딕" w:cs="맑은 고딕"/>
        </w:rPr>
        <w:t>전류를</w:t>
      </w:r>
      <w:r w:rsidRPr="004948E8">
        <w:t xml:space="preserve"> </w:t>
      </w:r>
      <w:r w:rsidRPr="004948E8">
        <w:rPr>
          <w:rFonts w:eastAsia="맑은 고딕" w:cs="맑은 고딕"/>
        </w:rPr>
        <w:t>흘린다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GPIO_SetValue(GPIO_PORT_0, GPIO_PIN_5);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GPIO_ClearValue(GPIO_PORT_0, GPIO_PIN_10);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GPIO_SetValue(GPIO_PORT_0, GPIO_PIN_23);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GPIO_ClearValue(GPIO_PORT_0, GPIO_PIN_24);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//</w:t>
      </w:r>
      <w:r w:rsidRPr="004948E8">
        <w:t>모터가</w:t>
      </w:r>
      <w:r w:rsidRPr="004948E8">
        <w:t xml:space="preserve"> </w:t>
      </w:r>
      <w:r w:rsidRPr="004948E8">
        <w:t>움직일</w:t>
      </w:r>
      <w:r w:rsidRPr="004948E8">
        <w:t xml:space="preserve"> </w:t>
      </w:r>
      <w:r w:rsidRPr="004948E8">
        <w:t>시간을</w:t>
      </w:r>
      <w:r w:rsidRPr="004948E8">
        <w:t xml:space="preserve"> </w:t>
      </w:r>
      <w:r w:rsidRPr="004948E8">
        <w:t>주기위한</w:t>
      </w:r>
      <w:r w:rsidRPr="004948E8">
        <w:t xml:space="preserve"> </w:t>
      </w:r>
      <w:r w:rsidRPr="004948E8">
        <w:t>딜레이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Delay(MOTOR_DELAY_TIME);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 xml:space="preserve">//na, b </w:t>
      </w:r>
      <w:r w:rsidRPr="004948E8">
        <w:rPr>
          <w:rFonts w:eastAsia="맑은 고딕" w:cs="맑은 고딕"/>
        </w:rPr>
        <w:t>방향으로</w:t>
      </w:r>
      <w:r w:rsidRPr="004948E8">
        <w:t xml:space="preserve"> </w:t>
      </w:r>
      <w:r w:rsidRPr="004948E8">
        <w:rPr>
          <w:rFonts w:eastAsia="맑은 고딕" w:cs="맑은 고딕"/>
        </w:rPr>
        <w:t>전류를</w:t>
      </w:r>
      <w:r w:rsidRPr="004948E8">
        <w:t xml:space="preserve"> </w:t>
      </w:r>
      <w:r w:rsidRPr="004948E8">
        <w:rPr>
          <w:rFonts w:eastAsia="맑은 고딕" w:cs="맑은 고딕"/>
        </w:rPr>
        <w:t>흘린다</w:t>
      </w:r>
    </w:p>
    <w:p w:rsidR="00D76C62" w:rsidRPr="004948E8" w:rsidRDefault="00D76C62" w:rsidP="00F3536C">
      <w:pPr>
        <w:pStyle w:val="a5"/>
      </w:pPr>
      <w:r w:rsidRPr="004948E8">
        <w:lastRenderedPageBreak/>
        <w:tab/>
      </w:r>
      <w:r w:rsidRPr="004948E8">
        <w:tab/>
        <w:t>GPIO_ClearValue(GPIO_PORT_0, GPIO_PIN_5);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GPIO_SetValue(GPIO_PORT_0, GPIO_PIN_10);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GPIO_SetValue(GPIO_PORT_0, GPIO_PIN_23);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GPIO_ClearValue(GPIO_PORT_0, GPIO_PIN_24);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//</w:t>
      </w:r>
      <w:r w:rsidRPr="004948E8">
        <w:t>모터가</w:t>
      </w:r>
      <w:r w:rsidRPr="004948E8">
        <w:t xml:space="preserve"> </w:t>
      </w:r>
      <w:r w:rsidRPr="004948E8">
        <w:t>움직일</w:t>
      </w:r>
      <w:r w:rsidRPr="004948E8">
        <w:t xml:space="preserve"> </w:t>
      </w:r>
      <w:r w:rsidRPr="004948E8">
        <w:t>시간을</w:t>
      </w:r>
      <w:r w:rsidRPr="004948E8">
        <w:t xml:space="preserve"> </w:t>
      </w:r>
      <w:r w:rsidRPr="004948E8">
        <w:t>주기위한</w:t>
      </w:r>
      <w:r w:rsidRPr="004948E8">
        <w:t xml:space="preserve"> </w:t>
      </w:r>
      <w:r w:rsidRPr="004948E8">
        <w:t>딜레이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Delay(MOTOR_DELAY_TIME);</w:t>
      </w:r>
    </w:p>
    <w:p w:rsidR="00D76C62" w:rsidRPr="004948E8" w:rsidRDefault="00D76C62" w:rsidP="00F3536C">
      <w:pPr>
        <w:pStyle w:val="a5"/>
      </w:pP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 xml:space="preserve">//na, nb </w:t>
      </w:r>
      <w:r w:rsidRPr="004948E8">
        <w:rPr>
          <w:rFonts w:eastAsia="맑은 고딕" w:cs="맑은 고딕"/>
        </w:rPr>
        <w:t>방향으로</w:t>
      </w:r>
      <w:r w:rsidRPr="004948E8">
        <w:t xml:space="preserve"> </w:t>
      </w:r>
      <w:r w:rsidRPr="004948E8">
        <w:rPr>
          <w:rFonts w:eastAsia="맑은 고딕" w:cs="맑은 고딕"/>
        </w:rPr>
        <w:t>전류를</w:t>
      </w:r>
      <w:r w:rsidRPr="004948E8">
        <w:t xml:space="preserve"> </w:t>
      </w:r>
      <w:r w:rsidRPr="004948E8">
        <w:rPr>
          <w:rFonts w:eastAsia="맑은 고딕" w:cs="맑은 고딕"/>
        </w:rPr>
        <w:t>흘린다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GPIO_ClearValue(GPIO_PORT_0, GPIO_PIN_5);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GPIO_SetValue(GPIO_PORT_0, GPIO_PIN_10);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GPIO_ClearValue(GPIO_PORT_0, GPIO_PIN_23);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GPIO_SetValue(GPIO_PORT_0, GPIO_PIN_24);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//</w:t>
      </w:r>
      <w:r w:rsidRPr="004948E8">
        <w:t>모터가</w:t>
      </w:r>
      <w:r w:rsidRPr="004948E8">
        <w:t xml:space="preserve"> </w:t>
      </w:r>
      <w:r w:rsidRPr="004948E8">
        <w:t>움직일</w:t>
      </w:r>
      <w:r w:rsidRPr="004948E8">
        <w:t xml:space="preserve"> </w:t>
      </w:r>
      <w:r w:rsidRPr="004948E8">
        <w:t>시간을</w:t>
      </w:r>
      <w:r w:rsidRPr="004948E8">
        <w:t xml:space="preserve"> </w:t>
      </w:r>
      <w:r w:rsidRPr="004948E8">
        <w:t>주기위한</w:t>
      </w:r>
      <w:r w:rsidRPr="004948E8">
        <w:t xml:space="preserve"> </w:t>
      </w:r>
      <w:r w:rsidRPr="004948E8">
        <w:t>딜레이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Delay(MOTOR_DELAY_TIME);</w:t>
      </w:r>
    </w:p>
    <w:p w:rsidR="00D76C62" w:rsidRPr="004948E8" w:rsidRDefault="00D76C62" w:rsidP="00F3536C">
      <w:pPr>
        <w:pStyle w:val="a5"/>
      </w:pP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 xml:space="preserve">//a, nb </w:t>
      </w:r>
      <w:r w:rsidRPr="004948E8">
        <w:rPr>
          <w:rFonts w:eastAsia="맑은 고딕" w:cs="맑은 고딕"/>
        </w:rPr>
        <w:t>방향으로</w:t>
      </w:r>
      <w:r w:rsidRPr="004948E8">
        <w:t xml:space="preserve"> </w:t>
      </w:r>
      <w:r w:rsidRPr="004948E8">
        <w:rPr>
          <w:rFonts w:eastAsia="맑은 고딕" w:cs="맑은 고딕"/>
        </w:rPr>
        <w:t>전류를</w:t>
      </w:r>
      <w:r w:rsidRPr="004948E8">
        <w:t xml:space="preserve"> </w:t>
      </w:r>
      <w:r w:rsidRPr="004948E8">
        <w:rPr>
          <w:rFonts w:eastAsia="맑은 고딕" w:cs="맑은 고딕"/>
        </w:rPr>
        <w:t>흘린다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GPIO_SetValue(GPIO_PORT_0, GPIO_PIN_5);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GPIO_ClearValue(GPIO_PORT_0, GPIO_PIN_10);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GPIO_ClearValue(GPIO_PORT_0, GPIO_PIN_23);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GPIO_SetValue(GPIO_PORT_0, GPIO_PIN_24);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//</w:t>
      </w:r>
      <w:r w:rsidRPr="004948E8">
        <w:t>모터가</w:t>
      </w:r>
      <w:r w:rsidRPr="004948E8">
        <w:t xml:space="preserve"> </w:t>
      </w:r>
      <w:r w:rsidRPr="004948E8">
        <w:t>움직일</w:t>
      </w:r>
      <w:r w:rsidRPr="004948E8">
        <w:t xml:space="preserve"> </w:t>
      </w:r>
      <w:r w:rsidRPr="004948E8">
        <w:t>시간을</w:t>
      </w:r>
      <w:r w:rsidRPr="004948E8">
        <w:t xml:space="preserve"> </w:t>
      </w:r>
      <w:r w:rsidRPr="004948E8">
        <w:t>주기위한</w:t>
      </w:r>
      <w:r w:rsidRPr="004948E8">
        <w:t xml:space="preserve"> </w:t>
      </w:r>
      <w:r w:rsidRPr="004948E8">
        <w:t>딜레이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Delay(MOTOR_DELAY_TIME);</w:t>
      </w:r>
    </w:p>
    <w:p w:rsidR="00D76C62" w:rsidRPr="004948E8" w:rsidRDefault="00D76C62" w:rsidP="00F3536C">
      <w:pPr>
        <w:pStyle w:val="a5"/>
      </w:pPr>
      <w:r w:rsidRPr="004948E8">
        <w:tab/>
        <w:t>}</w:t>
      </w:r>
    </w:p>
    <w:p w:rsidR="00D76C62" w:rsidRPr="004948E8" w:rsidRDefault="00D76C62" w:rsidP="00F3536C">
      <w:pPr>
        <w:pStyle w:val="a5"/>
      </w:pPr>
      <w:r w:rsidRPr="004948E8">
        <w:t>}</w:t>
      </w:r>
    </w:p>
    <w:p w:rsidR="00D76C62" w:rsidRDefault="00D76C62" w:rsidP="00D71339">
      <w:pPr>
        <w:pStyle w:val="a8"/>
      </w:pPr>
    </w:p>
    <w:p w:rsidR="00D76C62" w:rsidRPr="001958B5" w:rsidRDefault="00D76C62" w:rsidP="001958B5">
      <w:pPr>
        <w:pStyle w:val="3"/>
      </w:pPr>
      <w:r w:rsidRPr="001958B5">
        <w:t>모터의</w:t>
      </w:r>
      <w:r w:rsidRPr="001958B5">
        <w:t xml:space="preserve"> mainTask </w:t>
      </w:r>
      <w:r w:rsidRPr="001958B5">
        <w:t>함수</w:t>
      </w:r>
    </w:p>
    <w:p w:rsidR="00D76C62" w:rsidRPr="004948E8" w:rsidRDefault="00D76C62" w:rsidP="00F3536C">
      <w:pPr>
        <w:pStyle w:val="a5"/>
      </w:pPr>
      <w:r w:rsidRPr="004948E8">
        <w:t>void MOTOR_mainTask() {</w:t>
      </w:r>
    </w:p>
    <w:p w:rsidR="00D76C62" w:rsidRPr="004948E8" w:rsidRDefault="00D76C62" w:rsidP="00F3536C">
      <w:pPr>
        <w:pStyle w:val="a5"/>
      </w:pPr>
      <w:r w:rsidRPr="004948E8">
        <w:tab/>
        <w:t>//</w:t>
      </w:r>
      <w:r w:rsidRPr="004948E8">
        <w:t>모터가</w:t>
      </w:r>
      <w:r w:rsidRPr="004948E8">
        <w:t xml:space="preserve"> </w:t>
      </w:r>
      <w:r w:rsidRPr="004948E8">
        <w:t>동작할</w:t>
      </w:r>
      <w:r>
        <w:rPr>
          <w:rFonts w:hint="eastAsia"/>
        </w:rPr>
        <w:t xml:space="preserve"> </w:t>
      </w:r>
      <w:r w:rsidRPr="004948E8">
        <w:t>일이</w:t>
      </w:r>
      <w:r w:rsidRPr="004948E8">
        <w:t xml:space="preserve"> </w:t>
      </w:r>
      <w:r w:rsidRPr="004948E8">
        <w:t>없다면</w:t>
      </w:r>
      <w:r w:rsidRPr="004948E8">
        <w:t xml:space="preserve"> </w:t>
      </w:r>
      <w:r w:rsidRPr="004948E8">
        <w:t>바로</w:t>
      </w:r>
      <w:r w:rsidRPr="004948E8">
        <w:t xml:space="preserve"> </w:t>
      </w:r>
      <w:r w:rsidRPr="004948E8">
        <w:t>종료한다</w:t>
      </w:r>
    </w:p>
    <w:p w:rsidR="00D76C62" w:rsidRPr="004948E8" w:rsidRDefault="00D76C62" w:rsidP="00F3536C">
      <w:pPr>
        <w:pStyle w:val="a5"/>
      </w:pPr>
      <w:r w:rsidRPr="004948E8">
        <w:tab/>
        <w:t xml:space="preserve">if (isNeedLockerMotorMove == false) 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return;</w:t>
      </w:r>
    </w:p>
    <w:p w:rsidR="00D76C62" w:rsidRPr="004948E8" w:rsidRDefault="00D76C62" w:rsidP="00F3536C">
      <w:pPr>
        <w:pStyle w:val="a5"/>
      </w:pPr>
      <w:r w:rsidRPr="004948E8">
        <w:tab/>
        <w:t>//</w:t>
      </w:r>
      <w:r w:rsidRPr="004948E8">
        <w:t>중복으로</w:t>
      </w:r>
      <w:r w:rsidRPr="004948E8">
        <w:t xml:space="preserve"> </w:t>
      </w:r>
      <w:r w:rsidRPr="004948E8">
        <w:t>모터가</w:t>
      </w:r>
      <w:r w:rsidRPr="004948E8">
        <w:t xml:space="preserve"> </w:t>
      </w:r>
      <w:r w:rsidRPr="004948E8">
        <w:t>동작을</w:t>
      </w:r>
      <w:r w:rsidRPr="004948E8">
        <w:t xml:space="preserve"> </w:t>
      </w:r>
      <w:r w:rsidRPr="004948E8">
        <w:t>방지를</w:t>
      </w:r>
      <w:r w:rsidRPr="004948E8">
        <w:t xml:space="preserve"> </w:t>
      </w:r>
      <w:r w:rsidRPr="004948E8">
        <w:t>위해</w:t>
      </w:r>
      <w:r w:rsidRPr="004948E8">
        <w:t xml:space="preserve"> </w:t>
      </w:r>
      <w:r w:rsidRPr="004948E8">
        <w:t>플래그</w:t>
      </w:r>
      <w:r w:rsidRPr="004948E8">
        <w:t xml:space="preserve"> </w:t>
      </w:r>
      <w:r w:rsidRPr="004948E8">
        <w:t>변수를</w:t>
      </w:r>
      <w:r w:rsidRPr="004948E8">
        <w:t xml:space="preserve"> false</w:t>
      </w:r>
      <w:r w:rsidRPr="004948E8">
        <w:t>로</w:t>
      </w:r>
      <w:r w:rsidRPr="004948E8">
        <w:t xml:space="preserve"> </w:t>
      </w:r>
      <w:r w:rsidRPr="004948E8">
        <w:t>변경한다</w:t>
      </w:r>
    </w:p>
    <w:p w:rsidR="00D76C62" w:rsidRPr="004948E8" w:rsidRDefault="00D76C62" w:rsidP="00F3536C">
      <w:pPr>
        <w:pStyle w:val="a5"/>
      </w:pPr>
      <w:r w:rsidRPr="004948E8">
        <w:tab/>
        <w:t>isNeedLockerMotorMove = false;</w:t>
      </w:r>
    </w:p>
    <w:p w:rsidR="00D76C62" w:rsidRPr="004948E8" w:rsidRDefault="00D76C62" w:rsidP="00F3536C">
      <w:pPr>
        <w:pStyle w:val="a5"/>
      </w:pPr>
    </w:p>
    <w:p w:rsidR="00D76C62" w:rsidRPr="004948E8" w:rsidRDefault="00D76C62" w:rsidP="00F3536C">
      <w:pPr>
        <w:pStyle w:val="a5"/>
      </w:pPr>
      <w:r w:rsidRPr="004948E8">
        <w:tab/>
        <w:t>//</w:t>
      </w:r>
      <w:r w:rsidRPr="004948E8">
        <w:rPr>
          <w:rFonts w:eastAsia="맑은 고딕" w:cs="맑은 고딕"/>
        </w:rPr>
        <w:t>모터의</w:t>
      </w:r>
      <w:r w:rsidRPr="004948E8">
        <w:t xml:space="preserve"> GPIO</w:t>
      </w:r>
      <w:r w:rsidRPr="004948E8">
        <w:rPr>
          <w:rFonts w:eastAsia="맑은 고딕" w:cs="맑은 고딕"/>
        </w:rPr>
        <w:t>의</w:t>
      </w:r>
      <w:r w:rsidRPr="004948E8">
        <w:t xml:space="preserve"> </w:t>
      </w:r>
      <w:r w:rsidRPr="004948E8">
        <w:rPr>
          <w:rFonts w:eastAsia="맑은 고딕" w:cs="맑은 고딕"/>
        </w:rPr>
        <w:t>값을</w:t>
      </w:r>
      <w:r w:rsidRPr="004948E8">
        <w:t xml:space="preserve"> </w:t>
      </w:r>
      <w:r w:rsidRPr="004948E8">
        <w:rPr>
          <w:rFonts w:eastAsia="맑은 고딕" w:cs="맑은 고딕"/>
        </w:rPr>
        <w:t>로드한다</w:t>
      </w:r>
    </w:p>
    <w:p w:rsidR="00D76C62" w:rsidRPr="004948E8" w:rsidRDefault="00D76C62" w:rsidP="00F3536C">
      <w:pPr>
        <w:pStyle w:val="a5"/>
      </w:pPr>
      <w:r w:rsidRPr="004948E8">
        <w:tab/>
        <w:t>load_LPC_GPIO_settingFrom(motor_GPIO_SETTING);</w:t>
      </w:r>
    </w:p>
    <w:p w:rsidR="00D76C62" w:rsidRPr="004948E8" w:rsidRDefault="00D76C62" w:rsidP="00F3536C">
      <w:pPr>
        <w:pStyle w:val="a5"/>
      </w:pPr>
    </w:p>
    <w:p w:rsidR="00D76C62" w:rsidRPr="004948E8" w:rsidRDefault="00D76C62" w:rsidP="00F3536C">
      <w:pPr>
        <w:pStyle w:val="a5"/>
      </w:pPr>
      <w:r w:rsidRPr="004948E8">
        <w:tab/>
        <w:t>//Locker</w:t>
      </w:r>
      <w:r w:rsidRPr="004948E8">
        <w:t>의</w:t>
      </w:r>
      <w:r w:rsidRPr="004948E8">
        <w:t xml:space="preserve"> </w:t>
      </w:r>
      <w:r w:rsidRPr="004948E8">
        <w:t>상태에</w:t>
      </w:r>
      <w:r w:rsidR="001958B5">
        <w:rPr>
          <w:rFonts w:hint="eastAsia"/>
        </w:rPr>
        <w:t xml:space="preserve"> </w:t>
      </w:r>
      <w:r w:rsidR="001958B5">
        <w:rPr>
          <w:rFonts w:hint="eastAsia"/>
        </w:rPr>
        <w:t>따</w:t>
      </w:r>
      <w:r w:rsidRPr="004948E8">
        <w:t>라</w:t>
      </w:r>
      <w:r w:rsidRPr="004948E8">
        <w:t xml:space="preserve"> </w:t>
      </w:r>
      <w:r w:rsidRPr="004948E8">
        <w:t>모터를</w:t>
      </w:r>
      <w:r w:rsidRPr="004948E8">
        <w:t xml:space="preserve"> </w:t>
      </w:r>
      <w:r w:rsidRPr="004948E8">
        <w:t>움직여</w:t>
      </w:r>
      <w:r w:rsidRPr="004948E8">
        <w:t xml:space="preserve"> </w:t>
      </w:r>
      <w:r w:rsidRPr="004948E8">
        <w:t>락커를</w:t>
      </w:r>
      <w:r w:rsidRPr="004948E8">
        <w:t xml:space="preserve"> </w:t>
      </w:r>
      <w:r w:rsidRPr="004948E8">
        <w:t>열거나</w:t>
      </w:r>
      <w:r w:rsidRPr="004948E8">
        <w:t xml:space="preserve"> </w:t>
      </w:r>
      <w:r w:rsidRPr="004948E8">
        <w:t>닫는다</w:t>
      </w:r>
    </w:p>
    <w:p w:rsidR="00D76C62" w:rsidRPr="004948E8" w:rsidRDefault="00D76C62" w:rsidP="00F3536C">
      <w:pPr>
        <w:pStyle w:val="a5"/>
      </w:pPr>
      <w:r w:rsidRPr="004948E8">
        <w:tab/>
        <w:t>if (LockerState == LOCKER_OPEN) {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MOTOR_moveCCWHalfCycle();</w:t>
      </w:r>
    </w:p>
    <w:p w:rsidR="00D76C62" w:rsidRPr="004948E8" w:rsidRDefault="00D76C62" w:rsidP="00F3536C">
      <w:pPr>
        <w:pStyle w:val="a5"/>
      </w:pPr>
      <w:r w:rsidRPr="004948E8">
        <w:tab/>
        <w:t>}</w:t>
      </w:r>
    </w:p>
    <w:p w:rsidR="00D76C62" w:rsidRPr="004948E8" w:rsidRDefault="00D76C62" w:rsidP="00F3536C">
      <w:pPr>
        <w:pStyle w:val="a5"/>
      </w:pPr>
      <w:r w:rsidRPr="004948E8">
        <w:tab/>
        <w:t>else if (LockerState == LOCKER_CLOSE) {</w:t>
      </w:r>
    </w:p>
    <w:p w:rsidR="00D76C62" w:rsidRPr="004948E8" w:rsidRDefault="00D76C62" w:rsidP="00F3536C">
      <w:pPr>
        <w:pStyle w:val="a5"/>
      </w:pPr>
      <w:r w:rsidRPr="004948E8">
        <w:tab/>
      </w:r>
      <w:r w:rsidRPr="004948E8">
        <w:tab/>
        <w:t>MOTOR_moveCCWHalfCycle();</w:t>
      </w:r>
    </w:p>
    <w:p w:rsidR="00D76C62" w:rsidRPr="004948E8" w:rsidRDefault="00D76C62" w:rsidP="00F3536C">
      <w:pPr>
        <w:pStyle w:val="a5"/>
      </w:pPr>
      <w:r w:rsidRPr="004948E8">
        <w:tab/>
        <w:t>}</w:t>
      </w:r>
      <w:r w:rsidRPr="004948E8">
        <w:tab/>
      </w:r>
    </w:p>
    <w:p w:rsidR="00D76C62" w:rsidRPr="004948E8" w:rsidRDefault="00D76C62" w:rsidP="00F3536C">
      <w:pPr>
        <w:pStyle w:val="a5"/>
      </w:pPr>
      <w:r w:rsidRPr="004948E8">
        <w:t>}</w:t>
      </w:r>
    </w:p>
    <w:p w:rsidR="00823A13" w:rsidRPr="00823A13" w:rsidRDefault="00823A13" w:rsidP="00823A13">
      <w:pPr>
        <w:pStyle w:val="a0"/>
      </w:pPr>
    </w:p>
    <w:p w:rsidR="0084535A" w:rsidRDefault="0084535A" w:rsidP="000120AF">
      <w:pPr>
        <w:pStyle w:val="2"/>
      </w:pPr>
      <w:r w:rsidRPr="000120AF">
        <w:t>UART part</w:t>
      </w:r>
    </w:p>
    <w:p w:rsidR="00C42D44" w:rsidRPr="00B3703A" w:rsidRDefault="00B179C8" w:rsidP="00C0726B">
      <w:pPr>
        <w:pStyle w:val="a8"/>
      </w:pPr>
      <w:r>
        <w:t xml:space="preserve"> </w:t>
      </w:r>
      <w:r w:rsidR="006A7C2F" w:rsidRPr="00B3703A">
        <w:t>UART</w:t>
      </w:r>
      <w:r w:rsidR="00C42D44" w:rsidRPr="00B3703A">
        <w:rPr>
          <w:rFonts w:hint="eastAsia"/>
        </w:rPr>
        <w:t xml:space="preserve">통신을 이용하여 서버와 </w:t>
      </w:r>
      <w:r w:rsidR="001566D3" w:rsidRPr="00B3703A">
        <w:rPr>
          <w:rFonts w:hint="eastAsia"/>
        </w:rPr>
        <w:t>연결하여</w:t>
      </w:r>
      <w:r w:rsidR="00C42D44" w:rsidRPr="00B3703A">
        <w:rPr>
          <w:rFonts w:hint="eastAsia"/>
        </w:rPr>
        <w:t xml:space="preserve"> 시간을 </w:t>
      </w:r>
      <w:r w:rsidR="001566D3" w:rsidRPr="00B3703A">
        <w:rPr>
          <w:rFonts w:hint="eastAsia"/>
        </w:rPr>
        <w:t>동기화한다.</w:t>
      </w:r>
      <w:r w:rsidR="001566D3" w:rsidRPr="00B3703A">
        <w:t xml:space="preserve"> </w:t>
      </w:r>
      <w:r w:rsidR="001566D3" w:rsidRPr="00B3703A">
        <w:rPr>
          <w:rFonts w:hint="eastAsia"/>
        </w:rPr>
        <w:t>이후</w:t>
      </w:r>
      <w:r w:rsidR="00C42D44" w:rsidRPr="00B3703A">
        <w:rPr>
          <w:rFonts w:hint="eastAsia"/>
        </w:rPr>
        <w:t xml:space="preserve"> </w:t>
      </w:r>
      <w:r w:rsidR="002103C3" w:rsidRPr="00B3703A">
        <w:rPr>
          <w:rFonts w:hint="eastAsia"/>
        </w:rPr>
        <w:t>메시지를 수신해서 수신 받은 메시</w:t>
      </w:r>
      <w:r w:rsidR="002103C3" w:rsidRPr="00B3703A">
        <w:rPr>
          <w:rFonts w:hint="eastAsia"/>
        </w:rPr>
        <w:lastRenderedPageBreak/>
        <w:t>지에 대해 처리한다.</w:t>
      </w:r>
      <w:r w:rsidR="002103C3" w:rsidRPr="00B3703A">
        <w:t xml:space="preserve"> </w:t>
      </w:r>
      <w:r w:rsidR="00B3703A" w:rsidRPr="00B3703A">
        <w:t>UART</w:t>
      </w:r>
      <w:r w:rsidR="00B3703A" w:rsidRPr="00B3703A">
        <w:rPr>
          <w:rFonts w:hint="eastAsia"/>
        </w:rPr>
        <w:t>통신에서는 사용되는 메시지들은 미리 정해 놓은 메시지 마크를 조합 하여 사용한다.</w:t>
      </w:r>
      <w:r w:rsidR="00B3703A" w:rsidRPr="00B3703A">
        <w:t xml:space="preserve"> </w:t>
      </w:r>
      <w:r w:rsidR="001719DB" w:rsidRPr="00B3703A">
        <w:t xml:space="preserve">Polling </w:t>
      </w:r>
      <w:r w:rsidR="001719DB" w:rsidRPr="00B3703A">
        <w:rPr>
          <w:rFonts w:hint="eastAsia"/>
        </w:rPr>
        <w:t>방식으로 전송 및 수신을 한다.</w:t>
      </w:r>
      <w:r w:rsidR="001719DB" w:rsidRPr="00B3703A">
        <w:t xml:space="preserve"> </w:t>
      </w:r>
      <w:r w:rsidR="00620C17" w:rsidRPr="00B3703A">
        <w:rPr>
          <w:rFonts w:hint="eastAsia"/>
        </w:rPr>
        <w:t>이</w:t>
      </w:r>
      <w:r w:rsidR="003E455A" w:rsidRPr="00B3703A">
        <w:rPr>
          <w:rFonts w:hint="eastAsia"/>
        </w:rPr>
        <w:t xml:space="preserve"> 때</w:t>
      </w:r>
      <w:r w:rsidR="001719DB" w:rsidRPr="00B3703A">
        <w:rPr>
          <w:rFonts w:hint="eastAsia"/>
        </w:rPr>
        <w:t xml:space="preserve"> </w:t>
      </w:r>
      <w:r w:rsidR="003E455A" w:rsidRPr="00B3703A">
        <w:rPr>
          <w:rFonts w:hint="eastAsia"/>
        </w:rPr>
        <w:t>전송되</w:t>
      </w:r>
      <w:r w:rsidR="001719DB" w:rsidRPr="00B3703A">
        <w:rPr>
          <w:rFonts w:hint="eastAsia"/>
        </w:rPr>
        <w:t>는 케이블의 버퍼를 사용하여 단순 전송을 하고, 수신</w:t>
      </w:r>
      <w:r w:rsidR="00F27AC9" w:rsidRPr="00B3703A">
        <w:rPr>
          <w:rFonts w:hint="eastAsia"/>
        </w:rPr>
        <w:t xml:space="preserve"> </w:t>
      </w:r>
      <w:r w:rsidR="001719DB" w:rsidRPr="00B3703A">
        <w:rPr>
          <w:rFonts w:hint="eastAsia"/>
        </w:rPr>
        <w:t xml:space="preserve">받을 때는 수신 받은 </w:t>
      </w:r>
      <w:r w:rsidR="00DF660E" w:rsidRPr="00B3703A">
        <w:rPr>
          <w:rFonts w:hint="eastAsia"/>
        </w:rPr>
        <w:t>1-byte</w:t>
      </w:r>
      <w:r w:rsidR="001719DB" w:rsidRPr="00B3703A">
        <w:rPr>
          <w:rFonts w:hint="eastAsia"/>
        </w:rPr>
        <w:t xml:space="preserve">의 데이터마다 </w:t>
      </w:r>
      <w:r w:rsidR="001719DB" w:rsidRPr="00B3703A">
        <w:t>echo</w:t>
      </w:r>
      <w:r w:rsidR="001719DB" w:rsidRPr="00B3703A">
        <w:rPr>
          <w:rFonts w:hint="eastAsia"/>
        </w:rPr>
        <w:t xml:space="preserve">를 전송하여 </w:t>
      </w:r>
      <w:r w:rsidR="00620C17" w:rsidRPr="00B3703A">
        <w:rPr>
          <w:rFonts w:hint="eastAsia"/>
        </w:rPr>
        <w:t>전송 측에</w:t>
      </w:r>
      <w:r w:rsidR="001719DB" w:rsidRPr="00B3703A">
        <w:rPr>
          <w:rFonts w:hint="eastAsia"/>
        </w:rPr>
        <w:t xml:space="preserve"> 전송에 성공함을 </w:t>
      </w:r>
      <w:r w:rsidR="00C0726B" w:rsidRPr="00B3703A">
        <w:rPr>
          <w:rFonts w:hint="eastAsia"/>
        </w:rPr>
        <w:t xml:space="preserve">알리는 것으로 통신을 </w:t>
      </w:r>
      <w:r w:rsidR="009362C4" w:rsidRPr="00B3703A">
        <w:rPr>
          <w:rFonts w:hint="eastAsia"/>
        </w:rPr>
        <w:t>구현</w:t>
      </w:r>
      <w:r w:rsidR="00C0726B" w:rsidRPr="00B3703A">
        <w:rPr>
          <w:rFonts w:hint="eastAsia"/>
        </w:rPr>
        <w:t>하였다.</w:t>
      </w:r>
    </w:p>
    <w:p w:rsidR="00ED7980" w:rsidRDefault="00ED7980" w:rsidP="00C42D44"/>
    <w:p w:rsidR="00ED7980" w:rsidRPr="000A582C" w:rsidRDefault="002E02A8" w:rsidP="000A582C">
      <w:pPr>
        <w:pStyle w:val="3"/>
      </w:pPr>
      <w:r>
        <w:rPr>
          <w:rFonts w:hint="eastAsia"/>
        </w:rPr>
        <w:t xml:space="preserve">UART </w:t>
      </w:r>
      <w:r w:rsidR="00ED7980" w:rsidRPr="000A582C">
        <w:rPr>
          <w:rFonts w:hint="eastAsia"/>
        </w:rPr>
        <w:t>통신을</w:t>
      </w:r>
      <w:r w:rsidR="00ED7980" w:rsidRPr="000A582C">
        <w:t xml:space="preserve"> </w:t>
      </w:r>
      <w:r w:rsidR="00ED7980" w:rsidRPr="000A582C">
        <w:rPr>
          <w:rFonts w:hint="eastAsia"/>
        </w:rPr>
        <w:t>위한</w:t>
      </w:r>
      <w:r w:rsidR="00ED7980" w:rsidRPr="000A582C">
        <w:t xml:space="preserve"> </w:t>
      </w:r>
      <w:r w:rsidR="00ED7980" w:rsidRPr="000A582C">
        <w:rPr>
          <w:rFonts w:hint="eastAsia"/>
        </w:rPr>
        <w:t>프로토콜에</w:t>
      </w:r>
      <w:r w:rsidR="00ED7980" w:rsidRPr="000A582C">
        <w:t xml:space="preserve"> </w:t>
      </w:r>
      <w:r w:rsidR="00ED7980" w:rsidRPr="000A582C">
        <w:rPr>
          <w:rFonts w:hint="eastAsia"/>
        </w:rPr>
        <w:t>사용되는</w:t>
      </w:r>
      <w:r w:rsidR="00ED7980" w:rsidRPr="000A582C">
        <w:t xml:space="preserve"> mark</w:t>
      </w:r>
    </w:p>
    <w:p w:rsidR="00FA5A7A" w:rsidRPr="00FA5A7A" w:rsidRDefault="00FA5A7A" w:rsidP="00F3536C">
      <w:pPr>
        <w:pStyle w:val="a5"/>
      </w:pPr>
      <w:r w:rsidRPr="00FA5A7A">
        <w:t>//</w:t>
      </w:r>
      <w:r w:rsidRPr="00FA5A7A">
        <w:tab/>
      </w:r>
      <w:r w:rsidRPr="00FA5A7A">
        <w:tab/>
        <w:t xml:space="preserve">uart msg mark </w:t>
      </w:r>
    </w:p>
    <w:p w:rsidR="00FA5A7A" w:rsidRDefault="00FA5A7A" w:rsidP="00F3536C">
      <w:pPr>
        <w:pStyle w:val="a5"/>
      </w:pPr>
      <w:r w:rsidRPr="00FA5A7A">
        <w:t xml:space="preserve">// uart </w:t>
      </w:r>
      <w:r w:rsidRPr="00FA5A7A">
        <w:rPr>
          <w:rFonts w:ascii="맑은 고딕" w:eastAsia="맑은 고딕" w:hAnsi="맑은 고딕" w:cs="맑은 고딕" w:hint="eastAsia"/>
        </w:rPr>
        <w:t>통신을</w:t>
      </w:r>
      <w:r w:rsidRPr="00FA5A7A">
        <w:t xml:space="preserve"> </w:t>
      </w:r>
      <w:r w:rsidRPr="00FA5A7A">
        <w:rPr>
          <w:rFonts w:ascii="맑은 고딕" w:eastAsia="맑은 고딕" w:hAnsi="맑은 고딕" w:cs="맑은 고딕" w:hint="eastAsia"/>
        </w:rPr>
        <w:t>위한</w:t>
      </w:r>
      <w:r w:rsidRPr="00FA5A7A">
        <w:t xml:space="preserve"> </w:t>
      </w:r>
      <w:r w:rsidRPr="00FA5A7A">
        <w:rPr>
          <w:rFonts w:ascii="맑은 고딕" w:eastAsia="맑은 고딕" w:hAnsi="맑은 고딕" w:cs="맑은 고딕" w:hint="eastAsia"/>
        </w:rPr>
        <w:t>프로토콜에</w:t>
      </w:r>
      <w:r w:rsidRPr="00FA5A7A">
        <w:t xml:space="preserve"> </w:t>
      </w:r>
      <w:r w:rsidRPr="00FA5A7A">
        <w:rPr>
          <w:rFonts w:ascii="맑은 고딕" w:eastAsia="맑은 고딕" w:hAnsi="맑은 고딕" w:cs="맑은 고딕" w:hint="eastAsia"/>
        </w:rPr>
        <w:t>사용되는</w:t>
      </w:r>
      <w:r w:rsidRPr="00FA5A7A">
        <w:t xml:space="preserve"> mark</w:t>
      </w:r>
    </w:p>
    <w:p w:rsidR="00FA5A7A" w:rsidRPr="00FA5A7A" w:rsidRDefault="00FA5A7A" w:rsidP="00F3536C">
      <w:pPr>
        <w:pStyle w:val="a5"/>
      </w:pPr>
      <w:r>
        <w:t xml:space="preserve">// </w:t>
      </w:r>
      <w:r>
        <w:rPr>
          <w:rFonts w:hint="eastAsia"/>
        </w:rPr>
        <w:t>m</w:t>
      </w:r>
      <w:r>
        <w:t>ark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조합하여</w:t>
      </w:r>
      <w:r>
        <w:rPr>
          <w:rFonts w:hint="eastAsia"/>
        </w:rPr>
        <w:t xml:space="preserve"> </w:t>
      </w:r>
      <w:r>
        <w:rPr>
          <w:rFonts w:hint="eastAsia"/>
        </w:rPr>
        <w:t>통신에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 xml:space="preserve"> </w:t>
      </w:r>
    </w:p>
    <w:p w:rsidR="00FA5A7A" w:rsidRPr="00FA5A7A" w:rsidRDefault="00FA5A7A" w:rsidP="00F3536C">
      <w:pPr>
        <w:pStyle w:val="a5"/>
      </w:pPr>
      <w:r w:rsidRPr="00FA5A7A">
        <w:t>// protocol format : "HEADMARK + BODYMARK or data + FOOTMARK"</w:t>
      </w:r>
    </w:p>
    <w:p w:rsidR="00FA5A7A" w:rsidRPr="00FA5A7A" w:rsidRDefault="00FA5A7A" w:rsidP="00F3536C">
      <w:pPr>
        <w:pStyle w:val="a5"/>
      </w:pPr>
      <w:r w:rsidRPr="00FA5A7A">
        <w:t>#define UART_MSG_HEADMARK_handshake_send</w:t>
      </w:r>
      <w:r w:rsidRPr="00FA5A7A">
        <w:tab/>
      </w:r>
      <w:r w:rsidRPr="00FA5A7A">
        <w:tab/>
      </w:r>
      <w:r>
        <w:tab/>
      </w:r>
      <w:r w:rsidRPr="00FA5A7A">
        <w:t>"send_handshake"</w:t>
      </w:r>
    </w:p>
    <w:p w:rsidR="00FA5A7A" w:rsidRPr="00FA5A7A" w:rsidRDefault="00FA5A7A" w:rsidP="00F3536C">
      <w:pPr>
        <w:pStyle w:val="a5"/>
      </w:pPr>
      <w:r w:rsidRPr="00FA5A7A">
        <w:t>#define UART_MSG_HEADMARK_handshake_receive</w:t>
      </w:r>
      <w:r w:rsidRPr="00FA5A7A">
        <w:tab/>
      </w:r>
      <w:r w:rsidRPr="00FA5A7A">
        <w:tab/>
        <w:t>"receive_handshake"</w:t>
      </w:r>
    </w:p>
    <w:p w:rsidR="00FA5A7A" w:rsidRPr="00FA5A7A" w:rsidRDefault="00FA5A7A" w:rsidP="00F3536C">
      <w:pPr>
        <w:pStyle w:val="a5"/>
      </w:pPr>
      <w:r w:rsidRPr="00FA5A7A">
        <w:t>#define UART_MSG_HEADMARK_connected_confirm</w:t>
      </w:r>
      <w:r w:rsidRPr="00FA5A7A">
        <w:tab/>
      </w:r>
      <w:r w:rsidRPr="00FA5A7A">
        <w:tab/>
        <w:t>"connected_confirm"</w:t>
      </w:r>
    </w:p>
    <w:p w:rsidR="00FA5A7A" w:rsidRPr="00FA5A7A" w:rsidRDefault="00FA5A7A" w:rsidP="00F3536C">
      <w:pPr>
        <w:pStyle w:val="a5"/>
      </w:pPr>
      <w:r w:rsidRPr="00FA5A7A">
        <w:t>#de</w:t>
      </w:r>
      <w:r>
        <w:t>fine UART_MSG_HEADMARK_send</w:t>
      </w:r>
      <w:r>
        <w:tab/>
      </w:r>
      <w:r>
        <w:tab/>
      </w:r>
      <w:r>
        <w:tab/>
      </w:r>
      <w:r>
        <w:tab/>
      </w:r>
      <w:r w:rsidRPr="00FA5A7A">
        <w:t>"send"</w:t>
      </w:r>
    </w:p>
    <w:p w:rsidR="00FA5A7A" w:rsidRPr="00FA5A7A" w:rsidRDefault="00FA5A7A" w:rsidP="00F3536C">
      <w:pPr>
        <w:pStyle w:val="a5"/>
      </w:pPr>
      <w:r w:rsidRPr="00FA5A7A">
        <w:t>#defi</w:t>
      </w:r>
      <w:r>
        <w:t>ne UART_MSG_HEADMARK_receive</w:t>
      </w:r>
      <w:r>
        <w:tab/>
      </w:r>
      <w:r>
        <w:tab/>
      </w:r>
      <w:r>
        <w:tab/>
      </w:r>
      <w:r w:rsidRPr="00FA5A7A">
        <w:t>"receive"</w:t>
      </w:r>
    </w:p>
    <w:p w:rsidR="00FA5A7A" w:rsidRPr="00FA5A7A" w:rsidRDefault="00FA5A7A" w:rsidP="00F3536C">
      <w:pPr>
        <w:pStyle w:val="a5"/>
      </w:pPr>
      <w:r w:rsidRPr="00FA5A7A">
        <w:t>#define UART_MSG_HEADMARK_disconnect</w:t>
      </w:r>
      <w:r w:rsidRPr="00FA5A7A">
        <w:tab/>
      </w:r>
      <w:r w:rsidRPr="00FA5A7A">
        <w:tab/>
      </w:r>
      <w:r w:rsidRPr="00FA5A7A">
        <w:tab/>
        <w:t>"disconnect"</w:t>
      </w:r>
    </w:p>
    <w:p w:rsidR="00FA5A7A" w:rsidRPr="00FA5A7A" w:rsidRDefault="00FA5A7A" w:rsidP="00F3536C">
      <w:pPr>
        <w:pStyle w:val="a5"/>
      </w:pPr>
      <w:r w:rsidRPr="00FA5A7A">
        <w:t>#define UART_MSG_HEADMA</w:t>
      </w:r>
      <w:r>
        <w:t>RK_SyncTime</w:t>
      </w:r>
      <w:r>
        <w:tab/>
      </w:r>
      <w:r>
        <w:tab/>
      </w:r>
      <w:r>
        <w:tab/>
      </w:r>
      <w:r w:rsidRPr="00FA5A7A">
        <w:t>"Syc_time"</w:t>
      </w:r>
    </w:p>
    <w:p w:rsidR="00FA5A7A" w:rsidRPr="00FA5A7A" w:rsidRDefault="00FA5A7A" w:rsidP="00F3536C">
      <w:pPr>
        <w:pStyle w:val="a5"/>
      </w:pPr>
      <w:r w:rsidRPr="00FA5A7A">
        <w:t>#define UART_MSG_HEADMARK_request_permission</w:t>
      </w:r>
      <w:r w:rsidRPr="00FA5A7A">
        <w:tab/>
      </w:r>
      <w:r>
        <w:tab/>
      </w:r>
      <w:r w:rsidRPr="00FA5A7A">
        <w:t>"request_permission"</w:t>
      </w:r>
    </w:p>
    <w:p w:rsidR="00FA5A7A" w:rsidRPr="00FA5A7A" w:rsidRDefault="00FA5A7A" w:rsidP="00F3536C">
      <w:pPr>
        <w:pStyle w:val="a5"/>
      </w:pPr>
      <w:r w:rsidRPr="00FA5A7A">
        <w:t>#define UART_MSG_HEADMARK_response_permission</w:t>
      </w:r>
      <w:r w:rsidRPr="00FA5A7A">
        <w:tab/>
      </w:r>
      <w:r>
        <w:tab/>
      </w:r>
      <w:r w:rsidRPr="00FA5A7A">
        <w:t>"reseponse_permission"</w:t>
      </w:r>
    </w:p>
    <w:p w:rsidR="00FA5A7A" w:rsidRDefault="00FA5A7A" w:rsidP="00F3536C">
      <w:pPr>
        <w:pStyle w:val="a5"/>
      </w:pPr>
      <w:r w:rsidRPr="00FA5A7A">
        <w:t>#define UART_MSG_HEADMARK_check_connection</w:t>
      </w:r>
      <w:r w:rsidRPr="00FA5A7A">
        <w:tab/>
      </w:r>
      <w:r w:rsidRPr="00FA5A7A">
        <w:tab/>
        <w:t>"check_connection"</w:t>
      </w:r>
    </w:p>
    <w:p w:rsidR="000E3312" w:rsidRPr="00FA5A7A" w:rsidRDefault="000E3312" w:rsidP="00F3536C">
      <w:pPr>
        <w:pStyle w:val="a5"/>
      </w:pPr>
    </w:p>
    <w:p w:rsidR="00FA5A7A" w:rsidRPr="00FA5A7A" w:rsidRDefault="00FA5A7A" w:rsidP="00F3536C">
      <w:pPr>
        <w:pStyle w:val="a5"/>
      </w:pPr>
      <w:r w:rsidRPr="00FA5A7A">
        <w:t>#d</w:t>
      </w:r>
      <w:r>
        <w:t>efine UART_MSG_BODYMARK_yes</w:t>
      </w:r>
      <w:r>
        <w:tab/>
      </w:r>
      <w:r>
        <w:tab/>
      </w:r>
      <w:r>
        <w:tab/>
      </w:r>
      <w:r>
        <w:tab/>
      </w:r>
      <w:r w:rsidRPr="00FA5A7A">
        <w:t>"yes"</w:t>
      </w:r>
    </w:p>
    <w:p w:rsidR="00FA5A7A" w:rsidRDefault="00FA5A7A" w:rsidP="00F3536C">
      <w:pPr>
        <w:pStyle w:val="a5"/>
      </w:pPr>
      <w:r w:rsidRPr="00FA5A7A">
        <w:t>#</w:t>
      </w:r>
      <w:r>
        <w:t>define UART_MSG_BODYMARK_no</w:t>
      </w:r>
      <w:r>
        <w:tab/>
      </w:r>
      <w:r>
        <w:tab/>
      </w:r>
      <w:r>
        <w:tab/>
      </w:r>
      <w:r>
        <w:tab/>
      </w:r>
      <w:r w:rsidRPr="00FA5A7A">
        <w:t>"no"</w:t>
      </w:r>
    </w:p>
    <w:p w:rsidR="00E75EA3" w:rsidRDefault="00E75EA3" w:rsidP="00F3536C">
      <w:pPr>
        <w:pStyle w:val="a5"/>
      </w:pPr>
      <w:r w:rsidRPr="00FA5A7A">
        <w:t>#defi</w:t>
      </w:r>
      <w:r>
        <w:t>ne UART_MSG_BODYMARK_success</w:t>
      </w:r>
      <w:r>
        <w:tab/>
      </w:r>
      <w:r>
        <w:tab/>
      </w:r>
      <w:r>
        <w:tab/>
      </w:r>
      <w:r w:rsidRPr="00FA5A7A">
        <w:t>"success"</w:t>
      </w:r>
    </w:p>
    <w:p w:rsidR="000E3312" w:rsidRPr="00FA5A7A" w:rsidRDefault="000E3312" w:rsidP="00F3536C">
      <w:pPr>
        <w:pStyle w:val="a5"/>
      </w:pPr>
    </w:p>
    <w:p w:rsidR="00FA5A7A" w:rsidRDefault="00FA5A7A" w:rsidP="00F3536C">
      <w:pPr>
        <w:pStyle w:val="a5"/>
      </w:pPr>
      <w:r w:rsidRPr="00FA5A7A">
        <w:t>#d</w:t>
      </w:r>
      <w:r>
        <w:t>efine UART_MSG_FOOTMARK_end</w:t>
      </w:r>
      <w:r>
        <w:tab/>
      </w:r>
      <w:r>
        <w:tab/>
      </w:r>
      <w:r>
        <w:tab/>
      </w:r>
      <w:r>
        <w:tab/>
      </w:r>
      <w:r w:rsidRPr="00FA5A7A">
        <w:t>"end\n"</w:t>
      </w:r>
    </w:p>
    <w:p w:rsidR="000B2188" w:rsidRPr="00C42D44" w:rsidRDefault="000B2188" w:rsidP="000B2188">
      <w:pPr>
        <w:pStyle w:val="a8"/>
      </w:pPr>
    </w:p>
    <w:p w:rsidR="00C42D44" w:rsidRPr="00274BCB" w:rsidRDefault="00C42D44" w:rsidP="00274BCB">
      <w:pPr>
        <w:pStyle w:val="3"/>
      </w:pPr>
      <w:r w:rsidRPr="00274BCB">
        <w:t>UART</w:t>
      </w:r>
      <w:r w:rsidRPr="00274BCB">
        <w:t>의</w:t>
      </w:r>
      <w:r w:rsidRPr="00274BCB">
        <w:t xml:space="preserve"> </w:t>
      </w:r>
      <w:r w:rsidRPr="00274BCB">
        <w:t>연결상태를</w:t>
      </w:r>
      <w:r w:rsidRPr="00274BCB">
        <w:t xml:space="preserve"> </w:t>
      </w:r>
      <w:r w:rsidRPr="00274BCB">
        <w:t>나타내는</w:t>
      </w:r>
      <w:r w:rsidRPr="00274BCB">
        <w:t xml:space="preserve"> enum </w:t>
      </w:r>
      <w:r w:rsidRPr="00274BCB">
        <w:t>선언</w:t>
      </w:r>
    </w:p>
    <w:p w:rsidR="00C42D44" w:rsidRPr="00C42D44" w:rsidRDefault="00C42D44" w:rsidP="00F3536C">
      <w:pPr>
        <w:pStyle w:val="a5"/>
      </w:pPr>
      <w:r w:rsidRPr="00C42D44">
        <w:t>typedef enum {</w:t>
      </w:r>
      <w:r w:rsidR="007D28A4">
        <w:t xml:space="preserve"> </w:t>
      </w:r>
      <w:r w:rsidRPr="00C42D44">
        <w:t>UART_CONNECTED,</w:t>
      </w:r>
      <w:r w:rsidR="007D28A4">
        <w:t xml:space="preserve"> </w:t>
      </w:r>
      <w:r w:rsidRPr="00C42D44">
        <w:t>UART_DISCONNECTED</w:t>
      </w:r>
      <w:r w:rsidR="007D28A4">
        <w:t xml:space="preserve"> </w:t>
      </w:r>
      <w:r w:rsidRPr="00C42D44">
        <w:t>} UART_CONNECTION_STATE;</w:t>
      </w:r>
    </w:p>
    <w:p w:rsidR="00C42D44" w:rsidRPr="00C42D44" w:rsidRDefault="00C42D44" w:rsidP="00F3536C">
      <w:pPr>
        <w:pStyle w:val="a5"/>
      </w:pPr>
      <w:r w:rsidRPr="00C42D44">
        <w:t>//UART</w:t>
      </w:r>
      <w:r w:rsidRPr="00C42D44">
        <w:t>의</w:t>
      </w:r>
      <w:r w:rsidRPr="00C42D44">
        <w:t xml:space="preserve"> </w:t>
      </w:r>
      <w:r w:rsidRPr="00C42D44">
        <w:t>연결상태를</w:t>
      </w:r>
      <w:r w:rsidRPr="00C42D44">
        <w:t xml:space="preserve"> </w:t>
      </w:r>
      <w:r w:rsidRPr="00C42D44">
        <w:t>저장하는</w:t>
      </w:r>
      <w:r w:rsidRPr="00C42D44">
        <w:t xml:space="preserve"> </w:t>
      </w:r>
      <w:r w:rsidRPr="00C42D44">
        <w:t>변수</w:t>
      </w:r>
    </w:p>
    <w:p w:rsidR="00274BCB" w:rsidRPr="00274BCB" w:rsidRDefault="00C42D44" w:rsidP="00F3536C">
      <w:pPr>
        <w:pStyle w:val="a5"/>
      </w:pPr>
      <w:r w:rsidRPr="00C42D44">
        <w:t>UART_CONNECTION_STATE UART_currentState = UART_DISCONNECTED;</w:t>
      </w:r>
    </w:p>
    <w:p w:rsidR="00C42D44" w:rsidRPr="00C42D44" w:rsidRDefault="00274BCB" w:rsidP="00274BCB">
      <w:pPr>
        <w:pStyle w:val="3"/>
      </w:pPr>
      <w:r>
        <w:rPr>
          <w:rFonts w:hint="eastAsia"/>
        </w:rPr>
        <w:t>수신받은</w:t>
      </w:r>
      <w:r w:rsidR="00C42D44" w:rsidRPr="00C42D44">
        <w:t xml:space="preserve"> </w:t>
      </w:r>
      <w:r w:rsidR="00FD067D">
        <w:rPr>
          <w:rFonts w:hint="eastAsia"/>
        </w:rPr>
        <w:t>버퍼</w:t>
      </w:r>
      <w:r>
        <w:t xml:space="preserve"> </w:t>
      </w:r>
      <w:r>
        <w:rPr>
          <w:rFonts w:hint="eastAsia"/>
        </w:rPr>
        <w:t>관련함수</w:t>
      </w:r>
    </w:p>
    <w:p w:rsidR="00C42D44" w:rsidRPr="00C42D44" w:rsidRDefault="00C42D44" w:rsidP="00F3536C">
      <w:pPr>
        <w:pStyle w:val="a5"/>
      </w:pPr>
      <w:r w:rsidRPr="00C42D44">
        <w:t>uint8_t receivedBuffer[UART_BUFFER_SIZE];</w:t>
      </w:r>
      <w:r w:rsidRPr="00C42D44">
        <w:tab/>
        <w:t xml:space="preserve">// </w:t>
      </w:r>
      <w:r w:rsidRPr="00C42D44">
        <w:rPr>
          <w:rFonts w:eastAsia="맑은 고딕" w:cs="맑은 고딕"/>
        </w:rPr>
        <w:t>문자열</w:t>
      </w:r>
      <w:r w:rsidRPr="00C42D44">
        <w:t xml:space="preserve"> </w:t>
      </w:r>
      <w:r w:rsidRPr="00C42D44">
        <w:rPr>
          <w:rFonts w:eastAsia="맑은 고딕" w:cs="맑은 고딕"/>
        </w:rPr>
        <w:t>저장</w:t>
      </w:r>
      <w:r w:rsidRPr="00C42D44">
        <w:t xml:space="preserve"> </w:t>
      </w:r>
      <w:r w:rsidRPr="00C42D44">
        <w:rPr>
          <w:rFonts w:eastAsia="맑은 고딕" w:cs="맑은 고딕"/>
        </w:rPr>
        <w:t>버퍼</w:t>
      </w:r>
    </w:p>
    <w:p w:rsidR="000A582C" w:rsidRPr="00C42D44" w:rsidRDefault="00C42D44" w:rsidP="00F3536C">
      <w:pPr>
        <w:pStyle w:val="a5"/>
      </w:pPr>
      <w:r w:rsidRPr="00C42D44">
        <w:t>uint8_t bufferCount = 0;</w:t>
      </w:r>
      <w:r w:rsidR="007D28A4">
        <w:tab/>
      </w:r>
      <w:r w:rsidR="007D28A4">
        <w:tab/>
      </w:r>
      <w:r w:rsidR="007D28A4">
        <w:tab/>
      </w:r>
      <w:r w:rsidRPr="00C42D44">
        <w:tab/>
      </w:r>
      <w:r w:rsidR="007D28A4" w:rsidRPr="00C42D44">
        <w:t>//</w:t>
      </w:r>
      <w:r w:rsidR="007D28A4" w:rsidRPr="00C42D44">
        <w:rPr>
          <w:rFonts w:eastAsia="맑은 고딕" w:cs="맑은 고딕"/>
        </w:rPr>
        <w:t>버퍼에</w:t>
      </w:r>
      <w:r w:rsidR="007D28A4" w:rsidRPr="00C42D44">
        <w:t xml:space="preserve"> Write</w:t>
      </w:r>
      <w:r w:rsidR="007D28A4" w:rsidRPr="00C42D44">
        <w:rPr>
          <w:rFonts w:eastAsia="맑은 고딕" w:cs="맑은 고딕"/>
        </w:rPr>
        <w:t>할</w:t>
      </w:r>
      <w:r w:rsidR="007D28A4" w:rsidRPr="00C42D44">
        <w:t xml:space="preserve"> </w:t>
      </w:r>
      <w:r w:rsidR="007D28A4" w:rsidRPr="00C42D44">
        <w:rPr>
          <w:rFonts w:eastAsia="맑은 고딕" w:cs="맑은 고딕"/>
        </w:rPr>
        <w:t>위치</w:t>
      </w:r>
      <w:r w:rsidRPr="00C42D44">
        <w:tab/>
      </w:r>
      <w:r w:rsidRPr="00C42D44">
        <w:tab/>
      </w:r>
    </w:p>
    <w:p w:rsidR="00C42D44" w:rsidRDefault="000A582C" w:rsidP="00F3536C">
      <w:pPr>
        <w:pStyle w:val="a5"/>
        <w:rPr>
          <w:rFonts w:eastAsia="맑은 고딕" w:cs="맑은 고딕"/>
        </w:rPr>
      </w:pPr>
      <w:r w:rsidRPr="00C42D44">
        <w:t xml:space="preserve">void UART_clearReceivedBuffer(void) </w:t>
      </w:r>
      <w:r w:rsidR="007D28A4">
        <w:t>;</w:t>
      </w:r>
      <w:r w:rsidR="007D28A4" w:rsidRPr="007D28A4">
        <w:t xml:space="preserve"> </w:t>
      </w:r>
      <w:r w:rsidR="007D28A4">
        <w:tab/>
      </w:r>
      <w:r w:rsidR="007D28A4">
        <w:tab/>
      </w:r>
      <w:r w:rsidR="007D28A4" w:rsidRPr="00C42D44">
        <w:t>//</w:t>
      </w:r>
      <w:r w:rsidR="007D28A4" w:rsidRPr="00C42D44">
        <w:rPr>
          <w:rFonts w:eastAsia="맑은 고딕" w:cs="맑은 고딕"/>
        </w:rPr>
        <w:t>전송받은</w:t>
      </w:r>
      <w:r w:rsidR="007D28A4" w:rsidRPr="00C42D44">
        <w:t xml:space="preserve"> </w:t>
      </w:r>
      <w:r w:rsidR="007D28A4" w:rsidRPr="00C42D44">
        <w:rPr>
          <w:rFonts w:eastAsia="맑은 고딕" w:cs="맑은 고딕"/>
        </w:rPr>
        <w:t>버퍼를</w:t>
      </w:r>
      <w:r w:rsidR="007D28A4" w:rsidRPr="00C42D44">
        <w:t xml:space="preserve"> </w:t>
      </w:r>
      <w:r w:rsidR="007D28A4" w:rsidRPr="00C42D44">
        <w:rPr>
          <w:rFonts w:eastAsia="맑은 고딕" w:cs="맑은 고딕"/>
        </w:rPr>
        <w:t>초기화</w:t>
      </w:r>
      <w:r w:rsidR="007D28A4" w:rsidRPr="00C42D44">
        <w:t xml:space="preserve"> </w:t>
      </w:r>
      <w:r w:rsidR="007D28A4" w:rsidRPr="00C42D44">
        <w:rPr>
          <w:rFonts w:eastAsia="맑은 고딕" w:cs="맑은 고딕"/>
        </w:rPr>
        <w:t>한다</w:t>
      </w:r>
    </w:p>
    <w:p w:rsidR="000B2188" w:rsidRPr="00C42D44" w:rsidRDefault="000B2188" w:rsidP="000B2188">
      <w:pPr>
        <w:pStyle w:val="a8"/>
      </w:pPr>
    </w:p>
    <w:p w:rsidR="00C42D44" w:rsidRPr="000A582C" w:rsidRDefault="00FD067D" w:rsidP="000A582C">
      <w:pPr>
        <w:pStyle w:val="3"/>
        <w:rPr>
          <w:rFonts w:ascii="Consolas" w:hAnsi="Consolas"/>
        </w:rPr>
      </w:pPr>
      <w:r>
        <w:t>UART</w:t>
      </w:r>
      <w:r w:rsidR="000A582C">
        <w:rPr>
          <w:rFonts w:hint="eastAsia"/>
        </w:rPr>
        <w:t xml:space="preserve"> </w:t>
      </w:r>
      <w:r w:rsidR="000A582C">
        <w:rPr>
          <w:rFonts w:hint="eastAsia"/>
        </w:rPr>
        <w:t>전송</w:t>
      </w:r>
      <w:r w:rsidR="000A582C">
        <w:rPr>
          <w:rFonts w:hint="eastAsia"/>
        </w:rPr>
        <w:t xml:space="preserve"> </w:t>
      </w:r>
      <w:r w:rsidR="000A582C">
        <w:rPr>
          <w:rFonts w:hint="eastAsia"/>
        </w:rPr>
        <w:t>및</w:t>
      </w:r>
      <w:r w:rsidR="000A582C">
        <w:rPr>
          <w:rFonts w:hint="eastAsia"/>
        </w:rPr>
        <w:t xml:space="preserve"> </w:t>
      </w:r>
      <w:r w:rsidR="000A582C">
        <w:rPr>
          <w:rFonts w:hint="eastAsia"/>
        </w:rPr>
        <w:t>수신</w:t>
      </w:r>
      <w:r w:rsidR="000A582C">
        <w:rPr>
          <w:rFonts w:hint="eastAsia"/>
        </w:rPr>
        <w:t xml:space="preserve"> </w:t>
      </w:r>
      <w:r w:rsidR="000A582C">
        <w:rPr>
          <w:rFonts w:hint="eastAsia"/>
        </w:rPr>
        <w:t>함수</w:t>
      </w:r>
      <w:r w:rsidR="000A582C">
        <w:rPr>
          <w:rFonts w:hint="eastAsia"/>
        </w:rPr>
        <w:t xml:space="preserve"> </w:t>
      </w:r>
    </w:p>
    <w:p w:rsidR="00C42D44" w:rsidRPr="00C42D44" w:rsidRDefault="00C42D44" w:rsidP="00F3536C">
      <w:pPr>
        <w:pStyle w:val="a5"/>
      </w:pPr>
      <w:r w:rsidRPr="00C42D44">
        <w:t xml:space="preserve">//polling </w:t>
      </w:r>
      <w:r w:rsidRPr="00C42D44">
        <w:rPr>
          <w:rFonts w:eastAsia="맑은 고딕" w:cs="맑은 고딕"/>
        </w:rPr>
        <w:t>방식으로</w:t>
      </w:r>
      <w:r w:rsidRPr="00C42D44">
        <w:t xml:space="preserve"> uart0</w:t>
      </w:r>
      <w:r w:rsidRPr="00C42D44">
        <w:rPr>
          <w:rFonts w:eastAsia="맑은 고딕" w:cs="맑은 고딕"/>
        </w:rPr>
        <w:t>로</w:t>
      </w:r>
      <w:r w:rsidRPr="00C42D44">
        <w:t xml:space="preserve"> </w:t>
      </w:r>
      <w:r w:rsidRPr="00C42D44">
        <w:rPr>
          <w:rFonts w:eastAsia="맑은 고딕" w:cs="맑은 고딕"/>
        </w:rPr>
        <w:t>메세지를</w:t>
      </w:r>
      <w:r w:rsidRPr="00C42D44">
        <w:t xml:space="preserve"> </w:t>
      </w:r>
      <w:r w:rsidRPr="00C42D44">
        <w:rPr>
          <w:rFonts w:eastAsia="맑은 고딕" w:cs="맑은 고딕"/>
        </w:rPr>
        <w:t>전송한다</w:t>
      </w:r>
      <w:r w:rsidR="007206F5">
        <w:rPr>
          <w:rFonts w:eastAsia="맑은 고딕" w:cs="맑은 고딕" w:hint="eastAsia"/>
        </w:rPr>
        <w:t>.</w:t>
      </w:r>
    </w:p>
    <w:p w:rsidR="00C42D44" w:rsidRPr="00C42D44" w:rsidRDefault="00C42D44" w:rsidP="00F3536C">
      <w:pPr>
        <w:pStyle w:val="a5"/>
      </w:pPr>
      <w:r w:rsidRPr="00C42D44">
        <w:t xml:space="preserve">//rs323 -&gt; usb </w:t>
      </w:r>
      <w:r w:rsidRPr="00C42D44">
        <w:t>로</w:t>
      </w:r>
      <w:r w:rsidRPr="00C42D44">
        <w:t xml:space="preserve"> </w:t>
      </w:r>
      <w:r w:rsidRPr="00C42D44">
        <w:t>가는</w:t>
      </w:r>
      <w:r w:rsidRPr="00C42D44">
        <w:t xml:space="preserve"> </w:t>
      </w:r>
      <w:r w:rsidRPr="00C42D44">
        <w:t>방향에</w:t>
      </w:r>
      <w:r w:rsidRPr="00C42D44">
        <w:t xml:space="preserve"> </w:t>
      </w:r>
      <w:r w:rsidRPr="00C42D44">
        <w:t>버퍼가</w:t>
      </w:r>
      <w:r w:rsidRPr="00C42D44">
        <w:t xml:space="preserve"> </w:t>
      </w:r>
      <w:r w:rsidRPr="00C42D44">
        <w:t>존재하여</w:t>
      </w:r>
      <w:r w:rsidRPr="00C42D44">
        <w:t xml:space="preserve"> </w:t>
      </w:r>
      <w:r w:rsidRPr="00C42D44">
        <w:t>메세지를</w:t>
      </w:r>
      <w:r w:rsidRPr="00C42D44">
        <w:t xml:space="preserve"> </w:t>
      </w:r>
      <w:r w:rsidRPr="00C42D44">
        <w:t>단순히</w:t>
      </w:r>
      <w:r w:rsidRPr="00C42D44">
        <w:t xml:space="preserve"> </w:t>
      </w:r>
      <w:r w:rsidRPr="00C42D44">
        <w:t>폴링</w:t>
      </w:r>
      <w:r w:rsidR="007206F5">
        <w:rPr>
          <w:rFonts w:hint="eastAsia"/>
        </w:rPr>
        <w:t xml:space="preserve"> </w:t>
      </w:r>
      <w:r w:rsidRPr="00C42D44">
        <w:t>방식으로</w:t>
      </w:r>
      <w:r w:rsidRPr="00C42D44">
        <w:t xml:space="preserve"> </w:t>
      </w:r>
      <w:r w:rsidRPr="00C42D44">
        <w:t>보내주어도</w:t>
      </w:r>
      <w:r w:rsidRPr="00C42D44">
        <w:t xml:space="preserve"> </w:t>
      </w:r>
      <w:r w:rsidRPr="00C42D44">
        <w:t>된다</w:t>
      </w:r>
      <w:r w:rsidR="007206F5">
        <w:rPr>
          <w:rFonts w:hint="eastAsia"/>
        </w:rPr>
        <w:t>.</w:t>
      </w:r>
    </w:p>
    <w:p w:rsidR="00C42D44" w:rsidRPr="00C42D44" w:rsidRDefault="00C42D44" w:rsidP="00F3536C">
      <w:pPr>
        <w:pStyle w:val="a5"/>
      </w:pPr>
      <w:r w:rsidRPr="00C42D44">
        <w:t>//</w:t>
      </w:r>
      <w:r w:rsidR="007206F5">
        <w:rPr>
          <w:rFonts w:asciiTheme="minorEastAsia" w:hAnsiTheme="minorEastAsia" w:hint="eastAsia"/>
        </w:rPr>
        <w:t>하지만</w:t>
      </w:r>
      <w:r w:rsidR="007206F5">
        <w:rPr>
          <w:rFonts w:hint="eastAsia"/>
        </w:rPr>
        <w:t xml:space="preserve"> </w:t>
      </w:r>
      <w:r w:rsidR="007206F5">
        <w:t>이경우</w:t>
      </w:r>
      <w:r w:rsidRPr="00C42D44">
        <w:t xml:space="preserve"> </w:t>
      </w:r>
      <w:r w:rsidRPr="00C42D44">
        <w:t>수신</w:t>
      </w:r>
      <w:r w:rsidR="007206F5">
        <w:rPr>
          <w:rFonts w:hint="eastAsia"/>
        </w:rPr>
        <w:t xml:space="preserve"> </w:t>
      </w:r>
      <w:r w:rsidRPr="00C42D44">
        <w:t>측에서</w:t>
      </w:r>
      <w:r w:rsidRPr="00C42D44">
        <w:t xml:space="preserve"> </w:t>
      </w:r>
      <w:r w:rsidRPr="00C42D44">
        <w:t>버퍼에</w:t>
      </w:r>
      <w:r w:rsidRPr="00C42D44">
        <w:t xml:space="preserve"> </w:t>
      </w:r>
      <w:r w:rsidRPr="00C42D44">
        <w:t>오버</w:t>
      </w:r>
      <w:r w:rsidR="007206F5">
        <w:rPr>
          <w:rFonts w:hint="eastAsia"/>
        </w:rPr>
        <w:t xml:space="preserve"> </w:t>
      </w:r>
      <w:r w:rsidRPr="00C42D44">
        <w:t>플로우가</w:t>
      </w:r>
      <w:r w:rsidRPr="00C42D44">
        <w:t xml:space="preserve"> </w:t>
      </w:r>
      <w:r w:rsidRPr="00C42D44">
        <w:t>일어나지</w:t>
      </w:r>
      <w:r w:rsidR="007206F5">
        <w:rPr>
          <w:rFonts w:hint="eastAsia"/>
        </w:rPr>
        <w:t xml:space="preserve"> </w:t>
      </w:r>
      <w:r w:rsidRPr="00C42D44">
        <w:t>안도록</w:t>
      </w:r>
      <w:r w:rsidRPr="00C42D44">
        <w:t xml:space="preserve"> </w:t>
      </w:r>
      <w:r w:rsidRPr="00C42D44">
        <w:t>폴링</w:t>
      </w:r>
      <w:r w:rsidR="007206F5">
        <w:rPr>
          <w:rFonts w:hint="eastAsia"/>
        </w:rPr>
        <w:t xml:space="preserve"> </w:t>
      </w:r>
      <w:r w:rsidRPr="00C42D44">
        <w:t>방식으로</w:t>
      </w:r>
      <w:r w:rsidRPr="00C42D44">
        <w:t xml:space="preserve"> </w:t>
      </w:r>
      <w:r w:rsidRPr="00C42D44">
        <w:t>수신</w:t>
      </w:r>
      <w:r w:rsidR="007206F5">
        <w:rPr>
          <w:rFonts w:hint="eastAsia"/>
        </w:rPr>
        <w:t xml:space="preserve"> </w:t>
      </w:r>
      <w:r w:rsidRPr="00C42D44">
        <w:t>받아야한다</w:t>
      </w:r>
      <w:r w:rsidR="007206F5">
        <w:rPr>
          <w:rFonts w:hint="eastAsia"/>
        </w:rPr>
        <w:t>.</w:t>
      </w:r>
    </w:p>
    <w:p w:rsidR="00C42D44" w:rsidRPr="00C42D44" w:rsidRDefault="00C42D44" w:rsidP="00F3536C">
      <w:pPr>
        <w:pStyle w:val="a5"/>
      </w:pPr>
      <w:r w:rsidRPr="00C42D44">
        <w:lastRenderedPageBreak/>
        <w:t>void UART_sendMsg(char msg[UART_BUFFER_SIZE]) {</w:t>
      </w:r>
    </w:p>
    <w:p w:rsidR="00C42D44" w:rsidRPr="00C42D44" w:rsidRDefault="00C42D44" w:rsidP="00F3536C">
      <w:pPr>
        <w:pStyle w:val="a5"/>
      </w:pPr>
      <w:r w:rsidRPr="00C42D44">
        <w:tab/>
        <w:t>UARTPuts(LPC_UART0, msg);</w:t>
      </w:r>
    </w:p>
    <w:p w:rsidR="00C42D44" w:rsidRPr="00C42D44" w:rsidRDefault="00C42D44" w:rsidP="00F3536C">
      <w:pPr>
        <w:pStyle w:val="a5"/>
      </w:pPr>
      <w:r w:rsidRPr="00C42D44">
        <w:t>}</w:t>
      </w:r>
    </w:p>
    <w:p w:rsidR="00C42D44" w:rsidRPr="00C42D44" w:rsidRDefault="00C42D44" w:rsidP="00F3536C">
      <w:pPr>
        <w:pStyle w:val="a5"/>
      </w:pPr>
    </w:p>
    <w:p w:rsidR="002F2519" w:rsidRDefault="00C42D44" w:rsidP="00F3536C">
      <w:pPr>
        <w:pStyle w:val="a5"/>
      </w:pPr>
      <w:r w:rsidRPr="00C42D44">
        <w:t>//</w:t>
      </w:r>
      <w:r w:rsidRPr="00C42D44">
        <w:t>수신</w:t>
      </w:r>
      <w:r w:rsidR="002F2519">
        <w:rPr>
          <w:rFonts w:hint="eastAsia"/>
        </w:rPr>
        <w:t xml:space="preserve"> </w:t>
      </w:r>
      <w:r w:rsidRPr="00C42D44">
        <w:t>받는</w:t>
      </w:r>
      <w:r w:rsidR="002F2519">
        <w:rPr>
          <w:rFonts w:hint="eastAsia"/>
        </w:rPr>
        <w:t xml:space="preserve"> </w:t>
      </w:r>
      <w:r w:rsidRPr="00C42D44">
        <w:t>경우</w:t>
      </w:r>
      <w:r w:rsidRPr="00C42D44">
        <w:t xml:space="preserve"> </w:t>
      </w:r>
      <w:r w:rsidRPr="00C42D44">
        <w:t>또한</w:t>
      </w:r>
      <w:r w:rsidRPr="00C42D44">
        <w:t xml:space="preserve"> </w:t>
      </w:r>
      <w:r w:rsidRPr="00C42D44">
        <w:t>폴리</w:t>
      </w:r>
      <w:r w:rsidR="00AD1C66">
        <w:rPr>
          <w:rFonts w:hint="eastAsia"/>
        </w:rPr>
        <w:t xml:space="preserve"> </w:t>
      </w:r>
      <w:r w:rsidRPr="00C42D44">
        <w:t>방식으로</w:t>
      </w:r>
      <w:r w:rsidRPr="00C42D44">
        <w:t xml:space="preserve"> </w:t>
      </w:r>
      <w:r w:rsidRPr="00C42D44">
        <w:t>수신</w:t>
      </w:r>
      <w:r w:rsidR="002F2519">
        <w:rPr>
          <w:rFonts w:hint="eastAsia"/>
        </w:rPr>
        <w:t xml:space="preserve"> </w:t>
      </w:r>
      <w:r w:rsidRPr="00C42D44">
        <w:t>받은</w:t>
      </w:r>
      <w:r w:rsidRPr="00C42D44">
        <w:t xml:space="preserve"> </w:t>
      </w:r>
      <w:r w:rsidRPr="00C42D44">
        <w:t>한바이트에</w:t>
      </w:r>
      <w:r w:rsidR="002F2519">
        <w:rPr>
          <w:rFonts w:hint="eastAsia"/>
        </w:rPr>
        <w:t xml:space="preserve"> </w:t>
      </w:r>
      <w:r w:rsidRPr="00C42D44">
        <w:t>대하여</w:t>
      </w:r>
      <w:r w:rsidR="002F2519">
        <w:rPr>
          <w:rFonts w:hint="eastAsia"/>
        </w:rPr>
        <w:t xml:space="preserve"> </w:t>
      </w:r>
      <w:r w:rsidRPr="00C42D44">
        <w:t>echo</w:t>
      </w:r>
      <w:r w:rsidRPr="00C42D44">
        <w:t>를</w:t>
      </w:r>
      <w:r w:rsidRPr="00C42D44">
        <w:t xml:space="preserve"> </w:t>
      </w:r>
      <w:r w:rsidRPr="00C42D44">
        <w:t>전송하여</w:t>
      </w:r>
      <w:r w:rsidRPr="00C42D44">
        <w:t xml:space="preserve"> </w:t>
      </w:r>
      <w:r w:rsidRPr="00C42D44">
        <w:t>성공적으로</w:t>
      </w:r>
      <w:r w:rsidRPr="00C42D44">
        <w:t xml:space="preserve"> </w:t>
      </w:r>
      <w:r w:rsidRPr="00C42D44">
        <w:t>수신</w:t>
      </w:r>
      <w:r w:rsidR="002F2519">
        <w:rPr>
          <w:rFonts w:hint="eastAsia"/>
        </w:rPr>
        <w:t xml:space="preserve"> </w:t>
      </w:r>
    </w:p>
    <w:p w:rsidR="00C42D44" w:rsidRPr="00C42D44" w:rsidRDefault="002F2519" w:rsidP="00F3536C">
      <w:pPr>
        <w:pStyle w:val="a5"/>
      </w:pPr>
      <w:r>
        <w:rPr>
          <w:rFonts w:hint="eastAsia"/>
        </w:rPr>
        <w:t>//</w:t>
      </w:r>
      <w:r w:rsidR="00C42D44" w:rsidRPr="00C42D44">
        <w:t>받음을</w:t>
      </w:r>
      <w:r w:rsidR="00C42D44" w:rsidRPr="00C42D44">
        <w:t xml:space="preserve"> </w:t>
      </w:r>
      <w:r w:rsidR="00C42D44" w:rsidRPr="00C42D44">
        <w:t>알려주어서</w:t>
      </w:r>
      <w:r w:rsidR="00C42D44" w:rsidRPr="00C42D44">
        <w:t xml:space="preserve"> </w:t>
      </w:r>
      <w:r w:rsidR="00C42D44" w:rsidRPr="00C42D44">
        <w:t>전송</w:t>
      </w:r>
      <w:r w:rsidR="00FD067D">
        <w:rPr>
          <w:rFonts w:hint="eastAsia"/>
        </w:rPr>
        <w:t xml:space="preserve"> </w:t>
      </w:r>
      <w:r w:rsidR="00C42D44" w:rsidRPr="00C42D44">
        <w:t>측이</w:t>
      </w:r>
      <w:r w:rsidR="00C42D44" w:rsidRPr="00C42D44">
        <w:t xml:space="preserve"> </w:t>
      </w:r>
      <w:r w:rsidR="00C42D44" w:rsidRPr="00C42D44">
        <w:t>다음</w:t>
      </w:r>
      <w:r w:rsidR="00C42D44" w:rsidRPr="00C42D44">
        <w:t xml:space="preserve"> </w:t>
      </w:r>
      <w:r w:rsidR="00C42D44" w:rsidRPr="00C42D44">
        <w:t>바이트를</w:t>
      </w:r>
      <w:r w:rsidR="00C42D44" w:rsidRPr="00C42D44">
        <w:t xml:space="preserve"> </w:t>
      </w:r>
      <w:r w:rsidR="00C42D44" w:rsidRPr="00C42D44">
        <w:t>전송하는</w:t>
      </w:r>
      <w:r>
        <w:rPr>
          <w:rFonts w:hint="eastAsia"/>
        </w:rPr>
        <w:t xml:space="preserve"> </w:t>
      </w:r>
      <w:r w:rsidR="00C42D44" w:rsidRPr="00C42D44">
        <w:t>것을</w:t>
      </w:r>
      <w:r w:rsidR="00C42D44" w:rsidRPr="00C42D44">
        <w:t xml:space="preserve"> </w:t>
      </w:r>
      <w:r w:rsidR="00C42D44" w:rsidRPr="00C42D44">
        <w:t>반복하여</w:t>
      </w:r>
      <w:r w:rsidR="00C42D44" w:rsidRPr="00C42D44">
        <w:t xml:space="preserve"> msg</w:t>
      </w:r>
      <w:r w:rsidR="00C42D44" w:rsidRPr="00C42D44">
        <w:t>를</w:t>
      </w:r>
      <w:r w:rsidR="00C42D44" w:rsidRPr="00C42D44">
        <w:t xml:space="preserve"> </w:t>
      </w:r>
      <w:r w:rsidR="00C42D44" w:rsidRPr="00C42D44">
        <w:t>수신한다</w:t>
      </w:r>
      <w:r w:rsidR="00C42D44" w:rsidRPr="00C42D44">
        <w:t xml:space="preserve">. </w:t>
      </w:r>
    </w:p>
    <w:p w:rsidR="00C42D44" w:rsidRPr="00C42D44" w:rsidRDefault="00C42D44" w:rsidP="00F3536C">
      <w:pPr>
        <w:pStyle w:val="a5"/>
      </w:pPr>
      <w:r w:rsidRPr="00C42D44">
        <w:t>//</w:t>
      </w:r>
      <w:r w:rsidRPr="00C42D44">
        <w:t>수신에</w:t>
      </w:r>
      <w:r w:rsidRPr="00C42D44">
        <w:t xml:space="preserve"> </w:t>
      </w:r>
      <w:r w:rsidRPr="00C42D44">
        <w:t>성공하면</w:t>
      </w:r>
      <w:r w:rsidRPr="00C42D44">
        <w:t xml:space="preserve"> </w:t>
      </w:r>
      <w:r w:rsidRPr="00C42D44">
        <w:t>수신</w:t>
      </w:r>
      <w:r w:rsidRPr="00C42D44">
        <w:t xml:space="preserve"> </w:t>
      </w:r>
      <w:r w:rsidRPr="00C42D44">
        <w:t>버퍼에</w:t>
      </w:r>
      <w:r w:rsidRPr="00C42D44">
        <w:t xml:space="preserve"> </w:t>
      </w:r>
      <w:r w:rsidRPr="00C42D44">
        <w:t>메세지를</w:t>
      </w:r>
      <w:r w:rsidRPr="00C42D44">
        <w:t xml:space="preserve"> </w:t>
      </w:r>
      <w:r w:rsidRPr="00C42D44">
        <w:t>저장하고</w:t>
      </w:r>
      <w:r w:rsidRPr="00C42D44">
        <w:t xml:space="preserve"> true</w:t>
      </w:r>
      <w:r w:rsidRPr="00C42D44">
        <w:t>를</w:t>
      </w:r>
      <w:r w:rsidRPr="00C42D44">
        <w:t xml:space="preserve"> </w:t>
      </w:r>
      <w:r w:rsidRPr="00C42D44">
        <w:t>반환</w:t>
      </w:r>
      <w:r w:rsidR="002F2519">
        <w:rPr>
          <w:rFonts w:hint="eastAsia"/>
        </w:rPr>
        <w:t>하고</w:t>
      </w:r>
      <w:r w:rsidR="002F2519">
        <w:rPr>
          <w:rFonts w:hint="eastAsia"/>
        </w:rPr>
        <w:t xml:space="preserve"> </w:t>
      </w:r>
    </w:p>
    <w:p w:rsidR="00C42D44" w:rsidRPr="00C42D44" w:rsidRDefault="00C42D44" w:rsidP="00F3536C">
      <w:pPr>
        <w:pStyle w:val="a5"/>
      </w:pPr>
      <w:r w:rsidRPr="00C42D44">
        <w:t>//</w:t>
      </w:r>
      <w:r w:rsidRPr="00C42D44">
        <w:t>수신</w:t>
      </w:r>
      <w:r w:rsidRPr="00C42D44">
        <w:t xml:space="preserve"> </w:t>
      </w:r>
      <w:r w:rsidRPr="00C42D44">
        <w:t>받은</w:t>
      </w:r>
      <w:r w:rsidR="002F2519">
        <w:rPr>
          <w:rFonts w:hint="eastAsia"/>
        </w:rPr>
        <w:t xml:space="preserve"> </w:t>
      </w:r>
      <w:r w:rsidRPr="00C42D44">
        <w:t>것이</w:t>
      </w:r>
      <w:r w:rsidRPr="00C42D44">
        <w:t xml:space="preserve"> </w:t>
      </w:r>
      <w:r w:rsidRPr="00C42D44">
        <w:t>없거나</w:t>
      </w:r>
      <w:r w:rsidRPr="00C42D44">
        <w:t xml:space="preserve">, </w:t>
      </w:r>
      <w:r w:rsidRPr="00C42D44">
        <w:t>버퍼가</w:t>
      </w:r>
      <w:r w:rsidRPr="00C42D44">
        <w:t xml:space="preserve"> </w:t>
      </w:r>
      <w:r w:rsidRPr="00C42D44">
        <w:t>가득</w:t>
      </w:r>
      <w:r w:rsidR="002F2519">
        <w:rPr>
          <w:rFonts w:hint="eastAsia"/>
        </w:rPr>
        <w:t xml:space="preserve"> </w:t>
      </w:r>
      <w:r w:rsidRPr="00C42D44">
        <w:t>찬</w:t>
      </w:r>
      <w:r w:rsidRPr="00C42D44">
        <w:t xml:space="preserve"> </w:t>
      </w:r>
      <w:r w:rsidRPr="00C42D44">
        <w:t>경우</w:t>
      </w:r>
      <w:r w:rsidRPr="00C42D44">
        <w:t xml:space="preserve"> false</w:t>
      </w:r>
      <w:r w:rsidRPr="00C42D44">
        <w:t>를</w:t>
      </w:r>
      <w:r w:rsidRPr="00C42D44">
        <w:t xml:space="preserve"> </w:t>
      </w:r>
      <w:r w:rsidRPr="00C42D44">
        <w:t>반환한다</w:t>
      </w:r>
      <w:r w:rsidRPr="00C42D44">
        <w:t>.</w:t>
      </w:r>
    </w:p>
    <w:p w:rsidR="00C42D44" w:rsidRPr="00C42D44" w:rsidRDefault="00C42D44" w:rsidP="00F3536C">
      <w:pPr>
        <w:pStyle w:val="a5"/>
      </w:pPr>
      <w:r w:rsidRPr="00C42D44">
        <w:t>bool UART_receiveMsg(char buffer[UART_BUFFER_SIZE]) {</w:t>
      </w:r>
    </w:p>
    <w:p w:rsidR="00C42D44" w:rsidRPr="00C42D44" w:rsidRDefault="00C42D44" w:rsidP="00F3536C">
      <w:pPr>
        <w:pStyle w:val="a5"/>
      </w:pPr>
      <w:r w:rsidRPr="00C42D44">
        <w:tab/>
        <w:t>//</w:t>
      </w:r>
      <w:r w:rsidRPr="00C42D44">
        <w:t>시용되어질</w:t>
      </w:r>
      <w:r w:rsidRPr="00C42D44">
        <w:t xml:space="preserve"> </w:t>
      </w:r>
      <w:r w:rsidRPr="00C42D44">
        <w:t>변수들</w:t>
      </w:r>
      <w:r w:rsidRPr="00C42D44">
        <w:t xml:space="preserve"> </w:t>
      </w:r>
      <w:r w:rsidRPr="00C42D44">
        <w:t>초기화</w:t>
      </w:r>
    </w:p>
    <w:p w:rsidR="00C42D44" w:rsidRPr="00C42D44" w:rsidRDefault="00C42D44" w:rsidP="00F3536C">
      <w:pPr>
        <w:pStyle w:val="a5"/>
      </w:pPr>
      <w:r w:rsidRPr="00C42D44">
        <w:tab/>
        <w:t>bool isReceivedMsg = false;</w:t>
      </w:r>
    </w:p>
    <w:p w:rsidR="00C42D44" w:rsidRPr="00C42D44" w:rsidRDefault="00C42D44" w:rsidP="00F3536C">
      <w:pPr>
        <w:pStyle w:val="a5"/>
      </w:pPr>
      <w:r w:rsidRPr="00C42D44">
        <w:tab/>
        <w:t>int i = 0;</w:t>
      </w:r>
    </w:p>
    <w:p w:rsidR="00C42D44" w:rsidRPr="00C42D44" w:rsidRDefault="00C42D44" w:rsidP="00F3536C">
      <w:pPr>
        <w:pStyle w:val="a5"/>
      </w:pPr>
      <w:r w:rsidRPr="00C42D44">
        <w:tab/>
        <w:t>char received_char;</w:t>
      </w:r>
    </w:p>
    <w:p w:rsidR="00C42D44" w:rsidRPr="00C42D44" w:rsidRDefault="00C42D44" w:rsidP="00F3536C">
      <w:pPr>
        <w:pStyle w:val="a5"/>
      </w:pPr>
      <w:r w:rsidRPr="00C42D44">
        <w:tab/>
        <w:t>bool isReceivedByte = false;</w:t>
      </w:r>
    </w:p>
    <w:p w:rsidR="00C42D44" w:rsidRPr="00C42D44" w:rsidRDefault="00C42D44" w:rsidP="00F3536C">
      <w:pPr>
        <w:pStyle w:val="a5"/>
      </w:pPr>
      <w:r w:rsidRPr="00C42D44">
        <w:tab/>
        <w:t>char tempReceivedMsg[UART_BUFFER_SIZE];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  <w:t>//</w:t>
      </w:r>
      <w:r w:rsidRPr="00C42D44">
        <w:t>버퍼가</w:t>
      </w:r>
      <w:r w:rsidRPr="00C42D44">
        <w:t xml:space="preserve"> </w:t>
      </w:r>
      <w:r w:rsidRPr="00C42D44">
        <w:t>가득차면</w:t>
      </w:r>
      <w:r w:rsidRPr="00C42D44">
        <w:t xml:space="preserve"> </w:t>
      </w:r>
      <w:r w:rsidRPr="00C42D44">
        <w:t>수신</w:t>
      </w:r>
      <w:r w:rsidR="00AD1C66">
        <w:rPr>
          <w:rFonts w:hint="eastAsia"/>
        </w:rPr>
        <w:t xml:space="preserve"> </w:t>
      </w:r>
      <w:r w:rsidRPr="00C42D44">
        <w:t>받을</w:t>
      </w:r>
      <w:r w:rsidR="00AD1C66">
        <w:rPr>
          <w:rFonts w:hint="eastAsia"/>
        </w:rPr>
        <w:t xml:space="preserve"> </w:t>
      </w:r>
      <w:r w:rsidRPr="00C42D44">
        <w:t>수</w:t>
      </w:r>
      <w:r w:rsidRPr="00C42D44">
        <w:t xml:space="preserve"> </w:t>
      </w:r>
      <w:r w:rsidRPr="00C42D44">
        <w:t>없으므로</w:t>
      </w:r>
      <w:r w:rsidRPr="00C42D44">
        <w:t xml:space="preserve"> </w:t>
      </w:r>
      <w:r w:rsidRPr="00C42D44">
        <w:t>종료한다</w:t>
      </w:r>
    </w:p>
    <w:p w:rsidR="00C42D44" w:rsidRPr="00C42D44" w:rsidRDefault="00C42D44" w:rsidP="00F3536C">
      <w:pPr>
        <w:pStyle w:val="a5"/>
      </w:pPr>
      <w:r w:rsidRPr="00C42D44">
        <w:tab/>
        <w:t>if (bufferCount == UART_BUFFER_SIZE) return false;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  <w:t>//</w:t>
      </w:r>
      <w:r w:rsidRPr="00C42D44">
        <w:t>현재</w:t>
      </w:r>
      <w:r w:rsidRPr="00C42D44">
        <w:t xml:space="preserve"> </w:t>
      </w:r>
      <w:r w:rsidRPr="00C42D44">
        <w:t>버퍼에서</w:t>
      </w:r>
      <w:r w:rsidRPr="00C42D44">
        <w:t xml:space="preserve"> </w:t>
      </w:r>
      <w:r w:rsidRPr="00C42D44">
        <w:t>최대로</w:t>
      </w:r>
      <w:r w:rsidRPr="00C42D44">
        <w:t xml:space="preserve"> </w:t>
      </w:r>
      <w:r w:rsidRPr="00C42D44">
        <w:t>수신</w:t>
      </w:r>
      <w:r w:rsidR="00AD1C66">
        <w:rPr>
          <w:rFonts w:hint="eastAsia"/>
        </w:rPr>
        <w:t xml:space="preserve"> </w:t>
      </w:r>
      <w:r w:rsidRPr="00C42D44">
        <w:t>받을</w:t>
      </w:r>
      <w:r w:rsidR="00AD1C66">
        <w:rPr>
          <w:rFonts w:hint="eastAsia"/>
        </w:rPr>
        <w:t xml:space="preserve"> </w:t>
      </w:r>
      <w:r w:rsidRPr="00C42D44">
        <w:t>수</w:t>
      </w:r>
      <w:r w:rsidR="00AD1C66">
        <w:rPr>
          <w:rFonts w:hint="eastAsia"/>
        </w:rPr>
        <w:t xml:space="preserve"> </w:t>
      </w:r>
      <w:r w:rsidRPr="00C42D44">
        <w:t>있는</w:t>
      </w:r>
      <w:r w:rsidRPr="00C42D44">
        <w:t xml:space="preserve"> </w:t>
      </w:r>
      <w:r w:rsidRPr="00C42D44">
        <w:t>만큼만</w:t>
      </w:r>
      <w:r w:rsidRPr="00C42D44">
        <w:t xml:space="preserve"> </w:t>
      </w:r>
      <w:r w:rsidRPr="00C42D44">
        <w:t>수신을</w:t>
      </w:r>
      <w:r w:rsidRPr="00C42D44">
        <w:t xml:space="preserve"> </w:t>
      </w:r>
      <w:r w:rsidRPr="00C42D44">
        <w:t>검사한다</w:t>
      </w:r>
    </w:p>
    <w:p w:rsidR="00C42D44" w:rsidRPr="00C42D44" w:rsidRDefault="00C42D44" w:rsidP="00F3536C">
      <w:pPr>
        <w:pStyle w:val="a5"/>
      </w:pPr>
      <w:r w:rsidRPr="00C42D44">
        <w:tab/>
        <w:t>for (i = bufferCount; i &lt; UART_BUFFER_SIZE; i++)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 xml:space="preserve">//polling </w:t>
      </w:r>
      <w:r w:rsidRPr="00C42D44">
        <w:rPr>
          <w:rFonts w:eastAsia="맑은 고딕" w:cs="맑은 고딕"/>
        </w:rPr>
        <w:t>방식으로</w:t>
      </w:r>
      <w:r w:rsidRPr="00C42D44">
        <w:t xml:space="preserve"> byte</w:t>
      </w:r>
      <w:r w:rsidRPr="00C42D44">
        <w:rPr>
          <w:rFonts w:eastAsia="맑은 고딕" w:cs="맑은 고딕"/>
        </w:rPr>
        <w:t>를</w:t>
      </w:r>
      <w:r w:rsidRPr="00C42D44">
        <w:t xml:space="preserve"> </w:t>
      </w:r>
      <w:r w:rsidRPr="00C42D44">
        <w:rPr>
          <w:rFonts w:eastAsia="맑은 고딕" w:cs="맑은 고딕"/>
        </w:rPr>
        <w:t>수신한다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 xml:space="preserve">isReceivedByte = UART_Receive(LPC_UART0, 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(uint8_t *)tempReceivedMsg, UART_BUFFER_SIZE, NONE_BLOCKING);</w:t>
      </w:r>
    </w:p>
    <w:p w:rsidR="00C42D44" w:rsidRPr="00C42D44" w:rsidRDefault="00C42D44" w:rsidP="00F3536C">
      <w:pPr>
        <w:pStyle w:val="a5"/>
      </w:pPr>
      <w:r w:rsidRPr="00C42D44">
        <w:tab/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//</w:t>
      </w:r>
      <w:r w:rsidRPr="00C42D44">
        <w:t>수신</w:t>
      </w:r>
      <w:r w:rsidR="00AD1C66">
        <w:rPr>
          <w:rFonts w:hint="eastAsia"/>
        </w:rPr>
        <w:t xml:space="preserve"> </w:t>
      </w:r>
      <w:r w:rsidRPr="00C42D44">
        <w:t>받은</w:t>
      </w:r>
      <w:r w:rsidRPr="00C42D44">
        <w:t xml:space="preserve"> </w:t>
      </w:r>
      <w:r w:rsidRPr="00C42D44">
        <w:t>것이</w:t>
      </w:r>
      <w:r w:rsidRPr="00C42D44">
        <w:t xml:space="preserve"> </w:t>
      </w:r>
      <w:r w:rsidRPr="00C42D44">
        <w:t>없을</w:t>
      </w:r>
      <w:r w:rsidR="00AD1C66">
        <w:rPr>
          <w:rFonts w:hint="eastAsia"/>
        </w:rPr>
        <w:t xml:space="preserve"> </w:t>
      </w:r>
      <w:r w:rsidRPr="00C42D44">
        <w:t>경우</w:t>
      </w:r>
      <w:r w:rsidRPr="00C42D44">
        <w:t xml:space="preserve"> </w:t>
      </w:r>
      <w:r w:rsidRPr="00C42D44">
        <w:t>생략한다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 xml:space="preserve">if (isReceivedByte == false) 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continue;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//</w:t>
      </w:r>
      <w:r w:rsidRPr="00C42D44">
        <w:rPr>
          <w:rFonts w:eastAsia="맑은 고딕" w:cs="맑은 고딕"/>
        </w:rPr>
        <w:t>수신</w:t>
      </w:r>
      <w:r w:rsidR="00AD1C66">
        <w:rPr>
          <w:rFonts w:eastAsia="맑은 고딕" w:cs="맑은 고딕" w:hint="eastAsia"/>
        </w:rPr>
        <w:t xml:space="preserve"> </w:t>
      </w:r>
      <w:r w:rsidRPr="00C42D44">
        <w:rPr>
          <w:rFonts w:eastAsia="맑은 고딕" w:cs="맑은 고딕"/>
        </w:rPr>
        <w:t>받은</w:t>
      </w:r>
      <w:r w:rsidRPr="00C42D44">
        <w:t xml:space="preserve"> byte</w:t>
      </w:r>
      <w:r w:rsidRPr="00C42D44">
        <w:rPr>
          <w:rFonts w:eastAsia="맑은 고딕" w:cs="맑은 고딕"/>
        </w:rPr>
        <w:t>를</w:t>
      </w:r>
      <w:r w:rsidRPr="00C42D44">
        <w:t xml:space="preserve"> </w:t>
      </w:r>
      <w:r w:rsidRPr="00C42D44">
        <w:rPr>
          <w:rFonts w:eastAsia="맑은 고딕" w:cs="맑은 고딕"/>
        </w:rPr>
        <w:t>가져온다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received_char = tempReceivedMsg[0];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//</w:t>
      </w:r>
      <w:r w:rsidRPr="00C42D44">
        <w:rPr>
          <w:rFonts w:eastAsia="맑은 고딕" w:cs="맑은 고딕"/>
        </w:rPr>
        <w:t>수신</w:t>
      </w:r>
      <w:r w:rsidR="00AD1C66">
        <w:rPr>
          <w:rFonts w:eastAsia="맑은 고딕" w:cs="맑은 고딕" w:hint="eastAsia"/>
        </w:rPr>
        <w:t xml:space="preserve"> </w:t>
      </w:r>
      <w:r w:rsidRPr="00C42D44">
        <w:rPr>
          <w:rFonts w:eastAsia="맑은 고딕" w:cs="맑은 고딕"/>
        </w:rPr>
        <w:t>받은</w:t>
      </w:r>
      <w:r w:rsidRPr="00C42D44">
        <w:t xml:space="preserve"> byte</w:t>
      </w:r>
      <w:r w:rsidRPr="00C42D44">
        <w:rPr>
          <w:rFonts w:eastAsia="맑은 고딕" w:cs="맑은 고딕"/>
        </w:rPr>
        <w:t>에</w:t>
      </w:r>
      <w:r w:rsidRPr="00C42D44">
        <w:t xml:space="preserve"> </w:t>
      </w:r>
      <w:r w:rsidRPr="00C42D44">
        <w:rPr>
          <w:rFonts w:eastAsia="맑은 고딕" w:cs="맑은 고딕"/>
        </w:rPr>
        <w:t>대하여</w:t>
      </w:r>
      <w:r w:rsidRPr="00C42D44">
        <w:t xml:space="preserve"> echo</w:t>
      </w:r>
      <w:r w:rsidRPr="00C42D44">
        <w:rPr>
          <w:rFonts w:eastAsia="맑은 고딕" w:cs="맑은 고딕"/>
        </w:rPr>
        <w:t>를</w:t>
      </w:r>
      <w:r w:rsidRPr="00C42D44">
        <w:t xml:space="preserve"> </w:t>
      </w:r>
      <w:r w:rsidRPr="00C42D44">
        <w:rPr>
          <w:rFonts w:eastAsia="맑은 고딕" w:cs="맑은 고딕"/>
        </w:rPr>
        <w:t>전송한다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UARTPuts(LPC_UART0, &amp;received_char);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//</w:t>
      </w:r>
      <w:r w:rsidRPr="00C42D44">
        <w:t>수신</w:t>
      </w:r>
      <w:r w:rsidR="00AD1C66">
        <w:rPr>
          <w:rFonts w:hint="eastAsia"/>
        </w:rPr>
        <w:t xml:space="preserve"> </w:t>
      </w:r>
      <w:r w:rsidRPr="00C42D44">
        <w:t>받은</w:t>
      </w:r>
      <w:r w:rsidRPr="00C42D44">
        <w:t xml:space="preserve"> byte</w:t>
      </w:r>
      <w:r w:rsidRPr="00C42D44">
        <w:t>를</w:t>
      </w:r>
      <w:r w:rsidRPr="00C42D44">
        <w:t xml:space="preserve"> </w:t>
      </w:r>
      <w:r w:rsidRPr="00C42D44">
        <w:t>버퍼에</w:t>
      </w:r>
      <w:r w:rsidRPr="00C42D44">
        <w:t xml:space="preserve"> </w:t>
      </w:r>
      <w:r w:rsidRPr="00C42D44">
        <w:t>저장한다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buffer[bufferCount] = received_char;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bufferCount++;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//</w:t>
      </w:r>
      <w:r w:rsidRPr="00C42D44">
        <w:t>수신</w:t>
      </w:r>
      <w:r w:rsidR="00AD1C66">
        <w:rPr>
          <w:rFonts w:hint="eastAsia"/>
        </w:rPr>
        <w:t xml:space="preserve"> </w:t>
      </w:r>
      <w:r w:rsidRPr="00C42D44">
        <w:t>받은</w:t>
      </w:r>
      <w:r w:rsidRPr="00C42D44">
        <w:t xml:space="preserve"> byte</w:t>
      </w:r>
      <w:r w:rsidRPr="00C42D44">
        <w:t>가</w:t>
      </w:r>
      <w:r w:rsidRPr="00C42D44">
        <w:t xml:space="preserve"> </w:t>
      </w:r>
      <w:r w:rsidRPr="00C42D44">
        <w:t>개행문자일</w:t>
      </w:r>
      <w:r w:rsidR="00AD1C66">
        <w:rPr>
          <w:rFonts w:hint="eastAsia"/>
        </w:rPr>
        <w:t xml:space="preserve"> </w:t>
      </w:r>
      <w:r w:rsidRPr="00C42D44">
        <w:t>경우</w:t>
      </w:r>
      <w:r w:rsidRPr="00C42D44">
        <w:t xml:space="preserve"> </w:t>
      </w:r>
      <w:r w:rsidRPr="00C42D44">
        <w:t>메세지의</w:t>
      </w:r>
      <w:r w:rsidRPr="00C42D44">
        <w:t xml:space="preserve"> </w:t>
      </w:r>
      <w:r w:rsidRPr="00C42D44">
        <w:t>끝이므로</w:t>
      </w:r>
      <w:r w:rsidRPr="00C42D44">
        <w:t xml:space="preserve"> 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//</w:t>
      </w:r>
      <w:r w:rsidRPr="00C42D44">
        <w:t>수신을</w:t>
      </w:r>
      <w:r w:rsidRPr="00C42D44">
        <w:t xml:space="preserve"> </w:t>
      </w:r>
      <w:r w:rsidRPr="00C42D44">
        <w:t>성공하였다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if (received_char == '\n')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isReceivedMsg = true;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break;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  <w:r w:rsidRPr="00C42D44">
        <w:tab/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  <w:t>//</w:t>
      </w:r>
      <w:r w:rsidRPr="00C42D44">
        <w:t>수신</w:t>
      </w:r>
      <w:r w:rsidRPr="00C42D44">
        <w:t xml:space="preserve"> </w:t>
      </w:r>
      <w:r w:rsidRPr="00C42D44">
        <w:t>받음의</w:t>
      </w:r>
      <w:r w:rsidRPr="00C42D44">
        <w:t xml:space="preserve"> </w:t>
      </w:r>
      <w:r w:rsidRPr="00C42D44">
        <w:t>플래그</w:t>
      </w:r>
      <w:r w:rsidRPr="00C42D44">
        <w:t xml:space="preserve"> </w:t>
      </w:r>
      <w:r w:rsidRPr="00C42D44">
        <w:t>변수를</w:t>
      </w:r>
      <w:r w:rsidRPr="00C42D44">
        <w:t xml:space="preserve"> </w:t>
      </w:r>
      <w:r w:rsidRPr="00C42D44">
        <w:t>반환한다</w:t>
      </w:r>
    </w:p>
    <w:p w:rsidR="00C42D44" w:rsidRPr="00C42D44" w:rsidRDefault="00C42D44" w:rsidP="00F3536C">
      <w:pPr>
        <w:pStyle w:val="a5"/>
      </w:pPr>
      <w:r w:rsidRPr="00C42D44">
        <w:tab/>
        <w:t>return isReceivedMsg;</w:t>
      </w:r>
    </w:p>
    <w:p w:rsidR="00C42D44" w:rsidRDefault="00C42D44" w:rsidP="00F3536C">
      <w:pPr>
        <w:pStyle w:val="a5"/>
      </w:pPr>
      <w:r w:rsidRPr="00C42D44">
        <w:t>}</w:t>
      </w:r>
    </w:p>
    <w:p w:rsidR="000B2188" w:rsidRPr="00C42D44" w:rsidRDefault="000B2188" w:rsidP="000B2188">
      <w:pPr>
        <w:pStyle w:val="a8"/>
      </w:pPr>
    </w:p>
    <w:p w:rsidR="000A582C" w:rsidRPr="000A582C" w:rsidRDefault="000A582C" w:rsidP="00274BCB">
      <w:pPr>
        <w:pStyle w:val="3"/>
        <w:rPr>
          <w:rFonts w:ascii="Consolas" w:hAnsi="Consolas"/>
        </w:rPr>
      </w:pPr>
      <w:r>
        <w:rPr>
          <w:rFonts w:hint="eastAsia"/>
        </w:rPr>
        <w:lastRenderedPageBreak/>
        <w:t>UART_make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접두사로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</w:p>
    <w:p w:rsidR="00C42D44" w:rsidRPr="000A582C" w:rsidRDefault="00C42D44" w:rsidP="00F3536C">
      <w:pPr>
        <w:pStyle w:val="a5"/>
      </w:pPr>
      <w:r w:rsidRPr="000A582C">
        <w:t>//UART_make</w:t>
      </w:r>
      <w:r w:rsidRPr="000A582C">
        <w:rPr>
          <w:rFonts w:eastAsia="맑은 고딕" w:cs="맑은 고딕"/>
        </w:rPr>
        <w:t>를</w:t>
      </w:r>
      <w:r w:rsidRPr="000A582C">
        <w:t xml:space="preserve"> </w:t>
      </w:r>
      <w:r w:rsidRPr="000A582C">
        <w:rPr>
          <w:rFonts w:eastAsia="맑은 고딕" w:cs="맑은 고딕"/>
        </w:rPr>
        <w:t>접두사로</w:t>
      </w:r>
      <w:r w:rsidRPr="000A582C">
        <w:t xml:space="preserve"> </w:t>
      </w:r>
      <w:r w:rsidRPr="000A582C">
        <w:rPr>
          <w:rFonts w:eastAsia="맑은 고딕" w:cs="맑은 고딕"/>
        </w:rPr>
        <w:t>가지는</w:t>
      </w:r>
      <w:r w:rsidRPr="000A582C">
        <w:t xml:space="preserve"> </w:t>
      </w:r>
      <w:r w:rsidRPr="000A582C">
        <w:rPr>
          <w:rFonts w:eastAsia="맑은 고딕" w:cs="맑은 고딕"/>
        </w:rPr>
        <w:t>함수들은</w:t>
      </w:r>
      <w:r w:rsidRPr="000A582C">
        <w:t xml:space="preserve"> </w:t>
      </w:r>
      <w:r w:rsidRPr="000A582C">
        <w:rPr>
          <w:rFonts w:eastAsia="맑은 고딕" w:cs="맑은 고딕"/>
        </w:rPr>
        <w:t>모두</w:t>
      </w:r>
      <w:r w:rsidRPr="000A582C">
        <w:t xml:space="preserve"> msg mark</w:t>
      </w:r>
      <w:r w:rsidRPr="000A582C">
        <w:rPr>
          <w:rFonts w:eastAsia="맑은 고딕" w:cs="맑은 고딕"/>
        </w:rPr>
        <w:t>를</w:t>
      </w:r>
      <w:r w:rsidRPr="000A582C">
        <w:t xml:space="preserve"> </w:t>
      </w:r>
      <w:r w:rsidRPr="000A582C">
        <w:rPr>
          <w:rFonts w:eastAsia="맑은 고딕" w:cs="맑은 고딕"/>
        </w:rPr>
        <w:t>조합하여</w:t>
      </w:r>
    </w:p>
    <w:p w:rsidR="00C42D44" w:rsidRPr="000A582C" w:rsidRDefault="00C42D44" w:rsidP="00F3536C">
      <w:pPr>
        <w:pStyle w:val="a5"/>
      </w:pPr>
      <w:r w:rsidRPr="000A582C">
        <w:t>//</w:t>
      </w:r>
      <w:r w:rsidRPr="000A582C">
        <w:t>보낼</w:t>
      </w:r>
      <w:r w:rsidRPr="000A582C">
        <w:t xml:space="preserve"> </w:t>
      </w:r>
      <w:r w:rsidRPr="000A582C">
        <w:t>메세지를</w:t>
      </w:r>
      <w:r w:rsidRPr="000A582C">
        <w:t xml:space="preserve"> </w:t>
      </w:r>
      <w:r w:rsidRPr="000A582C">
        <w:t>만든다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>//handshake msg</w:t>
      </w:r>
      <w:r w:rsidRPr="00C42D44">
        <w:rPr>
          <w:rFonts w:eastAsia="맑은 고딕" w:cs="맑은 고딕"/>
        </w:rPr>
        <w:t>를</w:t>
      </w:r>
      <w:r w:rsidRPr="00C42D44">
        <w:t xml:space="preserve"> </w:t>
      </w:r>
      <w:r w:rsidRPr="00C42D44">
        <w:rPr>
          <w:rFonts w:eastAsia="맑은 고딕" w:cs="맑은 고딕"/>
        </w:rPr>
        <w:t>만든다</w:t>
      </w:r>
    </w:p>
    <w:p w:rsidR="00C42D44" w:rsidRPr="00C42D44" w:rsidRDefault="00C42D44" w:rsidP="00F3536C">
      <w:pPr>
        <w:pStyle w:val="a5"/>
      </w:pPr>
      <w:r w:rsidRPr="00C42D44">
        <w:t xml:space="preserve">void UART_makeHandShakeMsg(char msg[UART_BUFFER_SIZE]) </w:t>
      </w:r>
      <w:r w:rsidR="0073347C">
        <w:t>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>//check connection msg</w:t>
      </w:r>
      <w:r w:rsidRPr="00C42D44">
        <w:rPr>
          <w:rFonts w:eastAsia="맑은 고딕" w:cs="맑은 고딕"/>
        </w:rPr>
        <w:t>를</w:t>
      </w:r>
      <w:r w:rsidRPr="00C42D44">
        <w:t xml:space="preserve"> </w:t>
      </w:r>
      <w:r w:rsidRPr="00C42D44">
        <w:rPr>
          <w:rFonts w:eastAsia="맑은 고딕" w:cs="맑은 고딕"/>
        </w:rPr>
        <w:t>만든다</w:t>
      </w:r>
    </w:p>
    <w:p w:rsidR="00C42D44" w:rsidRPr="00C42D44" w:rsidRDefault="00C42D44" w:rsidP="00F3536C">
      <w:pPr>
        <w:pStyle w:val="a5"/>
      </w:pPr>
      <w:r w:rsidRPr="00C42D44">
        <w:t>void UART_makeCheckConnectionMsg(char msg[UART_BUFFER_SIZE])</w:t>
      </w:r>
      <w:r w:rsidR="0073347C">
        <w:t>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>//discconection msg</w:t>
      </w:r>
      <w:r w:rsidRPr="00C42D44">
        <w:rPr>
          <w:rFonts w:eastAsia="맑은 고딕" w:cs="맑은 고딕"/>
        </w:rPr>
        <w:t>를</w:t>
      </w:r>
      <w:r w:rsidRPr="00C42D44">
        <w:t xml:space="preserve"> </w:t>
      </w:r>
      <w:r w:rsidRPr="00C42D44">
        <w:rPr>
          <w:rFonts w:eastAsia="맑은 고딕" w:cs="맑은 고딕"/>
        </w:rPr>
        <w:t>만든다</w:t>
      </w:r>
    </w:p>
    <w:p w:rsidR="00C42D44" w:rsidRPr="00C42D44" w:rsidRDefault="00C42D44" w:rsidP="00F3536C">
      <w:pPr>
        <w:pStyle w:val="a5"/>
      </w:pPr>
      <w:r w:rsidRPr="00C42D44">
        <w:t xml:space="preserve">void UART_makeDisconnectionMsg(char msg[UART_BUFFER_SIZE]) </w:t>
      </w:r>
      <w:r w:rsidR="0073347C">
        <w:t>;</w:t>
      </w:r>
    </w:p>
    <w:p w:rsidR="00C42D44" w:rsidRPr="00C42D44" w:rsidRDefault="00C42D44" w:rsidP="00F3536C">
      <w:pPr>
        <w:pStyle w:val="a5"/>
      </w:pPr>
    </w:p>
    <w:p w:rsidR="003E203E" w:rsidRDefault="00803314" w:rsidP="00F3536C">
      <w:pPr>
        <w:pStyle w:val="a5"/>
      </w:pPr>
      <w:r w:rsidRPr="00803314">
        <w:t>//</w:t>
      </w:r>
      <w:r w:rsidRPr="00803314">
        <w:rPr>
          <w:rFonts w:hint="eastAsia"/>
        </w:rPr>
        <w:t>락커를</w:t>
      </w:r>
      <w:r w:rsidRPr="00803314">
        <w:t xml:space="preserve"> </w:t>
      </w:r>
      <w:r w:rsidRPr="00803314">
        <w:rPr>
          <w:rFonts w:hint="eastAsia"/>
        </w:rPr>
        <w:t>열기를</w:t>
      </w:r>
      <w:r w:rsidRPr="00803314">
        <w:t xml:space="preserve"> </w:t>
      </w:r>
      <w:r w:rsidRPr="00803314">
        <w:rPr>
          <w:rFonts w:hint="eastAsia"/>
        </w:rPr>
        <w:t>위한</w:t>
      </w:r>
      <w:r w:rsidRPr="00803314">
        <w:t xml:space="preserve"> </w:t>
      </w:r>
      <w:r w:rsidRPr="00803314">
        <w:rPr>
          <w:rFonts w:hint="eastAsia"/>
        </w:rPr>
        <w:t>권한을</w:t>
      </w:r>
      <w:r w:rsidRPr="00803314">
        <w:t xml:space="preserve"> </w:t>
      </w:r>
      <w:r w:rsidRPr="00803314">
        <w:rPr>
          <w:rFonts w:hint="eastAsia"/>
        </w:rPr>
        <w:t>요청하는</w:t>
      </w:r>
      <w:r w:rsidRPr="00803314">
        <w:t xml:space="preserve"> msg</w:t>
      </w:r>
      <w:r w:rsidRPr="00803314">
        <w:rPr>
          <w:rFonts w:hint="eastAsia"/>
        </w:rPr>
        <w:t>를</w:t>
      </w:r>
      <w:r w:rsidRPr="00803314">
        <w:t xml:space="preserve"> </w:t>
      </w:r>
      <w:r w:rsidR="0073347C">
        <w:rPr>
          <w:rFonts w:hint="eastAsia"/>
        </w:rPr>
        <w:t>만든다</w:t>
      </w:r>
    </w:p>
    <w:p w:rsidR="000A582C" w:rsidRDefault="00C42D44" w:rsidP="00F3536C">
      <w:pPr>
        <w:pStyle w:val="a5"/>
      </w:pPr>
      <w:r w:rsidRPr="00C42D44">
        <w:t xml:space="preserve">void UART_makeRequestPermssionMsg(char msg[UART_BUFFER_SIZE]) </w:t>
      </w:r>
      <w:r w:rsidR="0073347C">
        <w:t>;</w:t>
      </w:r>
    </w:p>
    <w:p w:rsidR="000A582C" w:rsidRDefault="000A582C" w:rsidP="000A582C">
      <w:pPr>
        <w:pStyle w:val="a8"/>
      </w:pPr>
    </w:p>
    <w:p w:rsidR="000A582C" w:rsidRPr="000A582C" w:rsidRDefault="00874372" w:rsidP="000A4E9A">
      <w:pPr>
        <w:pStyle w:val="3"/>
        <w:rPr>
          <w:rFonts w:eastAsiaTheme="minorEastAsia"/>
        </w:rPr>
      </w:pPr>
      <w:r>
        <w:rPr>
          <w:rFonts w:hint="eastAsia"/>
        </w:rPr>
        <w:t>UART</w:t>
      </w:r>
      <w:r w:rsidR="000A582C" w:rsidRPr="00C42D44">
        <w:t>_is</w:t>
      </w:r>
      <w:r w:rsidR="000A582C" w:rsidRPr="00C42D44">
        <w:t>를</w:t>
      </w:r>
      <w:r w:rsidR="000A582C" w:rsidRPr="00C42D44">
        <w:t xml:space="preserve"> </w:t>
      </w:r>
      <w:r w:rsidR="000A582C" w:rsidRPr="00C42D44">
        <w:t>접두사로</w:t>
      </w:r>
      <w:r w:rsidR="000A582C" w:rsidRPr="00C42D44">
        <w:t xml:space="preserve"> </w:t>
      </w:r>
      <w:r w:rsidR="000A582C" w:rsidRPr="00C42D44">
        <w:t>가지는</w:t>
      </w:r>
      <w:r w:rsidR="000A582C" w:rsidRPr="00C42D44">
        <w:t xml:space="preserve"> </w:t>
      </w:r>
      <w:r w:rsidR="00620C17">
        <w:t>함수</w:t>
      </w:r>
    </w:p>
    <w:p w:rsidR="00A309C8" w:rsidRDefault="00C42D44" w:rsidP="00F3536C">
      <w:pPr>
        <w:pStyle w:val="a5"/>
      </w:pPr>
      <w:r w:rsidRPr="00C42D44">
        <w:t>//uart_is</w:t>
      </w:r>
      <w:r w:rsidRPr="00C42D44">
        <w:t>를</w:t>
      </w:r>
      <w:r w:rsidRPr="00C42D44">
        <w:t xml:space="preserve"> </w:t>
      </w:r>
      <w:r w:rsidRPr="00C42D44">
        <w:t>접두사로</w:t>
      </w:r>
      <w:r w:rsidRPr="00C42D44">
        <w:t xml:space="preserve"> </w:t>
      </w:r>
      <w:r w:rsidRPr="00C42D44">
        <w:t>가지는</w:t>
      </w:r>
      <w:r w:rsidRPr="00C42D44">
        <w:t xml:space="preserve"> </w:t>
      </w:r>
      <w:r w:rsidRPr="00C42D44">
        <w:t>함수들은</w:t>
      </w:r>
      <w:r w:rsidRPr="00C42D44">
        <w:t xml:space="preserve"> msg</w:t>
      </w:r>
      <w:r w:rsidRPr="00C42D44">
        <w:t>를</w:t>
      </w:r>
      <w:r w:rsidRPr="00C42D44">
        <w:t xml:space="preserve"> </w:t>
      </w:r>
      <w:r w:rsidRPr="00C42D44">
        <w:t>검사하는</w:t>
      </w:r>
      <w:r w:rsidRPr="00C42D44">
        <w:t xml:space="preserve"> </w:t>
      </w:r>
      <w:r w:rsidRPr="00C42D44">
        <w:t>함수들이다</w:t>
      </w:r>
      <w:r w:rsidRPr="00C42D44">
        <w:t>.</w:t>
      </w:r>
    </w:p>
    <w:p w:rsidR="00C42D44" w:rsidRPr="00C42D44" w:rsidRDefault="00A309C8" w:rsidP="00F3536C">
      <w:pPr>
        <w:pStyle w:val="a5"/>
      </w:pPr>
      <w:r>
        <w:t>//</w:t>
      </w:r>
      <w:r w:rsidR="00C42D44" w:rsidRPr="00C42D44">
        <w:t>msg mark</w:t>
      </w:r>
      <w:r w:rsidR="00C42D44" w:rsidRPr="00C42D44">
        <w:t>를</w:t>
      </w:r>
      <w:r w:rsidR="00C42D44" w:rsidRPr="00C42D44">
        <w:t xml:space="preserve"> </w:t>
      </w:r>
      <w:r w:rsidR="00C42D44" w:rsidRPr="00C42D44">
        <w:t>이용하여</w:t>
      </w:r>
      <w:r w:rsidR="00C42D44" w:rsidRPr="00C42D44">
        <w:t xml:space="preserve"> </w:t>
      </w:r>
      <w:r w:rsidR="00C42D44" w:rsidRPr="00C42D44">
        <w:t>올바른</w:t>
      </w:r>
      <w:r w:rsidR="00C42D44" w:rsidRPr="00C42D44">
        <w:t xml:space="preserve"> msg</w:t>
      </w:r>
      <w:r w:rsidR="00C42D44" w:rsidRPr="00C42D44">
        <w:t>를</w:t>
      </w:r>
      <w:r w:rsidR="00C42D44" w:rsidRPr="00C42D44">
        <w:t xml:space="preserve"> </w:t>
      </w:r>
      <w:r w:rsidR="00C42D44" w:rsidRPr="00C42D44">
        <w:t>생성하고</w:t>
      </w:r>
      <w:r>
        <w:rPr>
          <w:rFonts w:hint="eastAsia"/>
        </w:rPr>
        <w:t xml:space="preserve"> </w:t>
      </w:r>
      <w:r w:rsidR="00C42D44" w:rsidRPr="00C42D44">
        <w:t>인자로</w:t>
      </w:r>
      <w:r w:rsidR="00C42D44" w:rsidRPr="00C42D44">
        <w:t xml:space="preserve"> </w:t>
      </w:r>
      <w:r w:rsidR="00C42D44" w:rsidRPr="00C42D44">
        <w:t>들어온</w:t>
      </w:r>
      <w:r w:rsidR="00C42D44" w:rsidRPr="00C42D44">
        <w:t xml:space="preserve"> msg</w:t>
      </w:r>
      <w:r w:rsidR="00C42D44" w:rsidRPr="00C42D44">
        <w:t>를</w:t>
      </w:r>
      <w:r w:rsidR="00C42D44" w:rsidRPr="00C42D44">
        <w:t xml:space="preserve"> </w:t>
      </w:r>
      <w:r w:rsidR="00C42D44" w:rsidRPr="00C42D44">
        <w:t>검사하여</w:t>
      </w:r>
      <w:r w:rsidR="00C42D44" w:rsidRPr="00C42D44">
        <w:t xml:space="preserve"> </w:t>
      </w:r>
      <w:r w:rsidR="00C42D44" w:rsidRPr="00C42D44">
        <w:t>해당하는</w:t>
      </w:r>
      <w:r w:rsidR="00C42D44" w:rsidRPr="00C42D44">
        <w:t xml:space="preserve"> msg</w:t>
      </w:r>
      <w:r w:rsidR="00C42D44" w:rsidRPr="00C42D44">
        <w:t>인지</w:t>
      </w:r>
      <w:r w:rsidR="00C42D44" w:rsidRPr="00C42D44">
        <w:t xml:space="preserve"> </w:t>
      </w:r>
      <w:r w:rsidR="00C42D44" w:rsidRPr="00C42D44">
        <w:t>검사한다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>//msg</w:t>
      </w:r>
      <w:r w:rsidRPr="00C42D44">
        <w:rPr>
          <w:rFonts w:eastAsia="맑은 고딕" w:cs="맑은 고딕"/>
        </w:rPr>
        <w:t>가</w:t>
      </w:r>
      <w:r w:rsidRPr="00C42D44">
        <w:t xml:space="preserve"> end mark</w:t>
      </w:r>
      <w:r w:rsidRPr="00C42D44">
        <w:rPr>
          <w:rFonts w:eastAsia="맑은 고딕" w:cs="맑은 고딕"/>
        </w:rPr>
        <w:t>로</w:t>
      </w:r>
      <w:r w:rsidRPr="00C42D44">
        <w:t xml:space="preserve"> </w:t>
      </w:r>
      <w:r w:rsidRPr="00C42D44">
        <w:rPr>
          <w:rFonts w:eastAsia="맑은 고딕" w:cs="맑은 고딕"/>
        </w:rPr>
        <w:t>끝나는지</w:t>
      </w:r>
      <w:r w:rsidRPr="00C42D44">
        <w:t xml:space="preserve"> </w:t>
      </w:r>
      <w:r w:rsidRPr="00C42D44">
        <w:rPr>
          <w:rFonts w:eastAsia="맑은 고딕" w:cs="맑은 고딕"/>
        </w:rPr>
        <w:t>검사한다</w:t>
      </w:r>
      <w:r w:rsidRPr="00C42D44">
        <w:t xml:space="preserve">. </w:t>
      </w:r>
    </w:p>
    <w:p w:rsidR="00C42D44" w:rsidRPr="00C42D44" w:rsidRDefault="00C42D44" w:rsidP="00F3536C">
      <w:pPr>
        <w:pStyle w:val="a5"/>
      </w:pPr>
      <w:r w:rsidRPr="00C42D44">
        <w:t>//</w:t>
      </w:r>
      <w:r w:rsidRPr="00C42D44">
        <w:t>이</w:t>
      </w:r>
      <w:r w:rsidRPr="00C42D44">
        <w:t xml:space="preserve"> </w:t>
      </w:r>
      <w:r w:rsidRPr="00C42D44">
        <w:t>함수로</w:t>
      </w:r>
      <w:r w:rsidRPr="00C42D44">
        <w:t xml:space="preserve"> msg</w:t>
      </w:r>
      <w:r w:rsidRPr="00C42D44">
        <w:t>가</w:t>
      </w:r>
      <w:r w:rsidRPr="00C42D44">
        <w:t xml:space="preserve"> </w:t>
      </w:r>
      <w:r w:rsidRPr="00C42D44">
        <w:t>완전히</w:t>
      </w:r>
      <w:r w:rsidRPr="00C42D44">
        <w:t xml:space="preserve"> </w:t>
      </w:r>
      <w:r w:rsidRPr="00C42D44">
        <w:t>끝나는지</w:t>
      </w:r>
      <w:r w:rsidRPr="00C42D44">
        <w:t xml:space="preserve"> </w:t>
      </w:r>
      <w:r w:rsidR="00A309C8">
        <w:t>검사</w:t>
      </w:r>
      <w:r w:rsidR="00A309C8">
        <w:rPr>
          <w:rFonts w:hint="eastAsia"/>
        </w:rPr>
        <w:t>하는</w:t>
      </w:r>
      <w:r w:rsidR="00A309C8">
        <w:rPr>
          <w:rFonts w:hint="eastAsia"/>
        </w:rPr>
        <w:t xml:space="preserve"> </w:t>
      </w:r>
      <w:r w:rsidR="00A309C8">
        <w:rPr>
          <w:rFonts w:hint="eastAsia"/>
        </w:rPr>
        <w:t>역할을</w:t>
      </w:r>
      <w:r w:rsidR="00A309C8">
        <w:rPr>
          <w:rFonts w:hint="eastAsia"/>
        </w:rPr>
        <w:t xml:space="preserve"> </w:t>
      </w:r>
      <w:r w:rsidR="00A309C8">
        <w:rPr>
          <w:rFonts w:hint="eastAsia"/>
        </w:rPr>
        <w:t>한다</w:t>
      </w:r>
      <w:r w:rsidR="00A309C8">
        <w:rPr>
          <w:rFonts w:hint="eastAsia"/>
        </w:rPr>
        <w:t>.</w:t>
      </w:r>
    </w:p>
    <w:p w:rsidR="00C42D44" w:rsidRPr="00C42D44" w:rsidRDefault="00C42D44" w:rsidP="00F3536C">
      <w:pPr>
        <w:pStyle w:val="a5"/>
      </w:pPr>
      <w:r w:rsidRPr="00C42D44">
        <w:t>//</w:t>
      </w:r>
      <w:r w:rsidRPr="00C42D44">
        <w:t>공백을</w:t>
      </w:r>
      <w:r w:rsidRPr="00C42D44">
        <w:t xml:space="preserve"> </w:t>
      </w:r>
      <w:r w:rsidRPr="00C42D44">
        <w:t>구분으로</w:t>
      </w:r>
      <w:r w:rsidRPr="00C42D44">
        <w:t xml:space="preserve"> </w:t>
      </w:r>
      <w:r w:rsidRPr="00C42D44">
        <w:t>토큰으로</w:t>
      </w:r>
      <w:r w:rsidRPr="00C42D44">
        <w:t xml:space="preserve"> </w:t>
      </w:r>
      <w:r w:rsidRPr="00C42D44">
        <w:t>나누어</w:t>
      </w:r>
      <w:r w:rsidRPr="00C42D44">
        <w:t xml:space="preserve"> </w:t>
      </w:r>
      <w:r w:rsidRPr="00C42D44">
        <w:t>마지막</w:t>
      </w:r>
      <w:r w:rsidRPr="00C42D44">
        <w:t xml:space="preserve"> </w:t>
      </w:r>
      <w:r w:rsidRPr="00C42D44">
        <w:t>토큰이</w:t>
      </w:r>
      <w:r w:rsidRPr="00C42D44">
        <w:t xml:space="preserve"> msg</w:t>
      </w:r>
      <w:r w:rsidR="00A309C8">
        <w:t xml:space="preserve"> </w:t>
      </w:r>
      <w:r w:rsidRPr="00C42D44">
        <w:t>end mark</w:t>
      </w:r>
      <w:r w:rsidRPr="00C42D44">
        <w:t>인것을</w:t>
      </w:r>
      <w:r w:rsidRPr="00C42D44">
        <w:t xml:space="preserve"> </w:t>
      </w:r>
      <w:r w:rsidRPr="00C42D44">
        <w:t>검사한다</w:t>
      </w:r>
      <w:r w:rsidR="00A309C8">
        <w:rPr>
          <w:rFonts w:hint="eastAsia"/>
        </w:rPr>
        <w:t>.</w:t>
      </w:r>
    </w:p>
    <w:p w:rsidR="00C42D44" w:rsidRPr="00C42D44" w:rsidRDefault="00C42D44" w:rsidP="00F3536C">
      <w:pPr>
        <w:pStyle w:val="a5"/>
      </w:pPr>
      <w:r w:rsidRPr="00C42D44">
        <w:t>bool UART_isMsgMeetEndMark(char msg[UART_BUFFER_SIZE]) {</w:t>
      </w:r>
    </w:p>
    <w:p w:rsidR="00C42D44" w:rsidRPr="00C42D44" w:rsidRDefault="00C42D44" w:rsidP="00F3536C">
      <w:pPr>
        <w:pStyle w:val="a5"/>
      </w:pPr>
      <w:r w:rsidRPr="00C42D44">
        <w:tab/>
        <w:t>//strtok</w:t>
      </w:r>
      <w:r w:rsidRPr="00C42D44">
        <w:t>로</w:t>
      </w:r>
      <w:r w:rsidRPr="00C42D44">
        <w:t xml:space="preserve"> msg </w:t>
      </w:r>
      <w:r w:rsidRPr="00C42D44">
        <w:t>넣는다면</w:t>
      </w:r>
      <w:r w:rsidRPr="00C42D44">
        <w:t xml:space="preserve"> msg</w:t>
      </w:r>
      <w:r w:rsidRPr="00C42D44">
        <w:t>의</w:t>
      </w:r>
      <w:r w:rsidRPr="00C42D44">
        <w:t xml:space="preserve"> </w:t>
      </w:r>
      <w:r w:rsidRPr="00C42D44">
        <w:t>내용이</w:t>
      </w:r>
      <w:r w:rsidRPr="00C42D44">
        <w:t xml:space="preserve"> </w:t>
      </w:r>
      <w:r w:rsidRPr="00C42D44">
        <w:t>변경되므로</w:t>
      </w:r>
      <w:r w:rsidR="00B16702">
        <w:t xml:space="preserve"> </w:t>
      </w:r>
      <w:r w:rsidRPr="00C42D44">
        <w:t>임시</w:t>
      </w:r>
      <w:r w:rsidRPr="00C42D44">
        <w:t xml:space="preserve"> </w:t>
      </w:r>
      <w:r w:rsidRPr="00C42D44">
        <w:t>버퍼로</w:t>
      </w:r>
      <w:r w:rsidRPr="00C42D44">
        <w:t xml:space="preserve"> </w:t>
      </w:r>
      <w:r w:rsidR="00AD1C66" w:rsidRPr="00C42D44">
        <w:rPr>
          <w:rFonts w:hint="eastAsia"/>
        </w:rPr>
        <w:t>복사하여</w:t>
      </w:r>
      <w:r w:rsidR="00AD1C66" w:rsidRPr="00C42D44">
        <w:rPr>
          <w:rFonts w:hint="eastAsia"/>
        </w:rPr>
        <w:t xml:space="preserve"> </w:t>
      </w:r>
      <w:r w:rsidR="00AD1C66" w:rsidRPr="00C42D44">
        <w:rPr>
          <w:rFonts w:hint="eastAsia"/>
        </w:rPr>
        <w:t>검사한다</w:t>
      </w:r>
      <w:r w:rsidR="00AD1C66">
        <w:rPr>
          <w:rFonts w:hint="eastAsia"/>
        </w:rPr>
        <w:t>.</w:t>
      </w:r>
    </w:p>
    <w:p w:rsidR="00C42D44" w:rsidRPr="00C42D44" w:rsidRDefault="00C42D44" w:rsidP="00F3536C">
      <w:pPr>
        <w:pStyle w:val="a5"/>
      </w:pPr>
      <w:r w:rsidRPr="00C42D44">
        <w:tab/>
        <w:t>char tempBuffer[UART_BUFFER_SIZE];</w:t>
      </w:r>
    </w:p>
    <w:p w:rsidR="00C42D44" w:rsidRPr="00C42D44" w:rsidRDefault="00C42D44" w:rsidP="00F3536C">
      <w:pPr>
        <w:pStyle w:val="a5"/>
      </w:pPr>
      <w:r w:rsidRPr="00C42D44">
        <w:tab/>
        <w:t>//end mark</w:t>
      </w:r>
      <w:r w:rsidRPr="00C42D44">
        <w:rPr>
          <w:rFonts w:eastAsia="맑은 고딕" w:cs="맑은 고딕"/>
        </w:rPr>
        <w:t>를</w:t>
      </w:r>
      <w:r w:rsidRPr="00C42D44">
        <w:t xml:space="preserve"> </w:t>
      </w:r>
      <w:r w:rsidRPr="00C42D44">
        <w:rPr>
          <w:rFonts w:eastAsia="맑은 고딕" w:cs="맑은 고딕"/>
        </w:rPr>
        <w:t>저장할</w:t>
      </w:r>
      <w:r w:rsidRPr="00C42D44">
        <w:t xml:space="preserve"> </w:t>
      </w:r>
      <w:r w:rsidRPr="00C42D44">
        <w:rPr>
          <w:rFonts w:eastAsia="맑은 고딕" w:cs="맑은 고딕"/>
        </w:rPr>
        <w:t>변수</w:t>
      </w:r>
    </w:p>
    <w:p w:rsidR="00C42D44" w:rsidRPr="00C42D44" w:rsidRDefault="00C42D44" w:rsidP="00F3536C">
      <w:pPr>
        <w:pStyle w:val="a5"/>
      </w:pPr>
      <w:r w:rsidRPr="00C42D44">
        <w:tab/>
        <w:t xml:space="preserve">char endMark[10]; </w:t>
      </w:r>
    </w:p>
    <w:p w:rsidR="00C42D44" w:rsidRPr="00C42D44" w:rsidRDefault="00C42D44" w:rsidP="00F3536C">
      <w:pPr>
        <w:pStyle w:val="a5"/>
      </w:pPr>
      <w:r w:rsidRPr="00C42D44">
        <w:tab/>
        <w:t>//token</w:t>
      </w:r>
      <w:r w:rsidRPr="00C42D44">
        <w:rPr>
          <w:rFonts w:eastAsia="맑은 고딕" w:cs="맑은 고딕"/>
        </w:rPr>
        <w:t>의</w:t>
      </w:r>
      <w:r w:rsidRPr="00C42D44">
        <w:t xml:space="preserve"> </w:t>
      </w:r>
      <w:r w:rsidRPr="00C42D44">
        <w:rPr>
          <w:rFonts w:eastAsia="맑은 고딕" w:cs="맑은 고딕"/>
        </w:rPr>
        <w:t>시작</w:t>
      </w:r>
      <w:r w:rsidRPr="00C42D44">
        <w:t xml:space="preserve"> </w:t>
      </w:r>
      <w:r w:rsidR="00782506">
        <w:rPr>
          <w:rFonts w:eastAsia="맑은 고딕" w:cs="맑은 고딕"/>
        </w:rPr>
        <w:t>포</w:t>
      </w:r>
      <w:r w:rsidR="00782506">
        <w:rPr>
          <w:rFonts w:eastAsia="맑은 고딕" w:cs="맑은 고딕" w:hint="eastAsia"/>
        </w:rPr>
        <w:t>인</w:t>
      </w:r>
      <w:r w:rsidRPr="00C42D44">
        <w:rPr>
          <w:rFonts w:eastAsia="맑은 고딕" w:cs="맑은 고딕"/>
        </w:rPr>
        <w:t>터를</w:t>
      </w:r>
      <w:r w:rsidRPr="00C42D44">
        <w:t xml:space="preserve"> </w:t>
      </w:r>
      <w:r w:rsidRPr="00C42D44">
        <w:rPr>
          <w:rFonts w:eastAsia="맑은 고딕" w:cs="맑은 고딕"/>
        </w:rPr>
        <w:t>저장하는</w:t>
      </w:r>
      <w:r w:rsidRPr="00C42D44">
        <w:t xml:space="preserve"> </w:t>
      </w:r>
      <w:r w:rsidRPr="00C42D44">
        <w:rPr>
          <w:rFonts w:eastAsia="맑은 고딕" w:cs="맑은 고딕"/>
        </w:rPr>
        <w:t>변수</w:t>
      </w:r>
    </w:p>
    <w:p w:rsidR="00C42D44" w:rsidRPr="00C42D44" w:rsidRDefault="00C42D44" w:rsidP="00F3536C">
      <w:pPr>
        <w:pStyle w:val="a5"/>
      </w:pPr>
      <w:r w:rsidRPr="00C42D44">
        <w:tab/>
        <w:t>char *tokenPtr = NULL;</w:t>
      </w:r>
    </w:p>
    <w:p w:rsidR="00C42D44" w:rsidRPr="00C42D44" w:rsidRDefault="00C42D44" w:rsidP="00F3536C">
      <w:pPr>
        <w:pStyle w:val="a5"/>
      </w:pPr>
      <w:r w:rsidRPr="00C42D44">
        <w:tab/>
        <w:t>//</w:t>
      </w:r>
      <w:r w:rsidRPr="00C42D44">
        <w:t>문자열들을</w:t>
      </w:r>
      <w:r w:rsidRPr="00C42D44">
        <w:t xml:space="preserve"> </w:t>
      </w:r>
      <w:r w:rsidRPr="00C42D44">
        <w:t>초기화한다</w:t>
      </w:r>
    </w:p>
    <w:p w:rsidR="00C42D44" w:rsidRPr="00C42D44" w:rsidRDefault="00C42D44" w:rsidP="00F3536C">
      <w:pPr>
        <w:pStyle w:val="a5"/>
      </w:pPr>
      <w:r w:rsidRPr="00C42D44">
        <w:tab/>
        <w:t>memset(endMark, 0x00, sizeof(endMark));</w:t>
      </w:r>
    </w:p>
    <w:p w:rsidR="00C42D44" w:rsidRPr="00C42D44" w:rsidRDefault="00C42D44" w:rsidP="00F3536C">
      <w:pPr>
        <w:pStyle w:val="a5"/>
      </w:pPr>
      <w:r w:rsidRPr="00C42D44">
        <w:tab/>
        <w:t>memset(tempBuffer, 0x00, sizeof(tempBuffer));</w:t>
      </w:r>
    </w:p>
    <w:p w:rsidR="00C42D44" w:rsidRPr="00C42D44" w:rsidRDefault="00C42D44" w:rsidP="00F3536C">
      <w:pPr>
        <w:pStyle w:val="a5"/>
      </w:pPr>
      <w:r w:rsidRPr="00C42D44">
        <w:tab/>
        <w:t>sprintf(endMark, "%s", UART_MSG_FOOTMARK_end);</w:t>
      </w:r>
    </w:p>
    <w:p w:rsidR="00C42D44" w:rsidRPr="00C42D44" w:rsidRDefault="00C42D44" w:rsidP="00F3536C">
      <w:pPr>
        <w:pStyle w:val="a5"/>
      </w:pPr>
      <w:r w:rsidRPr="00C42D44">
        <w:tab/>
        <w:t>strcpy(tempBuffer, msg);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  <w:t>//</w:t>
      </w:r>
      <w:r w:rsidRPr="00C42D44">
        <w:t>임시</w:t>
      </w:r>
      <w:r w:rsidRPr="00C42D44">
        <w:t xml:space="preserve"> </w:t>
      </w:r>
      <w:r w:rsidRPr="00C42D44">
        <w:t>버퍼를</w:t>
      </w:r>
      <w:r w:rsidRPr="00C42D44">
        <w:t xml:space="preserve"> ' '(</w:t>
      </w:r>
      <w:r w:rsidRPr="00C42D44">
        <w:t>공백</w:t>
      </w:r>
      <w:r w:rsidRPr="00C42D44">
        <w:t>)</w:t>
      </w:r>
      <w:r w:rsidRPr="00C42D44">
        <w:t>으로</w:t>
      </w:r>
      <w:r w:rsidRPr="00C42D44">
        <w:t xml:space="preserve"> </w:t>
      </w:r>
      <w:r w:rsidRPr="00C42D44">
        <w:t>토큰을</w:t>
      </w:r>
      <w:r w:rsidRPr="00C42D44">
        <w:t xml:space="preserve"> </w:t>
      </w:r>
      <w:r w:rsidRPr="00C42D44">
        <w:t>나누고</w:t>
      </w:r>
      <w:r w:rsidRPr="00C42D44">
        <w:t xml:space="preserve"> token</w:t>
      </w:r>
      <w:r w:rsidRPr="00C42D44">
        <w:t>을</w:t>
      </w:r>
      <w:r w:rsidRPr="00C42D44">
        <w:t xml:space="preserve"> </w:t>
      </w:r>
      <w:r w:rsidRPr="00C42D44">
        <w:t>검사한다</w:t>
      </w:r>
      <w:r w:rsidR="00AD1C66">
        <w:rPr>
          <w:rFonts w:hint="eastAsia"/>
        </w:rPr>
        <w:t>.</w:t>
      </w:r>
    </w:p>
    <w:p w:rsidR="00C42D44" w:rsidRPr="00C42D44" w:rsidRDefault="00C42D44" w:rsidP="00F3536C">
      <w:pPr>
        <w:pStyle w:val="a5"/>
      </w:pPr>
      <w:r w:rsidRPr="00C42D44">
        <w:tab/>
        <w:t>tokenPtr = strtok(tempBuffer, " ");</w:t>
      </w:r>
    </w:p>
    <w:p w:rsidR="00C42D44" w:rsidRPr="00C42D44" w:rsidRDefault="00C42D44" w:rsidP="00F3536C">
      <w:pPr>
        <w:pStyle w:val="a5"/>
      </w:pPr>
      <w:r w:rsidRPr="00C42D44">
        <w:tab/>
        <w:t>while (tokenPtr != NULL)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if (strcmp(tokenPtr, endMark) == 0) return true;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tokenPtr = strtok(NULL, " ");</w:t>
      </w:r>
    </w:p>
    <w:p w:rsidR="00C42D44" w:rsidRPr="00C42D44" w:rsidRDefault="00C42D44" w:rsidP="00F3536C">
      <w:pPr>
        <w:pStyle w:val="a5"/>
      </w:pPr>
      <w:r w:rsidRPr="00C42D44">
        <w:tab/>
        <w:t>}</w:t>
      </w:r>
    </w:p>
    <w:p w:rsidR="00C42D44" w:rsidRPr="00C42D44" w:rsidRDefault="00C42D44" w:rsidP="00F3536C">
      <w:pPr>
        <w:pStyle w:val="a5"/>
      </w:pPr>
      <w:r w:rsidRPr="00C42D44">
        <w:tab/>
        <w:t>return false;</w:t>
      </w:r>
    </w:p>
    <w:p w:rsidR="00C42D44" w:rsidRPr="00C42D44" w:rsidRDefault="00C42D44" w:rsidP="00F3536C">
      <w:pPr>
        <w:pStyle w:val="a5"/>
      </w:pPr>
      <w:r w:rsidRPr="00C42D44"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 xml:space="preserve">//hand shake msg </w:t>
      </w:r>
      <w:r w:rsidRPr="00C42D44">
        <w:rPr>
          <w:rFonts w:eastAsia="맑은 고딕" w:cs="맑은 고딕"/>
        </w:rPr>
        <w:t>인지</w:t>
      </w:r>
      <w:r w:rsidRPr="00C42D44">
        <w:t xml:space="preserve"> </w:t>
      </w:r>
      <w:r w:rsidRPr="00C42D44">
        <w:rPr>
          <w:rFonts w:eastAsia="맑은 고딕" w:cs="맑은 고딕"/>
        </w:rPr>
        <w:t>검사한다</w:t>
      </w:r>
      <w:r w:rsidR="00AD1C66">
        <w:rPr>
          <w:rFonts w:eastAsia="맑은 고딕" w:cs="맑은 고딕" w:hint="eastAsia"/>
        </w:rPr>
        <w:t>.</w:t>
      </w:r>
    </w:p>
    <w:p w:rsidR="00C42D44" w:rsidRPr="00C42D44" w:rsidRDefault="00C42D44" w:rsidP="00F3536C">
      <w:pPr>
        <w:pStyle w:val="a5"/>
      </w:pPr>
      <w:r w:rsidRPr="00C42D44">
        <w:t>//handShake msg format :</w:t>
      </w:r>
    </w:p>
    <w:p w:rsidR="00C42D44" w:rsidRPr="00C42D44" w:rsidRDefault="00C42D44" w:rsidP="00F3536C">
      <w:pPr>
        <w:pStyle w:val="a5"/>
      </w:pPr>
      <w:r w:rsidRPr="00C42D44">
        <w:lastRenderedPageBreak/>
        <w:t>//"UART_MSG_MARK_disconnect UART_MSG_MARK_end"</w:t>
      </w:r>
    </w:p>
    <w:p w:rsidR="00C42D44" w:rsidRPr="00C42D44" w:rsidRDefault="00C42D44" w:rsidP="00F3536C">
      <w:pPr>
        <w:pStyle w:val="a5"/>
      </w:pPr>
      <w:r w:rsidRPr="00C42D44">
        <w:t xml:space="preserve">bool UART_ishandShakeMsg(char msg[UART_BUFFER_SIZE]) </w:t>
      </w:r>
      <w:r w:rsidR="0073347C">
        <w:t>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>//disconection msg</w:t>
      </w:r>
      <w:r w:rsidR="00044EE5">
        <w:t xml:space="preserve"> </w:t>
      </w:r>
      <w:r w:rsidRPr="00C42D44">
        <w:rPr>
          <w:rFonts w:eastAsia="맑은 고딕" w:cs="맑은 고딕"/>
        </w:rPr>
        <w:t>인지</w:t>
      </w:r>
      <w:r w:rsidRPr="00C42D44">
        <w:t xml:space="preserve"> </w:t>
      </w:r>
      <w:r w:rsidRPr="00C42D44">
        <w:rPr>
          <w:rFonts w:eastAsia="맑은 고딕" w:cs="맑은 고딕"/>
        </w:rPr>
        <w:t>검사한다</w:t>
      </w:r>
      <w:r w:rsidR="00AD1C66">
        <w:rPr>
          <w:rFonts w:eastAsia="맑은 고딕" w:cs="맑은 고딕" w:hint="eastAsia"/>
        </w:rPr>
        <w:t>.</w:t>
      </w:r>
    </w:p>
    <w:p w:rsidR="00C42D44" w:rsidRPr="00C42D44" w:rsidRDefault="00C42D44" w:rsidP="00F3536C">
      <w:pPr>
        <w:pStyle w:val="a5"/>
      </w:pPr>
      <w:r w:rsidRPr="00C42D44">
        <w:t>//disconection msg format :</w:t>
      </w:r>
    </w:p>
    <w:p w:rsidR="00C42D44" w:rsidRPr="00C42D44" w:rsidRDefault="00C42D44" w:rsidP="00F3536C">
      <w:pPr>
        <w:pStyle w:val="a5"/>
      </w:pPr>
      <w:r w:rsidRPr="00C42D44">
        <w:t>//"UART_MSG_MARK_disconnect UART_MSG_MARK_end"</w:t>
      </w:r>
    </w:p>
    <w:p w:rsidR="00C42D44" w:rsidRPr="00C42D44" w:rsidRDefault="00C42D44" w:rsidP="00F3536C">
      <w:pPr>
        <w:pStyle w:val="a5"/>
      </w:pPr>
      <w:r w:rsidRPr="00C42D44">
        <w:t xml:space="preserve">bool UART_isDisconnectMsg(char msg[UART_BUFFER_SIZE]) </w:t>
      </w:r>
      <w:r w:rsidR="0073347C">
        <w:t>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>//</w:t>
      </w:r>
      <w:r w:rsidRPr="00C42D44">
        <w:t>시간을</w:t>
      </w:r>
      <w:r w:rsidRPr="00C42D44">
        <w:t xml:space="preserve"> </w:t>
      </w:r>
      <w:r w:rsidRPr="00C42D44">
        <w:t>동기화하는</w:t>
      </w:r>
      <w:r w:rsidRPr="00C42D44">
        <w:t xml:space="preserve"> msg</w:t>
      </w:r>
      <w:r w:rsidR="00044EE5">
        <w:t xml:space="preserve"> </w:t>
      </w:r>
      <w:r w:rsidRPr="00C42D44">
        <w:t>인지</w:t>
      </w:r>
      <w:r w:rsidRPr="00C42D44">
        <w:t xml:space="preserve"> </w:t>
      </w:r>
      <w:r w:rsidRPr="00C42D44">
        <w:t>검사한다</w:t>
      </w:r>
      <w:r w:rsidR="00AD1C66">
        <w:rPr>
          <w:rFonts w:hint="eastAsia"/>
        </w:rPr>
        <w:t>.</w:t>
      </w:r>
    </w:p>
    <w:p w:rsidR="00C42D44" w:rsidRPr="00C42D44" w:rsidRDefault="00C42D44" w:rsidP="00F3536C">
      <w:pPr>
        <w:pStyle w:val="a5"/>
      </w:pPr>
      <w:r w:rsidRPr="00C42D44">
        <w:t>// SycTime Format msg :</w:t>
      </w:r>
    </w:p>
    <w:p w:rsidR="00C42D44" w:rsidRPr="00C42D44" w:rsidRDefault="00C42D44" w:rsidP="00F3536C">
      <w:pPr>
        <w:pStyle w:val="a5"/>
      </w:pPr>
      <w:r w:rsidRPr="00C42D44">
        <w:t>//"UART_MSG_MARK_SyncTime yyyyMMddhhmmss UART_MSG_MARK_end"</w:t>
      </w:r>
    </w:p>
    <w:p w:rsidR="00C42D44" w:rsidRPr="00C42D44" w:rsidRDefault="00C42D44" w:rsidP="00F3536C">
      <w:pPr>
        <w:pStyle w:val="a5"/>
      </w:pPr>
      <w:r w:rsidRPr="00C42D44">
        <w:t>bool UART_isTimeSyncMsg(char msg[UART_BUFFER_SIZE])</w:t>
      </w:r>
      <w:r w:rsidR="0073347C">
        <w:t>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>//check connection msg</w:t>
      </w:r>
      <w:r w:rsidR="00492A23">
        <w:t xml:space="preserve"> </w:t>
      </w:r>
      <w:r w:rsidRPr="00C42D44">
        <w:rPr>
          <w:rFonts w:eastAsia="맑은 고딕" w:cs="맑은 고딕"/>
        </w:rPr>
        <w:t>인지</w:t>
      </w:r>
      <w:r w:rsidRPr="00C42D44">
        <w:t xml:space="preserve"> </w:t>
      </w:r>
      <w:r w:rsidRPr="00C42D44">
        <w:rPr>
          <w:rFonts w:eastAsia="맑은 고딕" w:cs="맑은 고딕"/>
        </w:rPr>
        <w:t>검사</w:t>
      </w:r>
    </w:p>
    <w:p w:rsidR="00C42D44" w:rsidRPr="00C42D44" w:rsidRDefault="00C42D44" w:rsidP="00F3536C">
      <w:pPr>
        <w:pStyle w:val="a5"/>
      </w:pPr>
      <w:r w:rsidRPr="00C42D44">
        <w:t>//check connection msg format :</w:t>
      </w:r>
    </w:p>
    <w:p w:rsidR="00C42D44" w:rsidRPr="00C42D44" w:rsidRDefault="00C42D44" w:rsidP="00F3536C">
      <w:pPr>
        <w:pStyle w:val="a5"/>
      </w:pPr>
      <w:r w:rsidRPr="00C42D44">
        <w:t>//"UART_MSG_MARK_check_connection UART_MSG_MARK_end"</w:t>
      </w:r>
    </w:p>
    <w:p w:rsidR="00C42D44" w:rsidRPr="00C42D44" w:rsidRDefault="00C42D44" w:rsidP="00F3536C">
      <w:pPr>
        <w:pStyle w:val="a5"/>
      </w:pPr>
      <w:r w:rsidRPr="00C42D44">
        <w:t>bool Uart_isCheckConnectionMsg(char msg[UART_BUFFER_SIZE])</w:t>
      </w:r>
      <w:r w:rsidR="0073347C">
        <w:t>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>//check connection msg</w:t>
      </w:r>
      <w:r w:rsidR="00492A23">
        <w:t xml:space="preserve"> </w:t>
      </w:r>
      <w:r w:rsidRPr="00C42D44">
        <w:rPr>
          <w:rFonts w:eastAsia="맑은 고딕" w:cs="맑은 고딕"/>
        </w:rPr>
        <w:t>인지</w:t>
      </w:r>
      <w:r w:rsidRPr="00C42D44">
        <w:t xml:space="preserve"> </w:t>
      </w:r>
      <w:r w:rsidRPr="00C42D44">
        <w:rPr>
          <w:rFonts w:eastAsia="맑은 고딕" w:cs="맑은 고딕"/>
        </w:rPr>
        <w:t>검사</w:t>
      </w:r>
    </w:p>
    <w:p w:rsidR="00C42D44" w:rsidRPr="00C42D44" w:rsidRDefault="00C42D44" w:rsidP="00F3536C">
      <w:pPr>
        <w:pStyle w:val="a5"/>
      </w:pPr>
      <w:r w:rsidRPr="00C42D44">
        <w:t>//check connection msg format :</w:t>
      </w:r>
    </w:p>
    <w:p w:rsidR="00C42D44" w:rsidRPr="00C42D44" w:rsidRDefault="00C42D44" w:rsidP="00F3536C">
      <w:pPr>
        <w:pStyle w:val="a5"/>
      </w:pPr>
      <w:r w:rsidRPr="00C42D44">
        <w:t>//"UART_MSG_MARK_check_connection UART_MSG_MARK_end"</w:t>
      </w:r>
    </w:p>
    <w:p w:rsidR="00C42D44" w:rsidRPr="00C42D44" w:rsidRDefault="00C42D44" w:rsidP="00F3536C">
      <w:pPr>
        <w:pStyle w:val="a5"/>
      </w:pPr>
      <w:r w:rsidRPr="00C42D44">
        <w:t>bool UART_isReseponsePermissionMsg(char msg[UART_BUFFER_SIZE])</w:t>
      </w:r>
      <w:r w:rsidR="0073347C">
        <w:t>;</w:t>
      </w:r>
    </w:p>
    <w:p w:rsidR="00C42D44" w:rsidRPr="00C42D44" w:rsidRDefault="00C42D44" w:rsidP="00F3536C">
      <w:pPr>
        <w:pStyle w:val="a5"/>
      </w:pPr>
      <w:r w:rsidRPr="00C42D44">
        <w:t>//ResponsePemissionOK msg</w:t>
      </w:r>
      <w:r w:rsidR="00492A23">
        <w:t xml:space="preserve"> </w:t>
      </w:r>
      <w:r w:rsidRPr="00C42D44">
        <w:rPr>
          <w:rFonts w:eastAsia="맑은 고딕" w:cs="맑은 고딕"/>
        </w:rPr>
        <w:t>인지</w:t>
      </w:r>
      <w:r w:rsidRPr="00C42D44">
        <w:t xml:space="preserve"> </w:t>
      </w:r>
      <w:r w:rsidRPr="00C42D44">
        <w:rPr>
          <w:rFonts w:eastAsia="맑은 고딕" w:cs="맑은 고딕"/>
        </w:rPr>
        <w:t>검사</w:t>
      </w:r>
    </w:p>
    <w:p w:rsidR="00C42D44" w:rsidRPr="00C42D44" w:rsidRDefault="00C42D44" w:rsidP="00F3536C">
      <w:pPr>
        <w:pStyle w:val="a5"/>
      </w:pPr>
      <w:r w:rsidRPr="00C42D44">
        <w:t>//ResponsePemissionOK msg  format :</w:t>
      </w:r>
    </w:p>
    <w:p w:rsidR="00C42D44" w:rsidRPr="00C42D44" w:rsidRDefault="00C42D44" w:rsidP="00F3536C">
      <w:pPr>
        <w:pStyle w:val="a5"/>
      </w:pPr>
      <w:r w:rsidRPr="00C42D44">
        <w:t>//"UART_MSG_MARK_check_connection UART_MSG_MARK_end"</w:t>
      </w:r>
    </w:p>
    <w:p w:rsidR="00C42D44" w:rsidRDefault="00C42D44" w:rsidP="00F3536C">
      <w:pPr>
        <w:pStyle w:val="a5"/>
      </w:pPr>
      <w:r w:rsidRPr="00C42D44">
        <w:t xml:space="preserve">bool UART_isResponsePemissionOK(char msg[UART_BUFFER_SIZE]) </w:t>
      </w:r>
      <w:r w:rsidR="0073347C">
        <w:t>;</w:t>
      </w:r>
    </w:p>
    <w:p w:rsidR="000B2188" w:rsidRPr="00C42D44" w:rsidRDefault="000B2188" w:rsidP="000B2188">
      <w:pPr>
        <w:pStyle w:val="a8"/>
      </w:pPr>
    </w:p>
    <w:p w:rsidR="00C42D44" w:rsidRPr="00C42D44" w:rsidRDefault="007D2ACA" w:rsidP="000A582C">
      <w:pPr>
        <w:pStyle w:val="3"/>
      </w:pPr>
      <w:r>
        <w:t>UART</w:t>
      </w:r>
      <w:r w:rsidR="00C42D44" w:rsidRPr="00C42D44">
        <w:t>로</w:t>
      </w:r>
      <w:r w:rsidR="00C42D44" w:rsidRPr="00C42D44">
        <w:t xml:space="preserve"> </w:t>
      </w:r>
      <w:r w:rsidR="00C42D44" w:rsidRPr="00C42D44">
        <w:t>수신</w:t>
      </w:r>
      <w:r w:rsidR="00492A23">
        <w:rPr>
          <w:rFonts w:hint="eastAsia"/>
        </w:rPr>
        <w:t xml:space="preserve"> </w:t>
      </w:r>
      <w:r w:rsidR="00C42D44" w:rsidRPr="00C42D44">
        <w:t>받은</w:t>
      </w:r>
      <w:r w:rsidR="00C42D44" w:rsidRPr="00C42D44">
        <w:t xml:space="preserve"> </w:t>
      </w:r>
      <w:r w:rsidR="000A582C">
        <w:t>시간</w:t>
      </w:r>
      <w:r w:rsidR="000A582C">
        <w:t xml:space="preserve"> </w:t>
      </w:r>
      <w:r w:rsidR="000A582C">
        <w:t>동기화</w:t>
      </w:r>
      <w:r w:rsidR="000A582C">
        <w:rPr>
          <w:rFonts w:hint="eastAsia"/>
        </w:rPr>
        <w:t xml:space="preserve"> </w:t>
      </w:r>
      <w:r w:rsidR="000A582C">
        <w:rPr>
          <w:rFonts w:hint="eastAsia"/>
        </w:rPr>
        <w:t>함수</w:t>
      </w:r>
    </w:p>
    <w:p w:rsidR="00C42D44" w:rsidRPr="00C42D44" w:rsidRDefault="00C42D44" w:rsidP="00F3536C">
      <w:pPr>
        <w:pStyle w:val="a5"/>
      </w:pPr>
      <w:r w:rsidRPr="00C42D44">
        <w:t>void UART_syncTime(char raw_msg[UART_BUFFER_SIZE]) {</w:t>
      </w:r>
    </w:p>
    <w:p w:rsidR="0073347C" w:rsidRDefault="00C42D44" w:rsidP="00F3536C">
      <w:pPr>
        <w:pStyle w:val="a5"/>
      </w:pPr>
      <w:r w:rsidRPr="00C42D44">
        <w:tab/>
      </w:r>
      <w:r w:rsidR="0073347C">
        <w:t xml:space="preserve">... </w:t>
      </w:r>
      <w:r w:rsidR="0073347C">
        <w:rPr>
          <w:rFonts w:asciiTheme="minorEastAsia" w:hAnsiTheme="minorEastAsia" w:hint="eastAsia"/>
        </w:rPr>
        <w:t>생략</w:t>
      </w:r>
      <w:r w:rsidR="0073347C" w:rsidRPr="00C42D44">
        <w:t xml:space="preserve"> 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  <w:t>//</w:t>
      </w:r>
      <w:r w:rsidRPr="00C42D44">
        <w:t>받은</w:t>
      </w:r>
      <w:r w:rsidRPr="00C42D44">
        <w:t xml:space="preserve"> </w:t>
      </w:r>
      <w:r w:rsidRPr="00C42D44">
        <w:t>메세지중</w:t>
      </w:r>
      <w:r w:rsidRPr="00C42D44">
        <w:t xml:space="preserve"> </w:t>
      </w:r>
      <w:r w:rsidRPr="00C42D44">
        <w:t>시간부분의</w:t>
      </w:r>
      <w:r w:rsidRPr="00C42D44">
        <w:t xml:space="preserve"> </w:t>
      </w:r>
      <w:r w:rsidRPr="00C42D44">
        <w:t>문자열을</w:t>
      </w:r>
      <w:r w:rsidRPr="00C42D44">
        <w:t xml:space="preserve"> </w:t>
      </w:r>
      <w:r w:rsidRPr="00C42D44">
        <w:t>추출한다</w:t>
      </w:r>
    </w:p>
    <w:p w:rsidR="00C42D44" w:rsidRPr="00C42D44" w:rsidRDefault="00C42D44" w:rsidP="00F3536C">
      <w:pPr>
        <w:pStyle w:val="a5"/>
      </w:pPr>
      <w:r w:rsidRPr="00C42D44">
        <w:tab/>
        <w:t>memset(strTime, 0x00, sizeof(strTime));</w:t>
      </w:r>
    </w:p>
    <w:p w:rsidR="00C42D44" w:rsidRPr="00C42D44" w:rsidRDefault="00C42D44" w:rsidP="00F3536C">
      <w:pPr>
        <w:pStyle w:val="a5"/>
      </w:pPr>
      <w:r w:rsidRPr="00C42D44">
        <w:tab/>
        <w:t>for (i = 0; i &lt; 14; i++)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strTime[i] = raw_msg[9 + i] - '0';</w:t>
      </w:r>
    </w:p>
    <w:p w:rsidR="00C42D44" w:rsidRPr="00C42D44" w:rsidRDefault="00C42D44" w:rsidP="00F3536C">
      <w:pPr>
        <w:pStyle w:val="a5"/>
      </w:pPr>
      <w:r w:rsidRPr="00C42D44">
        <w:tab/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  <w:t>//</w:t>
      </w:r>
      <w:r w:rsidRPr="00C42D44">
        <w:t>추출된</w:t>
      </w:r>
      <w:r w:rsidRPr="00C42D44">
        <w:t xml:space="preserve"> </w:t>
      </w:r>
      <w:r w:rsidRPr="00C42D44">
        <w:t>문자열을</w:t>
      </w:r>
      <w:r w:rsidRPr="00C42D44">
        <w:t xml:space="preserve"> </w:t>
      </w:r>
      <w:r w:rsidRPr="00C42D44">
        <w:t>정수로</w:t>
      </w:r>
      <w:r w:rsidRPr="00C42D44">
        <w:t xml:space="preserve"> </w:t>
      </w:r>
      <w:r w:rsidRPr="00C42D44">
        <w:t>변환한다</w:t>
      </w:r>
    </w:p>
    <w:p w:rsidR="00C42D44" w:rsidRPr="00C42D44" w:rsidRDefault="00C42D44" w:rsidP="00F3536C">
      <w:pPr>
        <w:pStyle w:val="a5"/>
      </w:pPr>
      <w:r w:rsidRPr="00C42D44">
        <w:tab/>
        <w:t>year = strTime[0] * 1000 + strTime[1] * 100</w:t>
      </w:r>
      <w:r w:rsidR="00BA16C0">
        <w:t xml:space="preserve"> </w:t>
      </w:r>
      <w:r w:rsidRPr="00C42D44">
        <w:t>+ strTime[2] * 10 + strTime[3];</w:t>
      </w:r>
    </w:p>
    <w:p w:rsidR="00C42D44" w:rsidRPr="00C42D44" w:rsidRDefault="00C42D44" w:rsidP="00F3536C">
      <w:pPr>
        <w:pStyle w:val="a5"/>
      </w:pPr>
      <w:r w:rsidRPr="00C42D44">
        <w:tab/>
        <w:t>month = strTime[4] * 10 + strTime[5];</w:t>
      </w:r>
    </w:p>
    <w:p w:rsidR="00C42D44" w:rsidRPr="00C42D44" w:rsidRDefault="00C42D44" w:rsidP="00F3536C">
      <w:pPr>
        <w:pStyle w:val="a5"/>
      </w:pPr>
      <w:r w:rsidRPr="00C42D44">
        <w:tab/>
        <w:t>day</w:t>
      </w:r>
      <w:r w:rsidRPr="00C42D44">
        <w:tab/>
        <w:t>= strTime[6] * 10 + strTime[7];</w:t>
      </w:r>
    </w:p>
    <w:p w:rsidR="00C42D44" w:rsidRPr="00C42D44" w:rsidRDefault="00C42D44" w:rsidP="00F3536C">
      <w:pPr>
        <w:pStyle w:val="a5"/>
      </w:pPr>
      <w:r w:rsidRPr="00C42D44">
        <w:tab/>
        <w:t>hour = strTime[8] * 10 + strTime[9];</w:t>
      </w:r>
    </w:p>
    <w:p w:rsidR="00C42D44" w:rsidRPr="00C42D44" w:rsidRDefault="00C42D44" w:rsidP="00F3536C">
      <w:pPr>
        <w:pStyle w:val="a5"/>
      </w:pPr>
      <w:r w:rsidRPr="00C42D44">
        <w:tab/>
        <w:t>minute = strTime[10] * 10 + strTime[11];</w:t>
      </w:r>
    </w:p>
    <w:p w:rsidR="00C42D44" w:rsidRPr="00C42D44" w:rsidRDefault="00C42D44" w:rsidP="00F3536C">
      <w:pPr>
        <w:pStyle w:val="a5"/>
      </w:pPr>
      <w:r w:rsidRPr="00C42D44">
        <w:tab/>
        <w:t>second = strTime[12] * 10 + strTime[13];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  <w:t>//</w:t>
      </w:r>
      <w:r w:rsidRPr="00C42D44">
        <w:t>정수로</w:t>
      </w:r>
      <w:r w:rsidRPr="00C42D44">
        <w:t xml:space="preserve"> </w:t>
      </w:r>
      <w:r w:rsidRPr="00C42D44">
        <w:t>변환된</w:t>
      </w:r>
      <w:r w:rsidRPr="00C42D44">
        <w:t xml:space="preserve"> </w:t>
      </w:r>
      <w:r w:rsidRPr="00C42D44">
        <w:t>시간및</w:t>
      </w:r>
      <w:r w:rsidRPr="00C42D44">
        <w:t xml:space="preserve"> </w:t>
      </w:r>
      <w:r w:rsidRPr="00C42D44">
        <w:t>날짜를</w:t>
      </w:r>
      <w:r w:rsidRPr="00C42D44">
        <w:t xml:space="preserve"> </w:t>
      </w:r>
      <w:r w:rsidRPr="00C42D44">
        <w:t>설정한다</w:t>
      </w:r>
    </w:p>
    <w:p w:rsidR="00C42D44" w:rsidRPr="00C42D44" w:rsidRDefault="00C42D44" w:rsidP="00F3536C">
      <w:pPr>
        <w:pStyle w:val="a5"/>
      </w:pPr>
      <w:r w:rsidRPr="00C42D44">
        <w:tab/>
        <w:t>DATA_setTime(year, month, day, hour, minute, second);</w:t>
      </w:r>
    </w:p>
    <w:p w:rsidR="00C42D44" w:rsidRPr="00C42D44" w:rsidRDefault="00C42D44" w:rsidP="00F3536C">
      <w:pPr>
        <w:pStyle w:val="a5"/>
      </w:pPr>
      <w:r w:rsidRPr="00C42D44">
        <w:t>}</w:t>
      </w:r>
    </w:p>
    <w:p w:rsidR="00C42D44" w:rsidRPr="000A4E9A" w:rsidRDefault="00FD067D" w:rsidP="000A4E9A">
      <w:pPr>
        <w:pStyle w:val="3"/>
      </w:pPr>
      <w:r>
        <w:lastRenderedPageBreak/>
        <w:t>UART</w:t>
      </w:r>
      <w:r w:rsidR="00C42D44" w:rsidRPr="000A4E9A">
        <w:t>의</w:t>
      </w:r>
      <w:r w:rsidR="00C42D44" w:rsidRPr="000A4E9A">
        <w:t xml:space="preserve"> mainTask</w:t>
      </w:r>
      <w:r w:rsidR="00C42D44" w:rsidRPr="000A4E9A">
        <w:t>함수</w:t>
      </w:r>
    </w:p>
    <w:p w:rsidR="00C42D44" w:rsidRPr="00C42D44" w:rsidRDefault="00C42D44" w:rsidP="00F3536C">
      <w:pPr>
        <w:pStyle w:val="a5"/>
      </w:pPr>
      <w:r w:rsidRPr="00C42D44">
        <w:t>//</w:t>
      </w:r>
      <w:r w:rsidRPr="00C42D44">
        <w:t>서버와</w:t>
      </w:r>
      <w:r w:rsidRPr="00C42D44">
        <w:t xml:space="preserve"> </w:t>
      </w:r>
      <w:r w:rsidRPr="00C42D44">
        <w:t>연결</w:t>
      </w:r>
      <w:r w:rsidR="00044EE5">
        <w:t>,</w:t>
      </w:r>
      <w:r w:rsidRPr="00C42D44">
        <w:t xml:space="preserve"> </w:t>
      </w:r>
      <w:r w:rsidRPr="00C42D44">
        <w:t>메세지</w:t>
      </w:r>
      <w:r w:rsidRPr="00C42D44">
        <w:t xml:space="preserve"> </w:t>
      </w:r>
      <w:r w:rsidRPr="00C42D44">
        <w:t>전송</w:t>
      </w:r>
      <w:r w:rsidRPr="00C42D44">
        <w:t xml:space="preserve"> </w:t>
      </w:r>
      <w:r w:rsidRPr="00C42D44">
        <w:t>및</w:t>
      </w:r>
      <w:r w:rsidRPr="00C42D44">
        <w:t xml:space="preserve"> </w:t>
      </w:r>
      <w:r w:rsidRPr="00C42D44">
        <w:t>수신을</w:t>
      </w:r>
      <w:r w:rsidR="00673AAA">
        <w:rPr>
          <w:rFonts w:hint="eastAsia"/>
        </w:rPr>
        <w:t xml:space="preserve"> </w:t>
      </w:r>
      <w:r w:rsidRPr="00C42D44">
        <w:t>처리한다</w:t>
      </w:r>
    </w:p>
    <w:p w:rsidR="00C42D44" w:rsidRPr="00C42D44" w:rsidRDefault="00C42D44" w:rsidP="00F3536C">
      <w:pPr>
        <w:pStyle w:val="a5"/>
      </w:pPr>
      <w:r w:rsidRPr="00C42D44">
        <w:t>void UART_mainTask(void) {</w:t>
      </w:r>
    </w:p>
    <w:p w:rsidR="00C42D44" w:rsidRPr="00C42D44" w:rsidRDefault="00C42D44" w:rsidP="00F3536C">
      <w:pPr>
        <w:pStyle w:val="a5"/>
      </w:pPr>
      <w:r w:rsidRPr="00C42D44">
        <w:tab/>
        <w:t>//</w:t>
      </w:r>
      <w:r w:rsidRPr="00C42D44">
        <w:t>보낼</w:t>
      </w:r>
      <w:r w:rsidRPr="00C42D44">
        <w:t xml:space="preserve"> </w:t>
      </w:r>
      <w:r w:rsidRPr="00C42D44">
        <w:t>메세지를</w:t>
      </w:r>
      <w:r w:rsidRPr="00C42D44">
        <w:t xml:space="preserve"> </w:t>
      </w:r>
      <w:r w:rsidRPr="00C42D44">
        <w:t>위한</w:t>
      </w:r>
      <w:r w:rsidRPr="00C42D44">
        <w:t xml:space="preserve"> </w:t>
      </w:r>
      <w:r w:rsidRPr="00C42D44">
        <w:t>버퍼</w:t>
      </w:r>
      <w:r w:rsidRPr="00C42D44">
        <w:t xml:space="preserve"> </w:t>
      </w:r>
      <w:r w:rsidRPr="00C42D44">
        <w:t>및</w:t>
      </w:r>
      <w:r w:rsidRPr="00C42D44">
        <w:t xml:space="preserve"> </w:t>
      </w:r>
      <w:r w:rsidRPr="00C42D44">
        <w:t>초기화</w:t>
      </w:r>
    </w:p>
    <w:p w:rsidR="00C42D44" w:rsidRPr="00C42D44" w:rsidRDefault="00C42D44" w:rsidP="00F3536C">
      <w:pPr>
        <w:pStyle w:val="a5"/>
      </w:pPr>
      <w:r w:rsidRPr="00C42D44">
        <w:tab/>
        <w:t>char sendingBuffer[UART_BUFFER_SIZE];</w:t>
      </w:r>
    </w:p>
    <w:p w:rsidR="00C42D44" w:rsidRPr="00C42D44" w:rsidRDefault="00C42D44" w:rsidP="00F3536C">
      <w:pPr>
        <w:pStyle w:val="a5"/>
      </w:pPr>
      <w:r w:rsidRPr="00C42D44">
        <w:tab/>
        <w:t>memset(sendingBuffer, 0, sizeof(sendingBuffer));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  <w:t>//uart</w:t>
      </w:r>
      <w:r w:rsidRPr="00C42D44">
        <w:rPr>
          <w:rFonts w:eastAsia="맑은 고딕" w:cs="맑은 고딕"/>
        </w:rPr>
        <w:t>의</w:t>
      </w:r>
      <w:r w:rsidRPr="00C42D44">
        <w:t xml:space="preserve"> </w:t>
      </w:r>
      <w:r w:rsidRPr="00C42D44">
        <w:rPr>
          <w:rFonts w:eastAsia="맑은 고딕" w:cs="맑은 고딕"/>
        </w:rPr>
        <w:t>상태가</w:t>
      </w:r>
      <w:r w:rsidRPr="00C42D44">
        <w:t xml:space="preserve"> UART_DISCONNECTED</w:t>
      </w:r>
      <w:r w:rsidRPr="00C42D44">
        <w:rPr>
          <w:rFonts w:eastAsia="맑은 고딕" w:cs="맑은 고딕"/>
        </w:rPr>
        <w:t>일때</w:t>
      </w:r>
    </w:p>
    <w:p w:rsidR="00C42D44" w:rsidRPr="00C42D44" w:rsidRDefault="00C42D44" w:rsidP="00F3536C">
      <w:pPr>
        <w:pStyle w:val="a5"/>
      </w:pPr>
      <w:r w:rsidRPr="00C42D44">
        <w:tab/>
        <w:t>if (UART_currentState == UART_DISCONNECTED)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DATA_setIsServerConnected(false);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UART_receiveMsg((char *)receivedBuffer);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//</w:t>
      </w:r>
      <w:r w:rsidRPr="00C42D44">
        <w:t>수신</w:t>
      </w:r>
      <w:r w:rsidR="00044EE5">
        <w:rPr>
          <w:rFonts w:hint="eastAsia"/>
        </w:rPr>
        <w:t xml:space="preserve"> </w:t>
      </w:r>
      <w:r w:rsidRPr="00C42D44">
        <w:t>받은</w:t>
      </w:r>
      <w:r w:rsidRPr="00C42D44">
        <w:t xml:space="preserve"> </w:t>
      </w:r>
      <w:r w:rsidRPr="00C42D44">
        <w:t>메세지가</w:t>
      </w:r>
      <w:r w:rsidRPr="00C42D44">
        <w:t xml:space="preserve"> </w:t>
      </w:r>
      <w:r w:rsidRPr="00C42D44">
        <w:t>완전한</w:t>
      </w:r>
      <w:r w:rsidRPr="00C42D44">
        <w:t xml:space="preserve"> format</w:t>
      </w:r>
      <w:r w:rsidRPr="00C42D44">
        <w:t>을</w:t>
      </w:r>
      <w:r w:rsidRPr="00C42D44">
        <w:t xml:space="preserve"> </w:t>
      </w:r>
      <w:r w:rsidRPr="00C42D44">
        <w:t>이룰때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if (UART_isMsgMeetEndMark((char *)receivedBuffer) == true)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 xml:space="preserve">//hand shake msg </w:t>
      </w:r>
      <w:r w:rsidRPr="00C42D44">
        <w:rPr>
          <w:rFonts w:eastAsia="맑은 고딕" w:cs="맑은 고딕"/>
        </w:rPr>
        <w:t>수신시</w:t>
      </w:r>
      <w:r w:rsidRPr="00C42D44">
        <w:t xml:space="preserve"> msg</w:t>
      </w:r>
      <w:r w:rsidRPr="00C42D44">
        <w:rPr>
          <w:rFonts w:eastAsia="맑은 고딕" w:cs="맑은 고딕"/>
        </w:rPr>
        <w:t>에</w:t>
      </w:r>
      <w:r w:rsidRPr="00C42D44">
        <w:t xml:space="preserve"> </w:t>
      </w:r>
      <w:r w:rsidRPr="00C42D44">
        <w:rPr>
          <w:rFonts w:eastAsia="맑은 고딕" w:cs="맑은 고딕"/>
        </w:rPr>
        <w:t>대한</w:t>
      </w:r>
      <w:r w:rsidRPr="00C42D44">
        <w:t xml:space="preserve"> </w:t>
      </w:r>
      <w:r w:rsidRPr="00C42D44">
        <w:rPr>
          <w:rFonts w:eastAsia="맑은 고딕" w:cs="맑은 고딕"/>
        </w:rPr>
        <w:t>응답을</w:t>
      </w:r>
      <w:r w:rsidR="00044EE5">
        <w:rPr>
          <w:rFonts w:eastAsia="맑은 고딕" w:cs="맑은 고딕" w:hint="eastAsia"/>
        </w:rPr>
        <w:t xml:space="preserve"> </w:t>
      </w:r>
      <w:r w:rsidRPr="00C42D44">
        <w:rPr>
          <w:rFonts w:eastAsia="맑은 고딕" w:cs="맑은 고딕"/>
        </w:rPr>
        <w:t>하고</w:t>
      </w:r>
      <w:r w:rsidR="00047EC3">
        <w:t xml:space="preserve"> </w:t>
      </w:r>
      <w:r w:rsidRPr="00C42D44">
        <w:t xml:space="preserve">uart </w:t>
      </w:r>
      <w:r w:rsidRPr="00C42D44">
        <w:rPr>
          <w:rFonts w:eastAsia="맑은 고딕" w:cs="맑은 고딕"/>
        </w:rPr>
        <w:t>상태를</w:t>
      </w:r>
      <w:r w:rsidRPr="00C42D44">
        <w:t xml:space="preserve"> </w:t>
      </w:r>
      <w:r w:rsidRPr="00C42D44">
        <w:rPr>
          <w:rFonts w:eastAsia="맑은 고딕" w:cs="맑은 고딕"/>
        </w:rPr>
        <w:t>변경한다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if (UART_ishandShakeMsg((char *)receivedBuffer))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UART_makeHandShakeMsg((char*) sendingBuffer);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UART_sendMsg(sendingBuffer);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UART_currentState = UART_CONNECTED;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DATA_setIsServerConnected(true);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 xml:space="preserve">//disconection msg </w:t>
      </w:r>
      <w:r w:rsidRPr="00C42D44">
        <w:rPr>
          <w:rFonts w:eastAsia="맑은 고딕" w:cs="맑은 고딕"/>
        </w:rPr>
        <w:t>수신시</w:t>
      </w:r>
      <w:r w:rsidRPr="00C42D44">
        <w:t xml:space="preserve"> msg</w:t>
      </w:r>
      <w:r w:rsidRPr="00C42D44">
        <w:rPr>
          <w:rFonts w:eastAsia="맑은 고딕" w:cs="맑은 고딕"/>
        </w:rPr>
        <w:t>에</w:t>
      </w:r>
      <w:r w:rsidRPr="00C42D44">
        <w:t xml:space="preserve"> </w:t>
      </w:r>
      <w:r w:rsidRPr="00C42D44">
        <w:rPr>
          <w:rFonts w:eastAsia="맑은 고딕" w:cs="맑은 고딕"/>
        </w:rPr>
        <w:t>대한</w:t>
      </w:r>
      <w:r w:rsidRPr="00C42D44">
        <w:t xml:space="preserve"> </w:t>
      </w:r>
      <w:r w:rsidRPr="00C42D44">
        <w:rPr>
          <w:rFonts w:eastAsia="맑은 고딕" w:cs="맑은 고딕"/>
        </w:rPr>
        <w:t>응답을</w:t>
      </w:r>
      <w:r w:rsidR="00044EE5">
        <w:rPr>
          <w:rFonts w:eastAsia="맑은 고딕" w:cs="맑은 고딕" w:hint="eastAsia"/>
        </w:rPr>
        <w:t xml:space="preserve"> </w:t>
      </w:r>
      <w:r w:rsidRPr="00C42D44">
        <w:rPr>
          <w:rFonts w:eastAsia="맑은 고딕" w:cs="맑은 고딕"/>
        </w:rPr>
        <w:t>하고</w:t>
      </w:r>
      <w:r w:rsidR="00047EC3">
        <w:t xml:space="preserve"> </w:t>
      </w:r>
      <w:r w:rsidRPr="00C42D44">
        <w:t xml:space="preserve">uart </w:t>
      </w:r>
      <w:r w:rsidRPr="00C42D44">
        <w:rPr>
          <w:rFonts w:eastAsia="맑은 고딕" w:cs="맑은 고딕"/>
        </w:rPr>
        <w:t>상태를</w:t>
      </w:r>
      <w:r w:rsidRPr="00C42D44">
        <w:t xml:space="preserve"> </w:t>
      </w:r>
      <w:r w:rsidRPr="00C42D44">
        <w:rPr>
          <w:rFonts w:eastAsia="맑은 고딕" w:cs="맑은 고딕"/>
        </w:rPr>
        <w:t>변경한다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else if (UART_isDisconnectMsg((char *)receivedBuffer))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UART_makeDisconnectionMsg(sendingBuffer);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UART_sendMsg(sendingBuffer);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UART_currentState = UART_DISCONNECTED;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DATA_setIsServerConnected(false);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DATA_resetConnectionCounter();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//</w:t>
      </w:r>
      <w:r w:rsidRPr="00C42D44">
        <w:t>버프를</w:t>
      </w:r>
      <w:r w:rsidRPr="00C42D44">
        <w:t xml:space="preserve"> </w:t>
      </w:r>
      <w:r w:rsidRPr="00C42D44">
        <w:t>비워서</w:t>
      </w:r>
      <w:r w:rsidRPr="00C42D44">
        <w:t xml:space="preserve"> </w:t>
      </w:r>
      <w:r w:rsidRPr="00C42D44">
        <w:t>다음</w:t>
      </w:r>
      <w:r w:rsidRPr="00C42D44">
        <w:t xml:space="preserve"> msg</w:t>
      </w:r>
      <w:r w:rsidRPr="00C42D44">
        <w:t>를</w:t>
      </w:r>
      <w:r w:rsidRPr="00C42D44">
        <w:t xml:space="preserve"> </w:t>
      </w:r>
      <w:r w:rsidRPr="00C42D44">
        <w:t>받을</w:t>
      </w:r>
      <w:r w:rsidR="00044EE5">
        <w:rPr>
          <w:rFonts w:hint="eastAsia"/>
        </w:rPr>
        <w:t xml:space="preserve"> </w:t>
      </w:r>
      <w:r w:rsidRPr="00C42D44">
        <w:t>수</w:t>
      </w:r>
      <w:r w:rsidR="00044EE5">
        <w:rPr>
          <w:rFonts w:hint="eastAsia"/>
        </w:rPr>
        <w:t xml:space="preserve"> </w:t>
      </w:r>
      <w:r w:rsidRPr="00C42D44">
        <w:t>있도록</w:t>
      </w:r>
      <w:r w:rsidR="00044EE5">
        <w:rPr>
          <w:rFonts w:hint="eastAsia"/>
        </w:rPr>
        <w:t xml:space="preserve"> </w:t>
      </w:r>
      <w:r w:rsidRPr="00C42D44">
        <w:t>만든다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UART_clearReceivedBuffer();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  <w:r w:rsidRPr="00C42D44">
        <w:tab/>
        <w:t>}</w:t>
      </w:r>
    </w:p>
    <w:p w:rsidR="00C42D44" w:rsidRPr="00C42D44" w:rsidRDefault="00C42D44" w:rsidP="00F3536C">
      <w:pPr>
        <w:pStyle w:val="a5"/>
      </w:pPr>
      <w:r w:rsidRPr="00C42D44">
        <w:tab/>
        <w:t xml:space="preserve">//uart </w:t>
      </w:r>
      <w:r w:rsidRPr="00C42D44">
        <w:rPr>
          <w:rFonts w:eastAsia="맑은 고딕" w:cs="맑은 고딕"/>
        </w:rPr>
        <w:t>연결</w:t>
      </w:r>
      <w:r w:rsidR="000C39FD">
        <w:rPr>
          <w:rFonts w:eastAsia="맑은 고딕" w:cs="맑은 고딕" w:hint="eastAsia"/>
        </w:rPr>
        <w:t xml:space="preserve"> </w:t>
      </w:r>
      <w:r w:rsidRPr="00C42D44">
        <w:rPr>
          <w:rFonts w:eastAsia="맑은 고딕" w:cs="맑은 고딕"/>
        </w:rPr>
        <w:t>중일때</w:t>
      </w:r>
    </w:p>
    <w:p w:rsidR="00C42D44" w:rsidRPr="00C42D44" w:rsidRDefault="00C42D44" w:rsidP="00F3536C">
      <w:pPr>
        <w:pStyle w:val="a5"/>
      </w:pPr>
      <w:r w:rsidRPr="00C42D44">
        <w:tab/>
        <w:t>else if (UART_currentState == UART_CONNECTED)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//</w:t>
      </w:r>
      <w:r w:rsidRPr="00C42D44">
        <w:rPr>
          <w:rFonts w:eastAsia="맑은 고딕" w:cs="맑은 고딕"/>
        </w:rPr>
        <w:t>먼저</w:t>
      </w:r>
      <w:r w:rsidRPr="00C42D44">
        <w:t xml:space="preserve"> msg</w:t>
      </w:r>
      <w:r w:rsidRPr="00C42D44">
        <w:rPr>
          <w:rFonts w:eastAsia="맑은 고딕" w:cs="맑은 고딕"/>
        </w:rPr>
        <w:t>를</w:t>
      </w:r>
      <w:r w:rsidRPr="00C42D44">
        <w:t xml:space="preserve"> </w:t>
      </w:r>
      <w:r w:rsidRPr="00C42D44">
        <w:rPr>
          <w:rFonts w:eastAsia="맑은 고딕" w:cs="맑은 고딕"/>
        </w:rPr>
        <w:t>수신</w:t>
      </w:r>
      <w:r w:rsidRPr="00C42D44">
        <w:t xml:space="preserve"> </w:t>
      </w:r>
      <w:r w:rsidRPr="00C42D44">
        <w:rPr>
          <w:rFonts w:eastAsia="맑은 고딕" w:cs="맑은 고딕"/>
        </w:rPr>
        <w:t>받는다</w:t>
      </w:r>
      <w:r w:rsidRPr="00C42D44">
        <w:t xml:space="preserve"> 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UART_receiveMsg((char *)receivedBuffer);</w:t>
      </w:r>
    </w:p>
    <w:p w:rsidR="00C42D44" w:rsidRPr="00C42D44" w:rsidRDefault="00C42D44" w:rsidP="00F3536C">
      <w:pPr>
        <w:pStyle w:val="a5"/>
      </w:pPr>
    </w:p>
    <w:p w:rsidR="00673AAA" w:rsidRPr="00673AAA" w:rsidRDefault="00C42D44" w:rsidP="00F3536C">
      <w:pPr>
        <w:pStyle w:val="a5"/>
      </w:pPr>
      <w:r w:rsidRPr="00673AAA">
        <w:tab/>
      </w:r>
      <w:r w:rsidRPr="00673AAA">
        <w:tab/>
        <w:t>//</w:t>
      </w:r>
      <w:r w:rsidRPr="00673AAA">
        <w:rPr>
          <w:rFonts w:ascii="맑은 고딕" w:eastAsia="맑은 고딕" w:hAnsi="맑은 고딕" w:cs="맑은 고딕" w:hint="eastAsia"/>
        </w:rPr>
        <w:t>수신받은</w:t>
      </w:r>
      <w:r w:rsidRPr="00673AAA">
        <w:t xml:space="preserve"> </w:t>
      </w:r>
      <w:r w:rsidRPr="00673AAA">
        <w:rPr>
          <w:rFonts w:ascii="맑은 고딕" w:eastAsia="맑은 고딕" w:hAnsi="맑은 고딕" w:cs="맑은 고딕" w:hint="eastAsia"/>
        </w:rPr>
        <w:t>메세지가</w:t>
      </w:r>
      <w:r w:rsidRPr="00673AAA">
        <w:t xml:space="preserve"> </w:t>
      </w:r>
      <w:r w:rsidRPr="00673AAA">
        <w:rPr>
          <w:rFonts w:ascii="맑은 고딕" w:eastAsia="맑은 고딕" w:hAnsi="맑은 고딕" w:cs="맑은 고딕" w:hint="eastAsia"/>
        </w:rPr>
        <w:t>완전한</w:t>
      </w:r>
      <w:r w:rsidRPr="00673AAA">
        <w:t xml:space="preserve"> format</w:t>
      </w:r>
      <w:r w:rsidR="00673AAA" w:rsidRPr="00673AAA">
        <w:rPr>
          <w:rFonts w:ascii="맑은 고딕" w:eastAsia="맑은 고딕" w:hAnsi="맑은 고딕" w:cs="맑은 고딕" w:hint="eastAsia"/>
        </w:rPr>
        <w:t>을</w:t>
      </w:r>
      <w:r w:rsidR="00673AAA" w:rsidRPr="00673AAA">
        <w:rPr>
          <w:rFonts w:hint="eastAsia"/>
        </w:rPr>
        <w:t xml:space="preserve"> </w:t>
      </w:r>
      <w:r w:rsidR="00673AAA" w:rsidRPr="00673AAA">
        <w:rPr>
          <w:rFonts w:ascii="맑은 고딕" w:eastAsia="맑은 고딕" w:hAnsi="맑은 고딕" w:cs="맑은 고딕" w:hint="eastAsia"/>
        </w:rPr>
        <w:t>이룰</w:t>
      </w:r>
      <w:r w:rsidR="00673AAA" w:rsidRPr="00673AAA">
        <w:rPr>
          <w:rFonts w:hint="eastAsia"/>
        </w:rPr>
        <w:t xml:space="preserve"> </w:t>
      </w:r>
      <w:r w:rsidR="00673AAA" w:rsidRPr="00673AAA">
        <w:rPr>
          <w:rFonts w:ascii="맑은 고딕" w:eastAsia="맑은 고딕" w:hAnsi="맑은 고딕" w:cs="맑은 고딕" w:hint="eastAsia"/>
        </w:rPr>
        <w:t>때</w:t>
      </w:r>
      <w:r w:rsidR="00673AAA" w:rsidRPr="00673AAA">
        <w:rPr>
          <w:rFonts w:hint="eastAsia"/>
        </w:rPr>
        <w:t xml:space="preserve"> </w:t>
      </w:r>
      <w:r w:rsidRPr="00673AAA">
        <w:t>msg</w:t>
      </w:r>
      <w:r w:rsidRPr="00673AAA">
        <w:rPr>
          <w:rFonts w:ascii="맑은 고딕" w:eastAsia="맑은 고딕" w:hAnsi="맑은 고딕" w:cs="맑은 고딕" w:hint="eastAsia"/>
        </w:rPr>
        <w:t>를</w:t>
      </w:r>
      <w:r w:rsidRPr="00673AAA">
        <w:t xml:space="preserve"> </w:t>
      </w:r>
      <w:r w:rsidRPr="00673AAA">
        <w:rPr>
          <w:rFonts w:ascii="맑은 고딕" w:eastAsia="맑은 고딕" w:hAnsi="맑은 고딕" w:cs="맑은 고딕" w:hint="eastAsia"/>
        </w:rPr>
        <w:t>처리한후</w:t>
      </w:r>
      <w:r w:rsidRPr="00673AAA">
        <w:t xml:space="preserve"> receivedBuffer</w:t>
      </w:r>
      <w:r w:rsidRPr="00673AAA">
        <w:rPr>
          <w:rFonts w:ascii="맑은 고딕" w:eastAsia="맑은 고딕" w:hAnsi="맑은 고딕" w:cs="맑은 고딕" w:hint="eastAsia"/>
        </w:rPr>
        <w:t>비워</w:t>
      </w:r>
      <w:r w:rsidRPr="00673AAA">
        <w:t xml:space="preserve"> </w:t>
      </w:r>
      <w:r w:rsidR="00673AAA" w:rsidRPr="00673AAA">
        <w:t xml:space="preserve">                   </w:t>
      </w:r>
    </w:p>
    <w:p w:rsidR="00C42D44" w:rsidRPr="00673AAA" w:rsidRDefault="00673AAA" w:rsidP="00F3536C">
      <w:pPr>
        <w:pStyle w:val="a5"/>
      </w:pPr>
      <w:r>
        <w:rPr>
          <w:rFonts w:hint="eastAsia"/>
        </w:rPr>
        <w:tab/>
      </w:r>
      <w:r>
        <w:tab/>
      </w:r>
      <w:r w:rsidRPr="00673AAA">
        <w:rPr>
          <w:rFonts w:hint="eastAsia"/>
        </w:rPr>
        <w:t>//</w:t>
      </w:r>
      <w:r w:rsidRPr="00673AAA">
        <w:rPr>
          <w:rFonts w:hint="eastAsia"/>
        </w:rPr>
        <w:t>다음</w:t>
      </w:r>
      <w:r w:rsidRPr="00673AAA">
        <w:t xml:space="preserve"> </w:t>
      </w:r>
      <w:r w:rsidRPr="00673AAA">
        <w:rPr>
          <w:rFonts w:hint="eastAsia"/>
        </w:rPr>
        <w:t>메세지를</w:t>
      </w:r>
      <w:r w:rsidRPr="00673AAA">
        <w:t xml:space="preserve"> </w:t>
      </w:r>
      <w:r w:rsidR="00C42D44" w:rsidRPr="00673AAA">
        <w:rPr>
          <w:rFonts w:hint="eastAsia"/>
        </w:rPr>
        <w:t>수신받을</w:t>
      </w:r>
      <w:r w:rsidR="00C42D44" w:rsidRPr="00673AAA">
        <w:t xml:space="preserve"> </w:t>
      </w:r>
      <w:r w:rsidR="00C42D44" w:rsidRPr="00673AAA">
        <w:rPr>
          <w:rFonts w:hint="eastAsia"/>
        </w:rPr>
        <w:t>수</w:t>
      </w:r>
      <w:r w:rsidR="00AA5229">
        <w:rPr>
          <w:rFonts w:hint="eastAsia"/>
        </w:rPr>
        <w:t xml:space="preserve"> </w:t>
      </w:r>
      <w:r w:rsidR="00C42D44" w:rsidRPr="00673AAA">
        <w:rPr>
          <w:rFonts w:hint="eastAsia"/>
        </w:rPr>
        <w:t>있도록</w:t>
      </w:r>
      <w:r w:rsidR="00C42D44" w:rsidRPr="00673AAA">
        <w:t xml:space="preserve"> </w:t>
      </w:r>
      <w:r w:rsidR="00C42D44" w:rsidRPr="00673AAA">
        <w:rPr>
          <w:rFonts w:hint="eastAsia"/>
        </w:rPr>
        <w:t>만든다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if (UART_isMsgMeetEndMark((char*)receivedBuffer) == true) {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 xml:space="preserve">//disconection msg </w:t>
      </w:r>
      <w:r w:rsidRPr="00C42D44">
        <w:rPr>
          <w:rFonts w:eastAsia="맑은 고딕" w:cs="맑은 고딕"/>
        </w:rPr>
        <w:t>수신시</w:t>
      </w:r>
      <w:r w:rsidRPr="00C42D44">
        <w:t xml:space="preserve"> msg</w:t>
      </w:r>
      <w:r w:rsidRPr="00C42D44">
        <w:rPr>
          <w:rFonts w:eastAsia="맑은 고딕" w:cs="맑은 고딕"/>
        </w:rPr>
        <w:t>에</w:t>
      </w:r>
      <w:r w:rsidRPr="00C42D44">
        <w:t xml:space="preserve"> </w:t>
      </w:r>
      <w:r w:rsidRPr="00C42D44">
        <w:rPr>
          <w:rFonts w:eastAsia="맑은 고딕" w:cs="맑은 고딕"/>
        </w:rPr>
        <w:t>대한</w:t>
      </w:r>
      <w:r w:rsidRPr="00C42D44">
        <w:t xml:space="preserve"> </w:t>
      </w:r>
      <w:r w:rsidRPr="00C42D44">
        <w:rPr>
          <w:rFonts w:eastAsia="맑은 고딕" w:cs="맑은 고딕"/>
        </w:rPr>
        <w:t>응답을</w:t>
      </w:r>
      <w:r w:rsidR="000C39FD">
        <w:rPr>
          <w:rFonts w:eastAsia="맑은 고딕" w:cs="맑은 고딕" w:hint="eastAsia"/>
        </w:rPr>
        <w:t xml:space="preserve"> </w:t>
      </w:r>
      <w:r w:rsidRPr="00C42D44">
        <w:rPr>
          <w:rFonts w:eastAsia="맑은 고딕" w:cs="맑은 고딕"/>
        </w:rPr>
        <w:t>하고</w:t>
      </w:r>
      <w:r w:rsidRPr="00C42D44">
        <w:t xml:space="preserve"> 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 xml:space="preserve">//uart </w:t>
      </w:r>
      <w:r w:rsidRPr="00C42D44">
        <w:rPr>
          <w:rFonts w:eastAsia="맑은 고딕" w:cs="맑은 고딕"/>
        </w:rPr>
        <w:t>상태를</w:t>
      </w:r>
      <w:r w:rsidRPr="00C42D44">
        <w:t xml:space="preserve"> </w:t>
      </w:r>
      <w:r w:rsidRPr="00C42D44">
        <w:rPr>
          <w:rFonts w:eastAsia="맑은 고딕" w:cs="맑은 고딕"/>
        </w:rPr>
        <w:t>변경한다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if (UART_isDisconnectMsg((char *)receivedBuffer))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UART_makeDisconnectionMsg(sendingBuffer);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UART_sendMsg(sendingBuffer);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UART_currentState = UART_DISCONNECTED;</w:t>
      </w:r>
    </w:p>
    <w:p w:rsidR="00C42D44" w:rsidRPr="00C42D44" w:rsidRDefault="00C42D44" w:rsidP="00F3536C">
      <w:pPr>
        <w:pStyle w:val="a5"/>
      </w:pPr>
      <w:r w:rsidRPr="00C42D44">
        <w:lastRenderedPageBreak/>
        <w:tab/>
      </w:r>
      <w:r w:rsidRPr="00C42D44">
        <w:tab/>
      </w:r>
      <w:r w:rsidRPr="00C42D44">
        <w:tab/>
      </w:r>
      <w:r w:rsidRPr="00C42D44">
        <w:tab/>
        <w:t>DATA_setIsServerConnected(false);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DATA_resetConnectionCounter();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 xml:space="preserve">//time sync msg </w:t>
      </w:r>
      <w:r w:rsidRPr="00C42D44">
        <w:rPr>
          <w:rFonts w:eastAsia="맑은 고딕" w:cs="맑은 고딕"/>
        </w:rPr>
        <w:t>수신시</w:t>
      </w:r>
      <w:r w:rsidRPr="00C42D44">
        <w:t xml:space="preserve"> msg</w:t>
      </w:r>
      <w:r w:rsidRPr="00C42D44">
        <w:rPr>
          <w:rFonts w:eastAsia="맑은 고딕" w:cs="맑은 고딕"/>
        </w:rPr>
        <w:t>에</w:t>
      </w:r>
      <w:r w:rsidRPr="00C42D44">
        <w:t xml:space="preserve"> </w:t>
      </w:r>
      <w:r w:rsidRPr="00C42D44">
        <w:rPr>
          <w:rFonts w:eastAsia="맑은 고딕" w:cs="맑은 고딕"/>
        </w:rPr>
        <w:t>대한</w:t>
      </w:r>
      <w:r w:rsidRPr="00C42D44">
        <w:t xml:space="preserve"> </w:t>
      </w:r>
      <w:r w:rsidRPr="00C42D44">
        <w:rPr>
          <w:rFonts w:eastAsia="맑은 고딕" w:cs="맑은 고딕"/>
        </w:rPr>
        <w:t>응답을</w:t>
      </w:r>
      <w:r w:rsidR="00B00F5A">
        <w:rPr>
          <w:rFonts w:eastAsia="맑은 고딕" w:cs="맑은 고딕" w:hint="eastAsia"/>
        </w:rPr>
        <w:t xml:space="preserve"> </w:t>
      </w:r>
      <w:r w:rsidRPr="00C42D44">
        <w:rPr>
          <w:rFonts w:eastAsia="맑은 고딕" w:cs="맑은 고딕"/>
        </w:rPr>
        <w:t>하고</w:t>
      </w:r>
      <w:r w:rsidRPr="00C42D44">
        <w:t xml:space="preserve"> </w:t>
      </w:r>
      <w:r w:rsidRPr="00C42D44">
        <w:rPr>
          <w:rFonts w:eastAsia="맑은 고딕" w:cs="맑은 고딕"/>
        </w:rPr>
        <w:t>시간을</w:t>
      </w:r>
      <w:r w:rsidRPr="00C42D44">
        <w:t xml:space="preserve"> </w:t>
      </w:r>
      <w:r w:rsidRPr="00C42D44">
        <w:rPr>
          <w:rFonts w:eastAsia="맑은 고딕" w:cs="맑은 고딕"/>
        </w:rPr>
        <w:t>동기화한다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if (UART_isTimeSyncMsg((char*)receivedBuffer) == true)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UART_syncTime((char*)receivedBuffer);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DATA_resetConnectionCounter();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if (UART_isReseponsePermissionMsg((char *)receivedBuffer) == true)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//</w:t>
      </w:r>
      <w:r w:rsidRPr="00C42D44">
        <w:t>비밀번호가</w:t>
      </w:r>
      <w:r w:rsidRPr="00C42D44">
        <w:t xml:space="preserve"> </w:t>
      </w:r>
      <w:r w:rsidRPr="00C42D44">
        <w:t>맞으면</w:t>
      </w:r>
      <w:r w:rsidRPr="00C42D44">
        <w:t xml:space="preserve"> </w:t>
      </w:r>
      <w:r w:rsidR="00676506">
        <w:t>시스템</w:t>
      </w:r>
      <w:r w:rsidR="00676506">
        <w:rPr>
          <w:rFonts w:hint="eastAsia"/>
        </w:rPr>
        <w:t xml:space="preserve"> </w:t>
      </w:r>
      <w:r w:rsidR="00676506">
        <w:rPr>
          <w:rFonts w:hint="eastAsia"/>
        </w:rPr>
        <w:t>상태</w:t>
      </w:r>
      <w:r w:rsidR="00676506" w:rsidRPr="00C42D44">
        <w:t>를</w:t>
      </w:r>
      <w:r w:rsidR="00676506" w:rsidRPr="00C42D44">
        <w:t xml:space="preserve"> </w:t>
      </w:r>
      <w:r w:rsidRPr="00C42D44">
        <w:t>변경하고</w:t>
      </w:r>
      <w:r w:rsidRPr="00C42D44">
        <w:t xml:space="preserve"> </w:t>
      </w:r>
      <w:r w:rsidRPr="00C42D44">
        <w:t>락커</w:t>
      </w:r>
      <w:r w:rsidRPr="00C42D44">
        <w:t xml:space="preserve"> </w:t>
      </w:r>
      <w:r w:rsidRPr="00C42D44">
        <w:t>열도록</w:t>
      </w:r>
      <w:r w:rsidRPr="00C42D44">
        <w:t xml:space="preserve"> </w:t>
      </w:r>
      <w:r w:rsidRPr="00C42D44">
        <w:t>설정한다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if (UART_isResponsePemissionOK((char *)receivedBuffer) == true)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</w:r>
      <w:r w:rsidRPr="00C42D44">
        <w:tab/>
        <w:t>DATA_setSystemState(SYSTEM_STATE_OPEN_SUCCESS);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</w:r>
      <w:r w:rsidRPr="00C42D44">
        <w:tab/>
        <w:t>MOTOR_setOpenLocker();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//</w:t>
      </w:r>
      <w:r w:rsidRPr="00C42D44">
        <w:t>틀린경우</w:t>
      </w:r>
      <w:r w:rsidRPr="00C42D44">
        <w:t xml:space="preserve"> </w:t>
      </w:r>
      <w:r w:rsidR="000C39FD">
        <w:t>시스템</w:t>
      </w:r>
      <w:r w:rsidR="00676506">
        <w:rPr>
          <w:rFonts w:hint="eastAsia"/>
        </w:rPr>
        <w:t xml:space="preserve"> </w:t>
      </w:r>
      <w:r w:rsidR="000C39FD">
        <w:rPr>
          <w:rFonts w:hint="eastAsia"/>
        </w:rPr>
        <w:t>상태</w:t>
      </w:r>
      <w:r w:rsidRPr="00C42D44">
        <w:t>를</w:t>
      </w:r>
      <w:r w:rsidRPr="00C42D44">
        <w:t xml:space="preserve"> </w:t>
      </w:r>
      <w:r w:rsidRPr="00C42D44">
        <w:t>변경한다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else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</w:r>
      <w:r w:rsidRPr="00C42D44">
        <w:tab/>
        <w:t>DATA_setSystemState(SYSTEM_STATE_OPEN_FAIL);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 xml:space="preserve">//lcd </w:t>
      </w:r>
      <w:r w:rsidRPr="00C42D44">
        <w:rPr>
          <w:rFonts w:eastAsia="맑은 고딕" w:cs="맑은 고딕"/>
        </w:rPr>
        <w:t>화면을</w:t>
      </w:r>
      <w:r w:rsidRPr="00C42D44">
        <w:t xml:space="preserve"> </w:t>
      </w:r>
      <w:r w:rsidRPr="00C42D44">
        <w:rPr>
          <w:rFonts w:eastAsia="맑은 고딕" w:cs="맑은 고딕"/>
        </w:rPr>
        <w:t>갱신한다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LCD_setRefresh();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//</w:t>
      </w:r>
      <w:r w:rsidRPr="00C42D44">
        <w:t>요청에</w:t>
      </w:r>
      <w:r w:rsidRPr="00C42D44">
        <w:t xml:space="preserve"> </w:t>
      </w:r>
      <w:r w:rsidRPr="00C42D44">
        <w:t>대한</w:t>
      </w:r>
      <w:r w:rsidRPr="00C42D44">
        <w:t xml:space="preserve"> </w:t>
      </w:r>
      <w:r w:rsidRPr="00C42D44">
        <w:t>응답이</w:t>
      </w:r>
      <w:r w:rsidRPr="00C42D44">
        <w:t xml:space="preserve"> </w:t>
      </w:r>
      <w:r w:rsidRPr="00C42D44">
        <w:t>왔으므로</w:t>
      </w:r>
      <w:r w:rsidRPr="00C42D44">
        <w:t xml:space="preserve"> </w:t>
      </w:r>
      <w:r w:rsidRPr="00C42D44">
        <w:t>더이상</w:t>
      </w:r>
      <w:r w:rsidRPr="00C42D44">
        <w:t xml:space="preserve"> </w:t>
      </w:r>
      <w:r w:rsidRPr="00C42D44">
        <w:t>메시지를</w:t>
      </w:r>
      <w:r w:rsidRPr="00C42D44">
        <w:t xml:space="preserve"> </w:t>
      </w:r>
      <w:r w:rsidRPr="00C42D44">
        <w:t>보내지</w:t>
      </w:r>
      <w:r w:rsidR="00E33C17">
        <w:rPr>
          <w:rFonts w:hint="eastAsia"/>
        </w:rPr>
        <w:t xml:space="preserve"> </w:t>
      </w:r>
      <w:r w:rsidRPr="00C42D44">
        <w:t>않기위해</w:t>
      </w:r>
      <w:r w:rsidRPr="00C42D44">
        <w:t xml:space="preserve"> 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//</w:t>
      </w:r>
      <w:r w:rsidRPr="00C42D44">
        <w:t>요청</w:t>
      </w:r>
      <w:r w:rsidR="00E33C17">
        <w:rPr>
          <w:rFonts w:hint="eastAsia"/>
        </w:rPr>
        <w:t xml:space="preserve"> </w:t>
      </w:r>
      <w:r w:rsidRPr="00C42D44">
        <w:t>메세지가</w:t>
      </w:r>
      <w:r w:rsidRPr="00C42D44">
        <w:t xml:space="preserve"> </w:t>
      </w:r>
      <w:r w:rsidRPr="00C42D44">
        <w:t>없음으로</w:t>
      </w:r>
      <w:r w:rsidRPr="00C42D44">
        <w:t xml:space="preserve"> </w:t>
      </w:r>
      <w:r w:rsidRPr="00C42D44">
        <w:t>변경한다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DATA_setRequsetPermission(false);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//</w:t>
      </w:r>
      <w:r w:rsidRPr="00C42D44">
        <w:t>성공적인</w:t>
      </w:r>
      <w:r w:rsidRPr="00C42D44">
        <w:t xml:space="preserve"> </w:t>
      </w:r>
      <w:r w:rsidRPr="00C42D44">
        <w:t>메세지</w:t>
      </w:r>
      <w:r w:rsidRPr="00C42D44">
        <w:t xml:space="preserve"> </w:t>
      </w:r>
      <w:r w:rsidRPr="00C42D44">
        <w:t>교환이므로</w:t>
      </w:r>
      <w:r w:rsidRPr="00C42D44">
        <w:t xml:space="preserve"> </w:t>
      </w:r>
      <w:r w:rsidRPr="00C42D44">
        <w:t>연결위한</w:t>
      </w:r>
      <w:r w:rsidRPr="00C42D44">
        <w:t xml:space="preserve"> </w:t>
      </w:r>
      <w:r w:rsidRPr="00C42D44">
        <w:t>카운터를</w:t>
      </w:r>
      <w:r w:rsidRPr="00C42D44">
        <w:t xml:space="preserve"> </w:t>
      </w:r>
      <w:r w:rsidRPr="00C42D44">
        <w:t>초기화한다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DATA_resetConnectionCounter();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//</w:t>
      </w:r>
      <w:r w:rsidRPr="00C42D44">
        <w:t>받은</w:t>
      </w:r>
      <w:r w:rsidRPr="00C42D44">
        <w:t xml:space="preserve"> </w:t>
      </w:r>
      <w:r w:rsidRPr="00C42D44">
        <w:t>메세지가</w:t>
      </w:r>
      <w:r w:rsidRPr="00C42D44">
        <w:t xml:space="preserve"> </w:t>
      </w:r>
      <w:r w:rsidRPr="00C42D44">
        <w:t>서버와</w:t>
      </w:r>
      <w:r w:rsidRPr="00C42D44">
        <w:t xml:space="preserve"> </w:t>
      </w:r>
      <w:r w:rsidRPr="00C42D44">
        <w:t>연결을</w:t>
      </w:r>
      <w:r w:rsidRPr="00C42D44">
        <w:t xml:space="preserve"> </w:t>
      </w:r>
      <w:r w:rsidRPr="00C42D44">
        <w:t>확인하는</w:t>
      </w:r>
      <w:r w:rsidRPr="00C42D44">
        <w:t xml:space="preserve"> </w:t>
      </w:r>
      <w:r w:rsidRPr="00C42D44">
        <w:t>메세지일</w:t>
      </w:r>
      <w:r w:rsidRPr="00C42D44">
        <w:t xml:space="preserve"> </w:t>
      </w:r>
      <w:r w:rsidRPr="00C42D44">
        <w:t>경우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if (Uart_isCheckConnectionMsg((char *)receivedBuffer) == true)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//</w:t>
      </w:r>
      <w:r w:rsidRPr="00C42D44">
        <w:t>메세지를</w:t>
      </w:r>
      <w:r w:rsidRPr="00C42D44">
        <w:t xml:space="preserve"> </w:t>
      </w:r>
      <w:r w:rsidRPr="00C42D44">
        <w:t>조합하여</w:t>
      </w:r>
      <w:r w:rsidRPr="00C42D44">
        <w:t xml:space="preserve"> </w:t>
      </w:r>
      <w:r w:rsidRPr="00C42D44">
        <w:t>전송한다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UART_makeCheckConnectionMsg((char *)sendingBuffer);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UART_sendMsg(sendingBuffer);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//</w:t>
      </w:r>
      <w:r w:rsidRPr="00C42D44">
        <w:t>서버와</w:t>
      </w:r>
      <w:r w:rsidRPr="00C42D44">
        <w:t xml:space="preserve"> </w:t>
      </w:r>
      <w:r w:rsidRPr="00C42D44">
        <w:t>연결상태를</w:t>
      </w:r>
      <w:r w:rsidRPr="00C42D44">
        <w:t xml:space="preserve"> </w:t>
      </w:r>
      <w:r w:rsidRPr="00C42D44">
        <w:t>갱신한다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DATA_setIsServerConnected(true);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DATA_resetConnectionCounter();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//</w:t>
      </w:r>
      <w:r w:rsidRPr="00C42D44">
        <w:t>버프를</w:t>
      </w:r>
      <w:r w:rsidRPr="00C42D44">
        <w:t xml:space="preserve"> </w:t>
      </w:r>
      <w:r w:rsidRPr="00C42D44">
        <w:t>비워서</w:t>
      </w:r>
      <w:r w:rsidRPr="00C42D44">
        <w:t xml:space="preserve"> </w:t>
      </w:r>
      <w:r w:rsidRPr="00C42D44">
        <w:t>다음</w:t>
      </w:r>
      <w:r w:rsidRPr="00C42D44">
        <w:t xml:space="preserve"> msg</w:t>
      </w:r>
      <w:r w:rsidRPr="00C42D44">
        <w:t>를</w:t>
      </w:r>
      <w:r w:rsidRPr="00C42D44">
        <w:t xml:space="preserve"> </w:t>
      </w:r>
      <w:r w:rsidRPr="00C42D44">
        <w:t>받을</w:t>
      </w:r>
      <w:r w:rsidR="00E33C17">
        <w:rPr>
          <w:rFonts w:hint="eastAsia"/>
        </w:rPr>
        <w:t xml:space="preserve"> </w:t>
      </w:r>
      <w:r w:rsidRPr="00C42D44">
        <w:t>수</w:t>
      </w:r>
      <w:r w:rsidR="00E33C17">
        <w:rPr>
          <w:rFonts w:hint="eastAsia"/>
        </w:rPr>
        <w:t xml:space="preserve"> </w:t>
      </w:r>
      <w:r w:rsidRPr="00C42D44">
        <w:t>있도록</w:t>
      </w:r>
      <w:r w:rsidR="00E33C17">
        <w:rPr>
          <w:rFonts w:hint="eastAsia"/>
        </w:rPr>
        <w:t xml:space="preserve"> </w:t>
      </w:r>
      <w:r w:rsidRPr="00C42D44">
        <w:t>만든다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UART_clearReceivedBuffer();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//</w:t>
      </w:r>
      <w:r w:rsidRPr="00C42D44">
        <w:t>전송할</w:t>
      </w:r>
      <w:r w:rsidRPr="00C42D44">
        <w:t xml:space="preserve"> </w:t>
      </w:r>
      <w:r w:rsidRPr="00C42D44">
        <w:t>락커를</w:t>
      </w:r>
      <w:r w:rsidRPr="00C42D44">
        <w:t xml:space="preserve"> </w:t>
      </w:r>
      <w:r w:rsidRPr="00C42D44">
        <w:t>열기위해</w:t>
      </w:r>
      <w:r w:rsidRPr="00C42D44">
        <w:t xml:space="preserve"> </w:t>
      </w:r>
      <w:r w:rsidRPr="00C42D44">
        <w:t>보낼</w:t>
      </w:r>
      <w:r w:rsidRPr="00C42D44">
        <w:t xml:space="preserve"> </w:t>
      </w:r>
      <w:r w:rsidRPr="00C42D44">
        <w:t>메세지가</w:t>
      </w:r>
      <w:r w:rsidRPr="00C42D44">
        <w:t xml:space="preserve"> </w:t>
      </w:r>
      <w:r w:rsidRPr="00C42D44">
        <w:t>있을</w:t>
      </w:r>
      <w:r w:rsidR="00E33C17">
        <w:rPr>
          <w:rFonts w:hint="eastAsia"/>
        </w:rPr>
        <w:t xml:space="preserve"> </w:t>
      </w:r>
      <w:r w:rsidRPr="00C42D44">
        <w:t>경우</w:t>
      </w:r>
      <w:r w:rsidRPr="00C42D44">
        <w:t xml:space="preserve"> 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if (DATA_isRequestedPermission() == true)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//</w:t>
      </w:r>
      <w:r w:rsidRPr="00C42D44">
        <w:t>메세지</w:t>
      </w:r>
      <w:r w:rsidRPr="00C42D44">
        <w:t xml:space="preserve"> </w:t>
      </w:r>
      <w:r w:rsidRPr="00C42D44">
        <w:t>전송하고</w:t>
      </w:r>
      <w:r w:rsidRPr="00C42D44">
        <w:t xml:space="preserve"> </w:t>
      </w:r>
      <w:r w:rsidRPr="00C42D44">
        <w:t>일정시간동안</w:t>
      </w:r>
      <w:r w:rsidRPr="00C42D44">
        <w:t xml:space="preserve"> </w:t>
      </w:r>
      <w:r w:rsidRPr="00C42D44">
        <w:t>응답이</w:t>
      </w:r>
      <w:r w:rsidRPr="00C42D44">
        <w:t xml:space="preserve"> </w:t>
      </w:r>
      <w:r w:rsidRPr="00C42D44">
        <w:t>없으면</w:t>
      </w:r>
      <w:r w:rsidR="00782506">
        <w:rPr>
          <w:rFonts w:hint="eastAsia"/>
        </w:rPr>
        <w:t xml:space="preserve"> </w:t>
      </w:r>
      <w:r w:rsidRPr="00C42D44">
        <w:t>응답이</w:t>
      </w:r>
      <w:r w:rsidRPr="00C42D44">
        <w:t xml:space="preserve"> </w:t>
      </w:r>
      <w:r w:rsidRPr="00C42D44">
        <w:t>올때까지</w:t>
      </w:r>
      <w:r w:rsidRPr="00C42D44">
        <w:t xml:space="preserve"> </w:t>
      </w:r>
      <w:r w:rsidRPr="00C42D44">
        <w:t>재전송을</w:t>
      </w:r>
      <w:r w:rsidRPr="00C42D44">
        <w:t xml:space="preserve"> </w:t>
      </w:r>
      <w:r w:rsidRPr="00C42D44">
        <w:t>한다</w:t>
      </w:r>
      <w:r w:rsidRPr="00C42D44">
        <w:t>.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if (DATA_isSendingMsgCounterZero() == true)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//</w:t>
      </w:r>
      <w:r w:rsidRPr="00C42D44">
        <w:t>메세지를</w:t>
      </w:r>
      <w:r w:rsidRPr="00C42D44">
        <w:t xml:space="preserve"> </w:t>
      </w:r>
      <w:r w:rsidRPr="00C42D44">
        <w:t>조합하여</w:t>
      </w:r>
      <w:r w:rsidRPr="00C42D44">
        <w:t xml:space="preserve"> </w:t>
      </w:r>
      <w:r w:rsidRPr="00C42D44">
        <w:t>전송한다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UART_makeRequestPermssionMsg((char*)sendingBuffer);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UART_sendMsg((char *)sendingBuffer);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lastRenderedPageBreak/>
        <w:tab/>
      </w:r>
      <w:r w:rsidRPr="00C42D44">
        <w:tab/>
      </w:r>
      <w:r w:rsidRPr="00C42D44">
        <w:tab/>
      </w:r>
      <w:r w:rsidRPr="00C42D44">
        <w:tab/>
        <w:t>//</w:t>
      </w:r>
      <w:r w:rsidRPr="00C42D44">
        <w:t>화면을</w:t>
      </w:r>
      <w:r w:rsidRPr="00C42D44">
        <w:t xml:space="preserve"> </w:t>
      </w:r>
      <w:r w:rsidRPr="00C42D44">
        <w:t>갱신하도록</w:t>
      </w:r>
      <w:r w:rsidRPr="00C42D44">
        <w:t xml:space="preserve"> </w:t>
      </w:r>
      <w:r w:rsidRPr="00C42D44">
        <w:t>설정한다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LCD_setRefresh();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//</w:t>
      </w:r>
      <w:r w:rsidRPr="00C42D44">
        <w:t>메세지의</w:t>
      </w:r>
      <w:r w:rsidRPr="00C42D44">
        <w:t xml:space="preserve"> </w:t>
      </w:r>
      <w:r w:rsidRPr="00C42D44">
        <w:t>재전송</w:t>
      </w:r>
      <w:r w:rsidRPr="00C42D44">
        <w:t xml:space="preserve"> </w:t>
      </w:r>
      <w:r w:rsidRPr="00C42D44">
        <w:t>카운터를</w:t>
      </w:r>
      <w:r w:rsidRPr="00C42D44">
        <w:t xml:space="preserve"> </w:t>
      </w:r>
      <w:r w:rsidRPr="00C42D44">
        <w:t>초기화한다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</w:r>
      <w:r w:rsidRPr="00C42D44">
        <w:tab/>
        <w:t>DATA_resetSendingMsgCounter();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}</w:t>
      </w:r>
      <w:r w:rsidRPr="00C42D44">
        <w:tab/>
      </w:r>
    </w:p>
    <w:p w:rsidR="00C42D44" w:rsidRPr="00C42D44" w:rsidRDefault="00C42D44" w:rsidP="00F3536C">
      <w:pPr>
        <w:pStyle w:val="a5"/>
      </w:pPr>
    </w:p>
    <w:p w:rsidR="00C42D44" w:rsidRDefault="00C42D44" w:rsidP="00F3536C">
      <w:pPr>
        <w:pStyle w:val="a5"/>
      </w:pPr>
      <w:r w:rsidRPr="00C42D44">
        <w:tab/>
      </w:r>
      <w:r w:rsidRPr="00C42D44">
        <w:tab/>
        <w:t>//</w:t>
      </w:r>
      <w:r w:rsidRPr="00C42D44">
        <w:t>일정시간동안</w:t>
      </w:r>
      <w:r w:rsidRPr="00C42D44">
        <w:t xml:space="preserve"> </w:t>
      </w:r>
      <w:r w:rsidRPr="00C42D44">
        <w:t>메세지를</w:t>
      </w:r>
      <w:r w:rsidRPr="00C42D44">
        <w:t xml:space="preserve"> </w:t>
      </w:r>
      <w:r w:rsidRPr="00C42D44">
        <w:t>받지</w:t>
      </w:r>
      <w:r w:rsidRPr="00C42D44">
        <w:t xml:space="preserve"> </w:t>
      </w:r>
      <w:r w:rsidRPr="00C42D44">
        <w:t>못한다면</w:t>
      </w:r>
      <w:r w:rsidRPr="00C42D44">
        <w:t xml:space="preserve"> </w:t>
      </w:r>
      <w:r w:rsidRPr="00C42D44">
        <w:t>연결이</w:t>
      </w:r>
      <w:r w:rsidRPr="00C42D44">
        <w:t xml:space="preserve"> </w:t>
      </w:r>
      <w:r w:rsidRPr="00C42D44">
        <w:t>끊어진</w:t>
      </w:r>
      <w:r w:rsidR="000A3DA6">
        <w:rPr>
          <w:rFonts w:hint="eastAsia"/>
        </w:rPr>
        <w:t xml:space="preserve"> </w:t>
      </w:r>
      <w:r w:rsidRPr="00C42D44">
        <w:t>것으로</w:t>
      </w:r>
      <w:r w:rsidRPr="00C42D44">
        <w:t xml:space="preserve"> </w:t>
      </w:r>
      <w:r w:rsidR="00BA374A">
        <w:t>처리</w:t>
      </w:r>
      <w:r w:rsidR="00BA374A">
        <w:rPr>
          <w:rFonts w:hint="eastAsia"/>
        </w:rPr>
        <w:t>하기</w:t>
      </w:r>
      <w:r w:rsidR="00BA374A">
        <w:rPr>
          <w:rFonts w:hint="eastAsia"/>
        </w:rPr>
        <w:t xml:space="preserve"> </w:t>
      </w:r>
      <w:r w:rsidR="00BA374A">
        <w:rPr>
          <w:rFonts w:hint="eastAsia"/>
        </w:rPr>
        <w:t>위해</w:t>
      </w:r>
      <w:r w:rsidR="00BA374A">
        <w:rPr>
          <w:rFonts w:hint="eastAsia"/>
        </w:rPr>
        <w:t xml:space="preserve"> </w:t>
      </w:r>
      <w:r w:rsidR="00BA374A">
        <w:t>시스템</w:t>
      </w:r>
      <w:r w:rsidR="00BA374A">
        <w:rPr>
          <w:rFonts w:hint="eastAsia"/>
        </w:rPr>
        <w:t>상태</w:t>
      </w:r>
      <w:r w:rsidR="00BA374A" w:rsidRPr="00C42D44">
        <w:t>를</w:t>
      </w:r>
    </w:p>
    <w:p w:rsidR="00BA374A" w:rsidRPr="00BA374A" w:rsidRDefault="00BA374A" w:rsidP="00F3536C">
      <w:pPr>
        <w:pStyle w:val="a5"/>
      </w:pPr>
      <w:r>
        <w:t xml:space="preserve">         //</w:t>
      </w:r>
      <w:r w:rsidRPr="00C42D44">
        <w:t>DISCONNECTED</w:t>
      </w:r>
      <w:r>
        <w:rPr>
          <w:rFonts w:asciiTheme="minorEastAsia" w:hAnsiTheme="minorEastAsia"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변경한다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if (DATA_isConnectionCountZero()) {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DATA_resetConnectionCounter();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</w:r>
      <w:r w:rsidRPr="00C42D44">
        <w:tab/>
        <w:t>UART_currentState = UART_DISCONNECTED;</w:t>
      </w:r>
    </w:p>
    <w:p w:rsidR="00C42D44" w:rsidRPr="00C42D44" w:rsidRDefault="00C42D44" w:rsidP="00F3536C">
      <w:pPr>
        <w:pStyle w:val="a5"/>
      </w:pPr>
      <w:r w:rsidRPr="00C42D44">
        <w:tab/>
      </w:r>
      <w:r w:rsidRPr="00C42D44">
        <w:tab/>
        <w:t>}</w:t>
      </w:r>
    </w:p>
    <w:p w:rsidR="00C42D44" w:rsidRPr="00C42D44" w:rsidRDefault="00C42D44" w:rsidP="00F3536C">
      <w:pPr>
        <w:pStyle w:val="a5"/>
      </w:pPr>
      <w:r w:rsidRPr="00C42D44">
        <w:tab/>
        <w:t>}</w:t>
      </w:r>
    </w:p>
    <w:p w:rsidR="00C42D44" w:rsidRPr="00C42D44" w:rsidRDefault="00C42D44" w:rsidP="00F3536C">
      <w:pPr>
        <w:pStyle w:val="a5"/>
      </w:pPr>
    </w:p>
    <w:p w:rsidR="00C42D44" w:rsidRPr="00C42D44" w:rsidRDefault="00C42D44" w:rsidP="00F3536C">
      <w:pPr>
        <w:pStyle w:val="a5"/>
      </w:pPr>
      <w:r w:rsidRPr="00C42D44">
        <w:tab/>
        <w:t>return;</w:t>
      </w:r>
    </w:p>
    <w:p w:rsidR="004948E8" w:rsidRPr="004948E8" w:rsidRDefault="00C42D44" w:rsidP="00F3536C">
      <w:pPr>
        <w:pStyle w:val="a5"/>
      </w:pPr>
      <w:r w:rsidRPr="00C42D44">
        <w:t>}</w:t>
      </w:r>
    </w:p>
    <w:p w:rsidR="00823A13" w:rsidRDefault="00823A13" w:rsidP="00823A13">
      <w:pPr>
        <w:pStyle w:val="a0"/>
      </w:pPr>
    </w:p>
    <w:p w:rsidR="00823A13" w:rsidRPr="00823A13" w:rsidRDefault="00823A13" w:rsidP="00823A13">
      <w:pPr>
        <w:pStyle w:val="a0"/>
      </w:pPr>
    </w:p>
    <w:p w:rsidR="0084535A" w:rsidRDefault="000120AF" w:rsidP="000120AF">
      <w:pPr>
        <w:pStyle w:val="2"/>
      </w:pPr>
      <w:r>
        <w:t xml:space="preserve"> </w:t>
      </w:r>
      <w:r w:rsidR="00823A13">
        <w:t xml:space="preserve">Python </w:t>
      </w:r>
      <w:r w:rsidR="005F4FB7">
        <w:rPr>
          <w:rFonts w:hint="eastAsia"/>
        </w:rPr>
        <w:t>arm</w:t>
      </w:r>
      <w:r w:rsidR="006A1003">
        <w:rPr>
          <w:rFonts w:hint="eastAsia"/>
        </w:rPr>
        <w:t xml:space="preserve"> kit server </w:t>
      </w:r>
      <w:r w:rsidR="0084535A" w:rsidRPr="000120AF">
        <w:t>part</w:t>
      </w:r>
    </w:p>
    <w:p w:rsidR="00B61ED7" w:rsidRPr="00B179C8" w:rsidRDefault="00B179C8" w:rsidP="00184B5A">
      <w:pPr>
        <w:pStyle w:val="a8"/>
      </w:pPr>
      <w:r>
        <w:t xml:space="preserve"> </w:t>
      </w:r>
      <w:r w:rsidR="00B61ED7" w:rsidRPr="00B179C8">
        <w:t xml:space="preserve">ARM </w:t>
      </w:r>
      <w:r w:rsidR="00B61ED7" w:rsidRPr="00B179C8">
        <w:rPr>
          <w:rFonts w:hint="eastAsia"/>
        </w:rPr>
        <w:t>kit</w:t>
      </w:r>
      <w:r w:rsidR="00B3703A" w:rsidRPr="00B179C8">
        <w:rPr>
          <w:rFonts w:hint="eastAsia"/>
        </w:rPr>
        <w:t xml:space="preserve">와 </w:t>
      </w:r>
      <w:r w:rsidR="00B3703A" w:rsidRPr="00B179C8">
        <w:t xml:space="preserve">UART </w:t>
      </w:r>
      <w:r w:rsidR="00B3703A" w:rsidRPr="00B179C8">
        <w:rPr>
          <w:rFonts w:hint="eastAsia"/>
        </w:rPr>
        <w:t>통신을</w:t>
      </w:r>
      <w:r w:rsidR="00274BCB" w:rsidRPr="00B179C8">
        <w:rPr>
          <w:rFonts w:hint="eastAsia"/>
        </w:rPr>
        <w:t xml:space="preserve"> 처리하는 </w:t>
      </w:r>
      <w:r w:rsidR="00B3703A" w:rsidRPr="00B179C8">
        <w:rPr>
          <w:rFonts w:hint="eastAsia"/>
        </w:rPr>
        <w:t xml:space="preserve">서버 </w:t>
      </w:r>
      <w:r w:rsidR="00274BCB" w:rsidRPr="00B179C8">
        <w:rPr>
          <w:rFonts w:hint="eastAsia"/>
        </w:rPr>
        <w:t>파트이다.</w:t>
      </w:r>
      <w:r w:rsidR="00184B5A" w:rsidRPr="00B179C8">
        <w:t xml:space="preserve"> </w:t>
      </w:r>
      <w:r w:rsidR="00B61ED7" w:rsidRPr="00B179C8">
        <w:rPr>
          <w:rFonts w:hint="eastAsia"/>
        </w:rPr>
        <w:t xml:space="preserve">시리얼 통신으로 </w:t>
      </w:r>
      <w:r w:rsidR="00B61ED7" w:rsidRPr="00B179C8">
        <w:t>AR</w:t>
      </w:r>
      <w:r w:rsidR="00B61ED7" w:rsidRPr="00B179C8">
        <w:rPr>
          <w:rFonts w:hint="eastAsia"/>
        </w:rPr>
        <w:t>M kit와 데이터를 주고받는다. 이</w:t>
      </w:r>
      <w:r w:rsidR="00634617" w:rsidRPr="00B179C8">
        <w:rPr>
          <w:rFonts w:hint="eastAsia"/>
        </w:rPr>
        <w:t xml:space="preserve"> </w:t>
      </w:r>
      <w:r w:rsidR="00B61ED7" w:rsidRPr="00B179C8">
        <w:rPr>
          <w:rFonts w:hint="eastAsia"/>
        </w:rPr>
        <w:t>때</w:t>
      </w:r>
      <w:r w:rsidR="004131F3" w:rsidRPr="00B179C8">
        <w:rPr>
          <w:rFonts w:hint="eastAsia"/>
        </w:rPr>
        <w:t xml:space="preserve"> </w:t>
      </w:r>
      <w:r w:rsidR="00B61ED7" w:rsidRPr="00B179C8">
        <w:rPr>
          <w:rFonts w:hint="eastAsia"/>
        </w:rPr>
        <w:t>polling 방식으로 통신을 하므로</w:t>
      </w:r>
      <w:r w:rsidR="0029082F" w:rsidRPr="00B179C8">
        <w:rPr>
          <w:rFonts w:hint="eastAsia"/>
        </w:rPr>
        <w:t>,</w:t>
      </w:r>
      <w:r w:rsidR="00B61ED7" w:rsidRPr="00B179C8">
        <w:rPr>
          <w:rFonts w:hint="eastAsia"/>
        </w:rPr>
        <w:t xml:space="preserve"> 매 통신이후 </w:t>
      </w:r>
      <w:r w:rsidR="00B61ED7" w:rsidRPr="00B179C8">
        <w:t>sleep</w:t>
      </w:r>
      <w:r w:rsidR="00B61ED7" w:rsidRPr="00B179C8">
        <w:rPr>
          <w:rFonts w:hint="eastAsia"/>
        </w:rPr>
        <w:t xml:space="preserve">을 하여 </w:t>
      </w:r>
      <w:r w:rsidR="00B3703A" w:rsidRPr="00B179C8">
        <w:rPr>
          <w:rFonts w:hint="eastAsia"/>
        </w:rPr>
        <w:t>CPU</w:t>
      </w:r>
      <w:r w:rsidR="00B61ED7" w:rsidRPr="00B179C8">
        <w:rPr>
          <w:rFonts w:hint="eastAsia"/>
        </w:rPr>
        <w:t>의 부하를 줄였다.</w:t>
      </w:r>
      <w:r w:rsidR="00542133" w:rsidRPr="00B179C8">
        <w:t xml:space="preserve"> </w:t>
      </w:r>
      <w:r w:rsidRPr="00B179C8">
        <w:t>ARM</w:t>
      </w:r>
      <w:r w:rsidR="00542133" w:rsidRPr="00B179C8">
        <w:rPr>
          <w:rFonts w:hint="eastAsia"/>
        </w:rPr>
        <w:t xml:space="preserve"> </w:t>
      </w:r>
      <w:r w:rsidR="00542133" w:rsidRPr="00B179C8">
        <w:t>kit</w:t>
      </w:r>
      <w:r w:rsidR="00542133" w:rsidRPr="00B179C8">
        <w:rPr>
          <w:rFonts w:hint="eastAsia"/>
        </w:rPr>
        <w:t xml:space="preserve">에서 락커의 열기 인증 메시지를 제외한 </w:t>
      </w:r>
      <w:r w:rsidR="002A179D" w:rsidRPr="00B179C8">
        <w:rPr>
          <w:rFonts w:hint="eastAsia"/>
        </w:rPr>
        <w:t xml:space="preserve">기본적인 통신 기능들은 </w:t>
      </w:r>
      <w:r w:rsidR="00542133" w:rsidRPr="00B179C8">
        <w:t xml:space="preserve">Python </w:t>
      </w:r>
      <w:r w:rsidR="00B3703A" w:rsidRPr="00B179C8">
        <w:t>ARM</w:t>
      </w:r>
      <w:r w:rsidR="00542133" w:rsidRPr="00B179C8">
        <w:rPr>
          <w:rFonts w:hint="eastAsia"/>
        </w:rPr>
        <w:t xml:space="preserve"> kit server에서 </w:t>
      </w:r>
      <w:r w:rsidR="002A179D" w:rsidRPr="00B179C8">
        <w:rPr>
          <w:rFonts w:hint="eastAsia"/>
        </w:rPr>
        <w:t xml:space="preserve">전송하고 </w:t>
      </w:r>
      <w:r w:rsidRPr="00B179C8">
        <w:t>ARM</w:t>
      </w:r>
      <w:r w:rsidR="002A179D" w:rsidRPr="00B179C8">
        <w:rPr>
          <w:rFonts w:hint="eastAsia"/>
        </w:rPr>
        <w:t xml:space="preserve"> </w:t>
      </w:r>
      <w:r w:rsidR="002A179D" w:rsidRPr="00B179C8">
        <w:t>kit</w:t>
      </w:r>
      <w:r w:rsidR="002A179D" w:rsidRPr="00B179C8">
        <w:rPr>
          <w:rFonts w:hint="eastAsia"/>
        </w:rPr>
        <w:t>가 응답하는</w:t>
      </w:r>
      <w:r w:rsidR="00542133" w:rsidRPr="00B179C8">
        <w:rPr>
          <w:rFonts w:hint="eastAsia"/>
        </w:rPr>
        <w:t xml:space="preserve"> 방식으로 통신을 한다. </w:t>
      </w:r>
    </w:p>
    <w:p w:rsidR="00184B5A" w:rsidRDefault="00184B5A" w:rsidP="00274BCB">
      <w:pPr>
        <w:pStyle w:val="a8"/>
      </w:pPr>
    </w:p>
    <w:p w:rsidR="00C32103" w:rsidRPr="00C32103" w:rsidRDefault="00C32103" w:rsidP="00184B5A">
      <w:pPr>
        <w:pStyle w:val="3"/>
      </w:pPr>
      <w:r w:rsidRPr="00C32103">
        <w:t>UA</w:t>
      </w:r>
      <w:r w:rsidRPr="00C32103">
        <w:rPr>
          <w:rFonts w:hint="eastAsia"/>
        </w:rPr>
        <w:t>R</w:t>
      </w:r>
      <w:r w:rsidRPr="00C32103">
        <w:t>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수신</w:t>
      </w:r>
      <w:r w:rsidR="00184B5A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F3536C" w:rsidRPr="00F3536C" w:rsidRDefault="00184B5A" w:rsidP="00F3536C">
      <w:pPr>
        <w:pStyle w:val="a5"/>
      </w:pPr>
      <w:r>
        <w:tab/>
      </w:r>
      <w:r w:rsidR="00F3536C" w:rsidRPr="00F3536C">
        <w:t>def receiveMsg(self):</w:t>
      </w:r>
    </w:p>
    <w:p w:rsidR="00F3536C" w:rsidRDefault="00F3536C" w:rsidP="00F3536C">
      <w:pPr>
        <w:pStyle w:val="a5"/>
      </w:pPr>
      <w:r w:rsidRPr="00F3536C">
        <w:tab/>
      </w:r>
      <w:r w:rsidRPr="00F3536C">
        <w:tab/>
        <w:t>return str(self.serialConnectionObject.readline())[2:-1]</w:t>
      </w:r>
    </w:p>
    <w:p w:rsidR="00A41306" w:rsidRPr="00F3536C" w:rsidRDefault="00A41306" w:rsidP="00F3536C">
      <w:pPr>
        <w:pStyle w:val="a5"/>
      </w:pPr>
    </w:p>
    <w:p w:rsidR="00F3536C" w:rsidRPr="00F3536C" w:rsidRDefault="00F3536C" w:rsidP="00F3536C">
      <w:pPr>
        <w:pStyle w:val="a5"/>
      </w:pPr>
      <w:r w:rsidRPr="00F3536C">
        <w:tab/>
      </w:r>
      <w:r w:rsidR="00A41306">
        <w:t>#</w:t>
      </w:r>
      <w:r w:rsidR="00A41306">
        <w:rPr>
          <w:rFonts w:hint="eastAsia"/>
        </w:rPr>
        <w:t>메시지를</w:t>
      </w:r>
      <w:r w:rsidR="00A41306">
        <w:t xml:space="preserve"> </w:t>
      </w:r>
      <w:r w:rsidR="00A41306">
        <w:rPr>
          <w:rFonts w:hint="eastAsia"/>
        </w:rPr>
        <w:t xml:space="preserve">byte </w:t>
      </w:r>
      <w:r w:rsidR="00A41306">
        <w:rPr>
          <w:rFonts w:hint="eastAsia"/>
        </w:rPr>
        <w:t>로</w:t>
      </w:r>
      <w:r w:rsidR="00A41306">
        <w:rPr>
          <w:rFonts w:hint="eastAsia"/>
        </w:rPr>
        <w:t xml:space="preserve"> </w:t>
      </w:r>
      <w:r w:rsidR="00A41306">
        <w:rPr>
          <w:rFonts w:hint="eastAsia"/>
        </w:rPr>
        <w:t>변환한후</w:t>
      </w:r>
      <w:r w:rsidR="00A41306">
        <w:rPr>
          <w:rFonts w:hint="eastAsia"/>
        </w:rPr>
        <w:t xml:space="preserve"> </w:t>
      </w:r>
      <w:r w:rsidR="00A41306">
        <w:rPr>
          <w:rFonts w:hint="eastAsia"/>
        </w:rPr>
        <w:t>한글자</w:t>
      </w:r>
      <w:r w:rsidR="00A41306">
        <w:rPr>
          <w:rFonts w:hint="eastAsia"/>
        </w:rPr>
        <w:t xml:space="preserve"> </w:t>
      </w:r>
      <w:r w:rsidR="00A41306">
        <w:rPr>
          <w:rFonts w:hint="eastAsia"/>
        </w:rPr>
        <w:t>전송하고</w:t>
      </w:r>
      <w:r w:rsidR="00A41306">
        <w:rPr>
          <w:rFonts w:hint="eastAsia"/>
        </w:rPr>
        <w:t xml:space="preserve"> </w:t>
      </w:r>
      <w:r w:rsidR="00A41306">
        <w:t>echo</w:t>
      </w:r>
      <w:r w:rsidR="00A41306">
        <w:rPr>
          <w:rFonts w:hint="eastAsia"/>
        </w:rPr>
        <w:t>를</w:t>
      </w:r>
      <w:r w:rsidR="00A41306">
        <w:rPr>
          <w:rFonts w:hint="eastAsia"/>
        </w:rPr>
        <w:t xml:space="preserve"> </w:t>
      </w:r>
      <w:r w:rsidR="00A41306">
        <w:rPr>
          <w:rFonts w:hint="eastAsia"/>
        </w:rPr>
        <w:t>받는</w:t>
      </w:r>
      <w:r w:rsidR="00A41306">
        <w:rPr>
          <w:rFonts w:hint="eastAsia"/>
        </w:rPr>
        <w:t xml:space="preserve"> </w:t>
      </w:r>
      <w:r w:rsidR="00A41306">
        <w:rPr>
          <w:rFonts w:hint="eastAsia"/>
        </w:rPr>
        <w:t>것을</w:t>
      </w:r>
      <w:r w:rsidR="00A41306">
        <w:rPr>
          <w:rFonts w:hint="eastAsia"/>
        </w:rPr>
        <w:t xml:space="preserve"> </w:t>
      </w:r>
      <w:r w:rsidR="00A41306">
        <w:rPr>
          <w:rFonts w:hint="eastAsia"/>
        </w:rPr>
        <w:t>반복하여</w:t>
      </w:r>
      <w:r w:rsidR="00A41306">
        <w:rPr>
          <w:rFonts w:hint="eastAsia"/>
        </w:rPr>
        <w:t xml:space="preserve"> </w:t>
      </w:r>
      <w:r w:rsidR="00A41306">
        <w:rPr>
          <w:rFonts w:hint="eastAsia"/>
        </w:rPr>
        <w:t>메시지</w:t>
      </w:r>
      <w:r w:rsidR="00A41306">
        <w:rPr>
          <w:rFonts w:hint="eastAsia"/>
        </w:rPr>
        <w:t xml:space="preserve"> </w:t>
      </w:r>
      <w:r w:rsidR="00A41306">
        <w:rPr>
          <w:rFonts w:hint="eastAsia"/>
        </w:rPr>
        <w:t>스트림을</w:t>
      </w:r>
      <w:r w:rsidR="00A41306">
        <w:rPr>
          <w:rFonts w:hint="eastAsia"/>
        </w:rPr>
        <w:t xml:space="preserve"> </w:t>
      </w:r>
      <w:r w:rsidR="00A41306">
        <w:rPr>
          <w:rFonts w:hint="eastAsia"/>
        </w:rPr>
        <w:t>보낸다</w:t>
      </w:r>
    </w:p>
    <w:p w:rsidR="00F3536C" w:rsidRPr="00F3536C" w:rsidRDefault="00F3536C" w:rsidP="00F3536C">
      <w:pPr>
        <w:pStyle w:val="a5"/>
      </w:pPr>
      <w:r w:rsidRPr="00F3536C">
        <w:tab/>
        <w:t>def sendMsg(self, msg, showEcho=false):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for c in msg: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bChar = bytes(c, encoding = self.MSG_ENCONDDING_TYPE)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self.serialConnectionObject.write(bChar)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 xml:space="preserve">echoChar = "" 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while (1):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echoChar = self.receiveMsg()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if (echoChar != ''):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</w:r>
      <w:r w:rsidRPr="00F3536C">
        <w:tab/>
        <w:t>break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if (showEcho):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print("send : %s  echo : %s" % (bChar, echoChar))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 xml:space="preserve">return </w:t>
      </w:r>
    </w:p>
    <w:p w:rsidR="00F3536C" w:rsidRPr="00F3536C" w:rsidRDefault="00F3536C" w:rsidP="00F3536C">
      <w:pPr>
        <w:pStyle w:val="a8"/>
      </w:pPr>
    </w:p>
    <w:p w:rsidR="00F3536C" w:rsidRPr="00F3536C" w:rsidRDefault="00F3536C" w:rsidP="00F3536C">
      <w:pPr>
        <w:pStyle w:val="a8"/>
      </w:pPr>
    </w:p>
    <w:p w:rsidR="00F3536C" w:rsidRDefault="00617E4F" w:rsidP="00617E4F">
      <w:pPr>
        <w:pStyle w:val="3"/>
      </w:pPr>
      <w:r>
        <w:lastRenderedPageBreak/>
        <w:t xml:space="preserve">Python </w:t>
      </w:r>
      <w:r>
        <w:rPr>
          <w:rFonts w:hint="eastAsia"/>
        </w:rPr>
        <w:t>arm kit serv</w:t>
      </w:r>
      <w:r>
        <w:t>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 w:rsidR="000E2DBC">
        <w:rPr>
          <w:rFonts w:hint="eastAsia"/>
        </w:rPr>
        <w:t>기능</w:t>
      </w:r>
      <w:r w:rsidR="000E2DBC">
        <w:rPr>
          <w:rFonts w:hint="eastAsia"/>
        </w:rPr>
        <w:t xml:space="preserve"> </w:t>
      </w:r>
      <w:r w:rsidR="000E2DBC">
        <w:rPr>
          <w:rFonts w:hint="eastAsia"/>
        </w:rPr>
        <w:t>함수</w:t>
      </w:r>
    </w:p>
    <w:p w:rsidR="000E2DBC" w:rsidRPr="000E2DBC" w:rsidRDefault="000E2DBC" w:rsidP="000E2DBC">
      <w:pPr>
        <w:pStyle w:val="a0"/>
      </w:pPr>
      <w:r>
        <w:rPr>
          <w:rFonts w:hint="eastAsia"/>
        </w:rPr>
        <w:t xml:space="preserve">통신에 필요한 </w:t>
      </w:r>
      <w:r>
        <w:t>handshaking</w:t>
      </w:r>
      <w:r>
        <w:rPr>
          <w:rFonts w:hint="eastAsia"/>
        </w:rPr>
        <w:t>,</w:t>
      </w:r>
      <w:r>
        <w:t xml:space="preserve"> check connection, disconnection</w:t>
      </w:r>
      <w:r>
        <w:rPr>
          <w:rFonts w:hint="eastAsia"/>
        </w:rPr>
        <w:t>기능을 수행한다.</w:t>
      </w:r>
    </w:p>
    <w:p w:rsidR="00951777" w:rsidRDefault="00F3536C" w:rsidP="00F3536C">
      <w:pPr>
        <w:pStyle w:val="a5"/>
      </w:pPr>
      <w:r w:rsidRPr="00F3536C">
        <w:tab/>
      </w:r>
      <w:r w:rsidR="00951777">
        <w:t>#</w:t>
      </w:r>
      <w:r w:rsidR="00951777" w:rsidRPr="00951777">
        <w:t xml:space="preserve"> </w:t>
      </w:r>
      <w:r w:rsidR="00951777">
        <w:t>handshaking</w:t>
      </w:r>
      <w:r w:rsidR="00951777">
        <w:rPr>
          <w:rFonts w:hint="eastAsia"/>
        </w:rPr>
        <w:t xml:space="preserve"> </w:t>
      </w:r>
      <w:r w:rsidR="00951777">
        <w:rPr>
          <w:rFonts w:hint="eastAsia"/>
        </w:rPr>
        <w:t>수행</w:t>
      </w:r>
      <w:r w:rsidR="00951777">
        <w:rPr>
          <w:rFonts w:hint="eastAsia"/>
        </w:rPr>
        <w:t xml:space="preserve"> </w:t>
      </w:r>
      <w:r w:rsidR="00951777">
        <w:rPr>
          <w:rFonts w:hint="eastAsia"/>
        </w:rPr>
        <w:t>하는</w:t>
      </w:r>
      <w:r w:rsidR="00951777">
        <w:rPr>
          <w:rFonts w:hint="eastAsia"/>
        </w:rPr>
        <w:t xml:space="preserve"> </w:t>
      </w:r>
      <w:r w:rsidR="00951777">
        <w:rPr>
          <w:rFonts w:hint="eastAsia"/>
        </w:rPr>
        <w:t>함수</w:t>
      </w:r>
    </w:p>
    <w:p w:rsidR="00F3536C" w:rsidRPr="00F3536C" w:rsidRDefault="00951777" w:rsidP="00F3536C">
      <w:pPr>
        <w:pStyle w:val="a5"/>
      </w:pPr>
      <w:r>
        <w:tab/>
      </w:r>
      <w:r w:rsidR="00F3536C" w:rsidRPr="00F3536C">
        <w:t>def makeHandShake(self, showLog=false, timeOut=HAND_SHAKE_TIME_LIMIT):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curtime = time.clock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startTime = curtime()</w:t>
      </w:r>
    </w:p>
    <w:p w:rsidR="00F3536C" w:rsidRDefault="00F3536C" w:rsidP="00F3536C">
      <w:pPr>
        <w:pStyle w:val="a5"/>
      </w:pPr>
      <w:r w:rsidRPr="00F3536C">
        <w:tab/>
      </w:r>
      <w:r w:rsidRPr="00F3536C">
        <w:tab/>
        <w:t>handShakeMsg = "send_handshake end\n"</w:t>
      </w:r>
    </w:p>
    <w:p w:rsidR="006E376C" w:rsidRPr="00F3536C" w:rsidRDefault="006E376C" w:rsidP="00F3536C">
      <w:pPr>
        <w:pStyle w:val="a5"/>
      </w:pPr>
      <w:r>
        <w:tab/>
      </w:r>
      <w:r>
        <w:tab/>
        <w:t>#</w:t>
      </w:r>
      <w:r w:rsidRPr="006E376C">
        <w:t xml:space="preserve"> </w:t>
      </w:r>
      <w:r>
        <w:t xml:space="preserve">handshaking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self.sendMsg(handShakeMsg)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 xml:space="preserve">msg = "" </w:t>
      </w:r>
    </w:p>
    <w:p w:rsidR="00F3536C" w:rsidRDefault="00F3536C" w:rsidP="00F3536C">
      <w:pPr>
        <w:pStyle w:val="a5"/>
      </w:pPr>
      <w:r w:rsidRPr="00F3536C">
        <w:tab/>
      </w:r>
      <w:r w:rsidRPr="00F3536C">
        <w:tab/>
        <w:t>while 1:</w:t>
      </w:r>
      <w:r w:rsidRPr="00F3536C">
        <w:tab/>
      </w:r>
    </w:p>
    <w:p w:rsidR="006E376C" w:rsidRPr="00F3536C" w:rsidRDefault="006E376C" w:rsidP="00F3536C">
      <w:pPr>
        <w:pStyle w:val="a5"/>
      </w:pPr>
      <w:r>
        <w:tab/>
      </w:r>
      <w:r>
        <w:tab/>
      </w:r>
      <w:r>
        <w:tab/>
        <w:t xml:space="preserve">#polling </w:t>
      </w:r>
      <w:r>
        <w:rPr>
          <w:rFonts w:hint="eastAsia"/>
        </w:rPr>
        <w:t>방식의</w:t>
      </w:r>
      <w:r>
        <w:rPr>
          <w:rFonts w:hint="eastAsia"/>
        </w:rPr>
        <w:t xml:space="preserve"> </w:t>
      </w:r>
      <w:r>
        <w:rPr>
          <w:rFonts w:hint="eastAsia"/>
        </w:rPr>
        <w:t>통신의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부하를</w:t>
      </w:r>
      <w:r>
        <w:rPr>
          <w:rFonts w:hint="eastAsia"/>
        </w:rPr>
        <w:t xml:space="preserve"> </w:t>
      </w:r>
      <w:r>
        <w:rPr>
          <w:rFonts w:hint="eastAsia"/>
        </w:rPr>
        <w:t>줄이기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sleep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self.sleep()</w:t>
      </w:r>
    </w:p>
    <w:p w:rsid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rcvMsg = self.receiveMsg()</w:t>
      </w:r>
    </w:p>
    <w:p w:rsidR="006E376C" w:rsidRPr="00F3536C" w:rsidRDefault="006E376C" w:rsidP="00F3536C">
      <w:pPr>
        <w:pStyle w:val="a5"/>
      </w:pPr>
      <w:r>
        <w:tab/>
      </w:r>
      <w:r>
        <w:tab/>
      </w:r>
      <w:r>
        <w:tab/>
        <w:t>#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초과된다면</w:t>
      </w:r>
      <w:r>
        <w:rPr>
          <w:rFonts w:hint="eastAsia"/>
        </w:rPr>
        <w:t xml:space="preserve"> </w:t>
      </w:r>
      <w:r>
        <w:rPr>
          <w:rFonts w:hint="eastAsia"/>
        </w:rPr>
        <w:t>재전송한다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if curtime() - startTime &gt; 1: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self.sendMsg(handShakeMsg)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break</w:t>
      </w:r>
    </w:p>
    <w:p w:rsidR="00F3536C" w:rsidRPr="00F3536C" w:rsidRDefault="00F3536C" w:rsidP="00F3536C">
      <w:pPr>
        <w:pStyle w:val="a5"/>
      </w:pP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msg += rcvMsg</w:t>
      </w:r>
    </w:p>
    <w:p w:rsid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msgTokenList = msg.split()</w:t>
      </w:r>
    </w:p>
    <w:p w:rsidR="006E376C" w:rsidRPr="00F3536C" w:rsidRDefault="006E376C" w:rsidP="00F3536C">
      <w:pPr>
        <w:pStyle w:val="a5"/>
      </w:pPr>
      <w:r>
        <w:tab/>
      </w:r>
      <w:r>
        <w:tab/>
      </w:r>
      <w:r>
        <w:tab/>
        <w:t>#</w:t>
      </w:r>
      <w:r>
        <w:rPr>
          <w:rFonts w:hint="eastAsia"/>
        </w:rPr>
        <w:t>응답메시지가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전송히</w:t>
      </w:r>
      <w:r>
        <w:rPr>
          <w:rFonts w:hint="eastAsia"/>
        </w:rPr>
        <w:t xml:space="preserve"> </w:t>
      </w:r>
      <w:r>
        <w:rPr>
          <w:rFonts w:hint="eastAsia"/>
        </w:rPr>
        <w:t>끝날떄까지</w:t>
      </w:r>
      <w:r>
        <w:rPr>
          <w:rFonts w:hint="eastAsia"/>
        </w:rPr>
        <w:t xml:space="preserve"> </w:t>
      </w:r>
      <w:r>
        <w:rPr>
          <w:rFonts w:hint="eastAsia"/>
        </w:rPr>
        <w:t>대기하도록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if len(msgTokenList) &lt;2 or msgTokenList[-1] != "end\\n":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continue</w:t>
      </w:r>
    </w:p>
    <w:p w:rsidR="00F3536C" w:rsidRPr="00F3536C" w:rsidRDefault="00F3536C" w:rsidP="00F3536C">
      <w:pPr>
        <w:pStyle w:val="a5"/>
      </w:pP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if msgTokenList[0] == "receive_handshake" and msgTokenList[1] == 'en</w:t>
      </w:r>
      <w:r w:rsidR="006E376C">
        <w:t xml:space="preserve">d\\n': </w:t>
      </w:r>
      <w:r w:rsidR="006E376C">
        <w:tab/>
      </w:r>
      <w:r w:rsidR="006E376C">
        <w:tab/>
      </w:r>
      <w:r w:rsidR="006E376C">
        <w:tab/>
      </w:r>
      <w:r w:rsidRPr="00F3536C">
        <w:t>msg = "receive_handshake end\n"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return true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</w:p>
    <w:p w:rsidR="00F3536C" w:rsidRDefault="00F3536C" w:rsidP="00F3536C">
      <w:pPr>
        <w:pStyle w:val="a5"/>
      </w:pPr>
      <w:r w:rsidRPr="00F3536C">
        <w:tab/>
      </w:r>
      <w:r w:rsidRPr="00F3536C">
        <w:tab/>
        <w:t>return false</w:t>
      </w:r>
    </w:p>
    <w:p w:rsidR="00951777" w:rsidRPr="00F3536C" w:rsidRDefault="00951777" w:rsidP="00F3536C">
      <w:pPr>
        <w:pStyle w:val="a5"/>
      </w:pPr>
    </w:p>
    <w:p w:rsidR="00F3536C" w:rsidRPr="00F3536C" w:rsidRDefault="00951777" w:rsidP="00F3536C">
      <w:pPr>
        <w:pStyle w:val="a5"/>
      </w:pPr>
      <w:r>
        <w:tab/>
        <w:t xml:space="preserve">#disconnection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F3536C" w:rsidRPr="00F3536C" w:rsidRDefault="00F3536C" w:rsidP="00F3536C">
      <w:pPr>
        <w:pStyle w:val="a5"/>
      </w:pPr>
      <w:r w:rsidRPr="00F3536C">
        <w:tab/>
        <w:t>def disconnectToArmKit(self, showLog=false) 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curtime = time.clock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starttime = curtime()</w:t>
      </w:r>
      <w:r w:rsidRPr="00F3536C">
        <w:tab/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dcsMsg = "disconnect end\n"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dcrMsg = "disconnect success end\\n"</w:t>
      </w:r>
    </w:p>
    <w:p w:rsidR="00F3536C" w:rsidRPr="00F3536C" w:rsidRDefault="00951777" w:rsidP="00F3536C">
      <w:pPr>
        <w:pStyle w:val="a5"/>
      </w:pPr>
      <w:r>
        <w:tab/>
      </w:r>
      <w:r>
        <w:tab/>
      </w:r>
      <w:r>
        <w:rPr>
          <w:rFonts w:hint="eastAsia"/>
        </w:rPr>
        <w:t xml:space="preserve">#disconection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self.sendMsg(dcsMsg)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msg = ""</w:t>
      </w:r>
    </w:p>
    <w:p w:rsidR="00F3536C" w:rsidRDefault="00F3536C" w:rsidP="00F3536C">
      <w:pPr>
        <w:pStyle w:val="a5"/>
      </w:pPr>
      <w:r w:rsidRPr="00F3536C">
        <w:tab/>
      </w:r>
      <w:r w:rsidRPr="00F3536C">
        <w:tab/>
        <w:t>while true:</w:t>
      </w:r>
    </w:p>
    <w:p w:rsidR="00D42C99" w:rsidRDefault="00D42C99" w:rsidP="00F3536C">
      <w:pPr>
        <w:pStyle w:val="a5"/>
      </w:pPr>
      <w:r>
        <w:tab/>
      </w:r>
      <w:r>
        <w:tab/>
      </w:r>
      <w:r>
        <w:tab/>
        <w:t xml:space="preserve">#polling </w:t>
      </w:r>
      <w:r>
        <w:rPr>
          <w:rFonts w:hint="eastAsia"/>
        </w:rPr>
        <w:t>방식의</w:t>
      </w:r>
      <w:r>
        <w:rPr>
          <w:rFonts w:hint="eastAsia"/>
        </w:rPr>
        <w:t xml:space="preserve"> </w:t>
      </w:r>
      <w:r>
        <w:rPr>
          <w:rFonts w:hint="eastAsia"/>
        </w:rPr>
        <w:t>통신의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부하를</w:t>
      </w:r>
      <w:r>
        <w:rPr>
          <w:rFonts w:hint="eastAsia"/>
        </w:rPr>
        <w:t xml:space="preserve"> </w:t>
      </w:r>
      <w:r>
        <w:rPr>
          <w:rFonts w:hint="eastAsia"/>
        </w:rPr>
        <w:t>줄이기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sleep</w:t>
      </w:r>
    </w:p>
    <w:p w:rsidR="00D42C99" w:rsidRDefault="00D42C99" w:rsidP="00F3536C">
      <w:pPr>
        <w:pStyle w:val="a5"/>
      </w:pPr>
      <w:r>
        <w:tab/>
      </w:r>
      <w:r>
        <w:tab/>
      </w:r>
      <w:r>
        <w:tab/>
      </w:r>
      <w:r w:rsidRPr="00F3536C">
        <w:t>self.sleep()</w:t>
      </w:r>
    </w:p>
    <w:p w:rsidR="006E376C" w:rsidRPr="00F3536C" w:rsidRDefault="006E376C" w:rsidP="00F3536C">
      <w:pPr>
        <w:pStyle w:val="a5"/>
      </w:pPr>
      <w:r>
        <w:tab/>
      </w:r>
      <w:r>
        <w:tab/>
      </w:r>
      <w:r>
        <w:tab/>
        <w:t>#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초과된다면</w:t>
      </w:r>
      <w:r>
        <w:rPr>
          <w:rFonts w:hint="eastAsia"/>
        </w:rPr>
        <w:t xml:space="preserve"> </w:t>
      </w:r>
      <w:r>
        <w:rPr>
          <w:rFonts w:hint="eastAsia"/>
        </w:rPr>
        <w:t>재전송한다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 xml:space="preserve">if curtime() - starttime &gt; 3: 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self.sendMsg(dcsMsg)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</w:p>
    <w:p w:rsid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s = self.receiveMsg()</w:t>
      </w:r>
    </w:p>
    <w:p w:rsidR="00951777" w:rsidRPr="00F3536C" w:rsidRDefault="00951777" w:rsidP="00F3536C">
      <w:pPr>
        <w:pStyle w:val="a5"/>
      </w:pPr>
      <w:r>
        <w:tab/>
      </w:r>
      <w:r>
        <w:tab/>
      </w:r>
      <w:r>
        <w:tab/>
        <w:t>#</w:t>
      </w:r>
      <w:r>
        <w:rPr>
          <w:rFonts w:hint="eastAsia"/>
        </w:rPr>
        <w:t>수신받은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대기한다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if s == "": continue</w:t>
      </w:r>
    </w:p>
    <w:p w:rsidR="00F3536C" w:rsidRDefault="00F3536C" w:rsidP="00F3536C">
      <w:pPr>
        <w:pStyle w:val="a5"/>
      </w:pPr>
      <w:r w:rsidRPr="00F3536C">
        <w:lastRenderedPageBreak/>
        <w:tab/>
      </w:r>
      <w:r w:rsidRPr="00F3536C">
        <w:tab/>
      </w:r>
      <w:r w:rsidRPr="00F3536C">
        <w:tab/>
        <w:t>msg += s</w:t>
      </w:r>
    </w:p>
    <w:p w:rsidR="00951777" w:rsidRPr="00F3536C" w:rsidRDefault="00951777" w:rsidP="00F3536C">
      <w:pPr>
        <w:pStyle w:val="a5"/>
      </w:pPr>
      <w:r>
        <w:tab/>
      </w:r>
      <w:r>
        <w:tab/>
      </w:r>
      <w:r>
        <w:tab/>
        <w:t>#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버퍼에</w:t>
      </w:r>
      <w:r>
        <w:rPr>
          <w:rFonts w:hint="eastAsia"/>
        </w:rPr>
        <w:t xml:space="preserve"> </w:t>
      </w:r>
      <w:r>
        <w:rPr>
          <w:rFonts w:hint="eastAsia"/>
        </w:rPr>
        <w:t>응답메세지가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검사한다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if  dcrMsg in msg:</w:t>
      </w:r>
    </w:p>
    <w:p w:rsidR="00951777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break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if len(msg) &gt; self.MAX_MSG_LEN :</w:t>
      </w:r>
    </w:p>
    <w:p w:rsidR="00A41306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self.sendMsg(dcsMsg)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</w:r>
    </w:p>
    <w:p w:rsidR="00F3536C" w:rsidRDefault="00F3536C" w:rsidP="00F3536C">
      <w:pPr>
        <w:pStyle w:val="a5"/>
      </w:pPr>
      <w:r w:rsidRPr="00F3536C">
        <w:tab/>
      </w:r>
      <w:r w:rsidRPr="00F3536C">
        <w:tab/>
        <w:t>return true</w:t>
      </w:r>
    </w:p>
    <w:p w:rsidR="00951777" w:rsidRPr="00F3536C" w:rsidRDefault="00951777" w:rsidP="00F3536C">
      <w:pPr>
        <w:pStyle w:val="a5"/>
      </w:pPr>
    </w:p>
    <w:p w:rsidR="00F3536C" w:rsidRPr="00F3536C" w:rsidRDefault="00F3536C" w:rsidP="00F3536C">
      <w:pPr>
        <w:pStyle w:val="a5"/>
      </w:pPr>
      <w:r w:rsidRPr="00F3536C">
        <w:tab/>
      </w:r>
      <w:r w:rsidR="00951777">
        <w:t>#</w:t>
      </w:r>
      <w:r w:rsidR="00951777" w:rsidRPr="00951777">
        <w:t xml:space="preserve"> </w:t>
      </w:r>
      <w:r w:rsidR="00951777">
        <w:t>check connection</w:t>
      </w:r>
      <w:r w:rsidR="00951777">
        <w:rPr>
          <w:rFonts w:hint="eastAsia"/>
        </w:rPr>
        <w:t>을</w:t>
      </w:r>
      <w:r w:rsidR="00951777">
        <w:rPr>
          <w:rFonts w:hint="eastAsia"/>
        </w:rPr>
        <w:t xml:space="preserve"> </w:t>
      </w:r>
      <w:r w:rsidR="00951777">
        <w:rPr>
          <w:rFonts w:hint="eastAsia"/>
        </w:rPr>
        <w:t>수행하는</w:t>
      </w:r>
      <w:r w:rsidR="00951777">
        <w:rPr>
          <w:rFonts w:hint="eastAsia"/>
        </w:rPr>
        <w:t xml:space="preserve"> </w:t>
      </w:r>
      <w:r w:rsidR="00951777">
        <w:rPr>
          <w:rFonts w:hint="eastAsia"/>
        </w:rPr>
        <w:t>함수</w:t>
      </w:r>
    </w:p>
    <w:p w:rsidR="00F3536C" w:rsidRDefault="00F3536C" w:rsidP="00F3536C">
      <w:pPr>
        <w:pStyle w:val="a5"/>
      </w:pPr>
      <w:r w:rsidRPr="00F3536C">
        <w:tab/>
        <w:t>def CheckConnection(self, showLog = false):</w:t>
      </w:r>
    </w:p>
    <w:p w:rsidR="00CB6F85" w:rsidRPr="00F3536C" w:rsidRDefault="00CB6F85" w:rsidP="00F3536C">
      <w:pPr>
        <w:pStyle w:val="a5"/>
      </w:pPr>
      <w:r>
        <w:tab/>
      </w:r>
      <w:r>
        <w:tab/>
        <w:t xml:space="preserve">#check connection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self.sendMsg("check_connection end\n")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msg = ""</w:t>
      </w:r>
      <w:r w:rsidRPr="00F3536C">
        <w:tab/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startTime = time.time();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timeLimit = 5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rcvmsg = "check_connection end\\n"</w:t>
      </w:r>
    </w:p>
    <w:p w:rsidR="00F3536C" w:rsidRDefault="00F3536C" w:rsidP="00F3536C">
      <w:pPr>
        <w:pStyle w:val="a5"/>
      </w:pPr>
      <w:r w:rsidRPr="00F3536C">
        <w:tab/>
      </w:r>
      <w:r w:rsidRPr="00F3536C">
        <w:tab/>
        <w:t>while 1:</w:t>
      </w:r>
    </w:p>
    <w:p w:rsidR="00CB6F85" w:rsidRPr="00F3536C" w:rsidRDefault="00CB6F85" w:rsidP="00F3536C">
      <w:pPr>
        <w:pStyle w:val="a5"/>
      </w:pPr>
      <w:r>
        <w:tab/>
      </w:r>
      <w:r>
        <w:tab/>
      </w:r>
      <w:r>
        <w:tab/>
        <w:t>#</w:t>
      </w:r>
      <w:r>
        <w:rPr>
          <w:rFonts w:hint="eastAsia"/>
        </w:rPr>
        <w:t>응답시간이</w:t>
      </w:r>
      <w:r>
        <w:rPr>
          <w:rFonts w:hint="eastAsia"/>
        </w:rPr>
        <w:t xml:space="preserve"> </w:t>
      </w:r>
      <w:r>
        <w:rPr>
          <w:rFonts w:hint="eastAsia"/>
        </w:rPr>
        <w:t>만료되었다면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끊어진것으로</w:t>
      </w:r>
      <w:r>
        <w:rPr>
          <w:rFonts w:hint="eastAsia"/>
        </w:rPr>
        <w:t xml:space="preserve"> </w:t>
      </w:r>
      <w:r>
        <w:rPr>
          <w:rFonts w:hint="eastAsia"/>
        </w:rPr>
        <w:t>처리한다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if time.time() - startTime &gt; timeLimit: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return false</w:t>
      </w:r>
    </w:p>
    <w:p w:rsid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msg += self.receiveMsg()</w:t>
      </w:r>
    </w:p>
    <w:p w:rsidR="00542133" w:rsidRPr="00F3536C" w:rsidRDefault="00542133" w:rsidP="00F3536C">
      <w:pPr>
        <w:pStyle w:val="a5"/>
      </w:pP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  <w:t>if rcvmsg in msg :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  <w:r w:rsidRPr="00F3536C">
        <w:tab/>
      </w:r>
      <w:r w:rsidRPr="00F3536C">
        <w:tab/>
        <w:t>return true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  <w:t>return false</w:t>
      </w:r>
    </w:p>
    <w:p w:rsidR="00F3536C" w:rsidRPr="00F3536C" w:rsidRDefault="00F3536C" w:rsidP="00F3536C">
      <w:pPr>
        <w:pStyle w:val="a5"/>
      </w:pPr>
      <w:r w:rsidRPr="00F3536C">
        <w:tab/>
      </w:r>
      <w:r w:rsidRPr="00F3536C">
        <w:tab/>
      </w:r>
    </w:p>
    <w:p w:rsidR="00F3536C" w:rsidRDefault="00F3536C" w:rsidP="00F3536C">
      <w:pPr>
        <w:pStyle w:val="a8"/>
      </w:pPr>
    </w:p>
    <w:p w:rsidR="00F3536C" w:rsidRDefault="00F3536C" w:rsidP="00F3536C">
      <w:pPr>
        <w:pStyle w:val="3"/>
        <w:numPr>
          <w:ilvl w:val="2"/>
          <w:numId w:val="23"/>
        </w:numPr>
      </w:pPr>
      <w:r>
        <w:rPr>
          <w:rFonts w:hint="eastAsia"/>
        </w:rPr>
        <w:t>ARM</w:t>
      </w:r>
      <w:r>
        <w:t xml:space="preserve"> </w:t>
      </w:r>
      <w:r>
        <w:rPr>
          <w:rFonts w:hint="eastAsia"/>
        </w:rPr>
        <w:t>kit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rPr>
          <w:rFonts w:hint="eastAsia"/>
        </w:rPr>
        <w:t>락커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  <w:r>
        <w:rPr>
          <w:rFonts w:hint="eastAsia"/>
        </w:rPr>
        <w:t xml:space="preserve"> </w:t>
      </w:r>
      <w:r>
        <w:rPr>
          <w:rFonts w:hint="eastAsia"/>
        </w:rPr>
        <w:t>요청에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응답을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F3536C" w:rsidRPr="00B179C8" w:rsidRDefault="00B179C8" w:rsidP="00F3536C">
      <w:pPr>
        <w:pStyle w:val="a8"/>
      </w:pPr>
      <w:r>
        <w:rPr>
          <w:rFonts w:hint="eastAsia"/>
        </w:rPr>
        <w:t xml:space="preserve"> </w:t>
      </w:r>
      <w:r w:rsidR="00F3536C" w:rsidRPr="00B179C8">
        <w:rPr>
          <w:rFonts w:hint="eastAsia"/>
        </w:rPr>
        <w:t xml:space="preserve">해당하는 </w:t>
      </w:r>
      <w:r w:rsidR="00AE72EE" w:rsidRPr="00B179C8">
        <w:rPr>
          <w:rFonts w:hint="eastAsia"/>
        </w:rPr>
        <w:t>락커</w:t>
      </w:r>
      <w:r w:rsidR="00F3536C" w:rsidRPr="00B179C8">
        <w:rPr>
          <w:rFonts w:hint="eastAsia"/>
        </w:rPr>
        <w:t xml:space="preserve"> </w:t>
      </w:r>
      <w:r w:rsidR="00AE72EE" w:rsidRPr="00B179C8">
        <w:rPr>
          <w:rFonts w:hint="eastAsia"/>
        </w:rPr>
        <w:t>번호의 비밀번호와 비교</w:t>
      </w:r>
      <w:r w:rsidR="00F3536C" w:rsidRPr="00B179C8">
        <w:rPr>
          <w:rFonts w:hint="eastAsia"/>
        </w:rPr>
        <w:t>하여 응답메시지를 전송한다.</w:t>
      </w:r>
      <w:r w:rsidR="00F3536C" w:rsidRPr="00B179C8">
        <w:t xml:space="preserve"> </w:t>
      </w:r>
      <w:r w:rsidR="00F3536C" w:rsidRPr="00B179C8">
        <w:rPr>
          <w:rFonts w:hint="eastAsia"/>
        </w:rPr>
        <w:t xml:space="preserve">비밀번호가 </w:t>
      </w:r>
      <w:r w:rsidR="001A7506" w:rsidRPr="00B179C8">
        <w:rPr>
          <w:rFonts w:hint="eastAsia"/>
        </w:rPr>
        <w:t>일치하는</w:t>
      </w:r>
      <w:r w:rsidR="00F3536C" w:rsidRPr="00B179C8">
        <w:rPr>
          <w:rFonts w:hint="eastAsia"/>
        </w:rPr>
        <w:t xml:space="preserve"> 경우 락커의 비밀번호를 다른 랜덤한 </w:t>
      </w:r>
      <w:r w:rsidR="00F3536C" w:rsidRPr="00B179C8">
        <w:t>4</w:t>
      </w:r>
      <w:r w:rsidR="00F3536C" w:rsidRPr="00B179C8">
        <w:rPr>
          <w:rFonts w:hint="eastAsia"/>
        </w:rPr>
        <w:t>자리 수로 변경한다</w:t>
      </w:r>
    </w:p>
    <w:p w:rsidR="00F3536C" w:rsidRDefault="00F3536C" w:rsidP="00F3536C">
      <w:pPr>
        <w:pStyle w:val="a8"/>
      </w:pPr>
    </w:p>
    <w:p w:rsidR="00F3536C" w:rsidRDefault="00F3536C" w:rsidP="00F3536C">
      <w:pPr>
        <w:pStyle w:val="a5"/>
      </w:pPr>
      <w:r>
        <w:tab/>
        <w:t>def responsePermissionMsg(self, msg, showLog = false):</w:t>
      </w:r>
    </w:p>
    <w:p w:rsidR="00F3536C" w:rsidRDefault="00F3536C" w:rsidP="00F3536C">
      <w:pPr>
        <w:pStyle w:val="a5"/>
      </w:pPr>
      <w:r>
        <w:tab/>
      </w:r>
      <w:r>
        <w:tab/>
        <w:t>tokenList = msg.split()</w:t>
      </w:r>
    </w:p>
    <w:p w:rsidR="00F3536C" w:rsidRDefault="00F3536C" w:rsidP="00F3536C">
      <w:pPr>
        <w:pStyle w:val="a5"/>
      </w:pPr>
      <w:r>
        <w:tab/>
      </w:r>
      <w:r>
        <w:tab/>
        <w:t>pwd = tokenList[1]</w:t>
      </w:r>
    </w:p>
    <w:p w:rsidR="00F3536C" w:rsidRDefault="00F3536C" w:rsidP="00F3536C">
      <w:pPr>
        <w:pStyle w:val="a5"/>
      </w:pPr>
      <w:r>
        <w:tab/>
      </w:r>
      <w:r>
        <w:tab/>
        <w:t>lockerNum = tokenList[2]</w:t>
      </w:r>
    </w:p>
    <w:p w:rsidR="00CB6F85" w:rsidRDefault="00CB6F85" w:rsidP="00F3536C">
      <w:pPr>
        <w:pStyle w:val="a5"/>
      </w:pPr>
      <w:r>
        <w:tab/>
      </w:r>
      <w:r>
        <w:tab/>
        <w:t>#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락커의</w:t>
      </w:r>
      <w:r>
        <w:rPr>
          <w:rFonts w:hint="eastAsia"/>
        </w:rPr>
        <w:t xml:space="preserve"> </w:t>
      </w:r>
      <w:r>
        <w:rPr>
          <w:rFonts w:hint="eastAsia"/>
        </w:rPr>
        <w:t>번호와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일치하면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갱신하고</w:t>
      </w:r>
      <w:r>
        <w:rPr>
          <w:rFonts w:hint="eastAsia"/>
        </w:rPr>
        <w:t xml:space="preserve"> </w:t>
      </w:r>
      <w:r>
        <w:rPr>
          <w:rFonts w:hint="eastAsia"/>
        </w:rPr>
        <w:t>인증성공으로</w:t>
      </w:r>
      <w:r>
        <w:rPr>
          <w:rFonts w:hint="eastAsia"/>
        </w:rPr>
        <w:t xml:space="preserve"> </w:t>
      </w:r>
      <w:r>
        <w:rPr>
          <w:rFonts w:hint="eastAsia"/>
        </w:rPr>
        <w:t>처리한다</w:t>
      </w:r>
    </w:p>
    <w:p w:rsidR="00F3536C" w:rsidRDefault="00F3536C" w:rsidP="00F3536C">
      <w:pPr>
        <w:pStyle w:val="a5"/>
      </w:pPr>
      <w:r>
        <w:tab/>
      </w:r>
      <w:r>
        <w:tab/>
        <w:t>if lockerNum in self.lockerDB and self.lockerDB[lockerNum]["lockerPassword"] == pwd: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self.lockerDB[lockerNum]["lockerPassword"] = "%04d"%(random.randint(0,9999))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result = true</w:t>
      </w:r>
    </w:p>
    <w:p w:rsidR="00F3536C" w:rsidRDefault="00F3536C" w:rsidP="00F3536C">
      <w:pPr>
        <w:pStyle w:val="a5"/>
      </w:pPr>
      <w:r>
        <w:tab/>
      </w:r>
      <w:r>
        <w:tab/>
        <w:t>else 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result = false</w:t>
      </w:r>
    </w:p>
    <w:p w:rsidR="00F3536C" w:rsidRPr="00CB6F85" w:rsidRDefault="00CB6F85" w:rsidP="00F3536C">
      <w:pPr>
        <w:pStyle w:val="a5"/>
      </w:pPr>
      <w:r>
        <w:tab/>
      </w:r>
      <w:r>
        <w:tab/>
        <w:t>#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ARM</w:t>
      </w:r>
      <w:r>
        <w:t xml:space="preserve"> kit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</w:p>
    <w:p w:rsidR="00F3536C" w:rsidRDefault="00F3536C" w:rsidP="00F3536C">
      <w:pPr>
        <w:pStyle w:val="a5"/>
      </w:pPr>
      <w:r>
        <w:tab/>
      </w:r>
      <w:r>
        <w:tab/>
        <w:t>if result == true: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msg ="reseponse_permission %s end\n"%("yes")</w:t>
      </w:r>
      <w:r>
        <w:tab/>
      </w:r>
    </w:p>
    <w:p w:rsidR="00F3536C" w:rsidRDefault="00F3536C" w:rsidP="00F3536C">
      <w:pPr>
        <w:pStyle w:val="a5"/>
      </w:pPr>
      <w:r>
        <w:tab/>
      </w:r>
      <w:r>
        <w:tab/>
        <w:t>else: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msg ="reseponse_permission %s end\n"%("no")</w:t>
      </w:r>
      <w:r>
        <w:tab/>
      </w:r>
    </w:p>
    <w:p w:rsidR="00F3536C" w:rsidRDefault="00F3536C" w:rsidP="00F3536C">
      <w:pPr>
        <w:pStyle w:val="a5"/>
      </w:pPr>
    </w:p>
    <w:p w:rsidR="00F3536C" w:rsidRDefault="00F3536C" w:rsidP="00F3536C">
      <w:pPr>
        <w:pStyle w:val="a5"/>
      </w:pPr>
      <w:r>
        <w:tab/>
      </w:r>
      <w:r>
        <w:tab/>
        <w:t>if showLog: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print("server send : %s"%( msg))</w:t>
      </w:r>
    </w:p>
    <w:p w:rsidR="00F3536C" w:rsidRDefault="00F3536C" w:rsidP="00F3536C">
      <w:pPr>
        <w:pStyle w:val="a5"/>
      </w:pPr>
      <w:r>
        <w:tab/>
      </w:r>
      <w:r>
        <w:tab/>
        <w:t>self.sendMsg(msg)</w:t>
      </w:r>
    </w:p>
    <w:p w:rsidR="00F3536C" w:rsidRDefault="00F3536C" w:rsidP="00F3536C">
      <w:pPr>
        <w:pStyle w:val="3"/>
        <w:numPr>
          <w:ilvl w:val="2"/>
          <w:numId w:val="24"/>
        </w:numPr>
      </w:pPr>
      <w:r>
        <w:rPr>
          <w:rFonts w:hint="eastAsia"/>
        </w:rPr>
        <w:lastRenderedPageBreak/>
        <w:t xml:space="preserve">ARM </w:t>
      </w:r>
      <w:r w:rsidRPr="00B179C8">
        <w:rPr>
          <w:rFonts w:hint="eastAsia"/>
        </w:rPr>
        <w:t>kit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통신연결을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F3536C" w:rsidRPr="007F69C0" w:rsidRDefault="00B179C8" w:rsidP="00F3536C">
      <w:pPr>
        <w:pStyle w:val="a0"/>
      </w:pPr>
      <w:r>
        <w:t xml:space="preserve"> </w:t>
      </w:r>
      <w:r w:rsidR="00F3536C" w:rsidRPr="00B179C8">
        <w:t>ARM kit</w:t>
      </w:r>
      <w:r w:rsidR="00F3536C" w:rsidRPr="00B179C8">
        <w:rPr>
          <w:rFonts w:hint="eastAsia"/>
        </w:rPr>
        <w:t>와</w:t>
      </w:r>
      <w:r w:rsidRPr="00B179C8">
        <w:rPr>
          <w:rFonts w:hint="eastAsia"/>
        </w:rPr>
        <w:t xml:space="preserve"> UART 통신연결을 처리하는 함수이다. </w:t>
      </w:r>
      <w:r w:rsidRPr="00B179C8">
        <w:t xml:space="preserve">Python </w:t>
      </w:r>
      <w:r w:rsidRPr="00B179C8">
        <w:rPr>
          <w:rFonts w:hint="eastAsia"/>
        </w:rPr>
        <w:t xml:space="preserve">ARM kit </w:t>
      </w:r>
      <w:r w:rsidRPr="00B179C8">
        <w:t>server</w:t>
      </w:r>
      <w:r w:rsidRPr="00B179C8">
        <w:rPr>
          <w:rFonts w:hint="eastAsia"/>
        </w:rPr>
        <w:t xml:space="preserve">와 </w:t>
      </w:r>
      <w:r w:rsidRPr="00B179C8">
        <w:t>ARM kit</w:t>
      </w:r>
      <w:r w:rsidRPr="00B179C8">
        <w:rPr>
          <w:rFonts w:hint="eastAsia"/>
        </w:rPr>
        <w:t xml:space="preserve">가 연결된 후 서버 측이 중지 되었다가 재실행되는 경우가 존재하므로 </w:t>
      </w:r>
      <w:r w:rsidRPr="00B179C8">
        <w:t>ARM kit</w:t>
      </w:r>
      <w:r w:rsidRPr="00B179C8">
        <w:rPr>
          <w:rFonts w:hint="eastAsia"/>
        </w:rPr>
        <w:t xml:space="preserve">의 통신 상태를 리셋 하기 위해 </w:t>
      </w:r>
      <w:r w:rsidRPr="00B179C8">
        <w:t>disconnect</w:t>
      </w:r>
      <w:r w:rsidRPr="00B179C8">
        <w:rPr>
          <w:rFonts w:hint="eastAsia"/>
        </w:rPr>
        <w:t>를 가장 먼저 실행한다.</w:t>
      </w:r>
      <w:r w:rsidRPr="00B179C8">
        <w:t xml:space="preserve"> </w:t>
      </w:r>
      <w:r w:rsidRPr="00B179C8">
        <w:rPr>
          <w:rFonts w:hint="eastAsia"/>
        </w:rPr>
        <w:t xml:space="preserve">그 다음 </w:t>
      </w:r>
      <w:r w:rsidRPr="00B179C8">
        <w:t>hand shake</w:t>
      </w:r>
      <w:r w:rsidRPr="00B179C8">
        <w:rPr>
          <w:rFonts w:hint="eastAsia"/>
        </w:rPr>
        <w:t>를 통해 연결을 맺고 키트와 서버의 시간을 동기화한다.</w:t>
      </w:r>
      <w:r>
        <w:rPr>
          <w:rFonts w:hint="eastAsia"/>
        </w:rPr>
        <w:t xml:space="preserve"> </w:t>
      </w:r>
    </w:p>
    <w:p w:rsidR="00F3536C" w:rsidRDefault="00F3536C" w:rsidP="00F3536C">
      <w:pPr>
        <w:pStyle w:val="a5"/>
      </w:pPr>
      <w:r>
        <w:tab/>
        <w:t>def connectToArmKit(self, showLowg = false):</w:t>
      </w:r>
    </w:p>
    <w:p w:rsidR="00F3536C" w:rsidRDefault="00F3536C" w:rsidP="00F3536C">
      <w:pPr>
        <w:pStyle w:val="a5"/>
      </w:pPr>
      <w:r>
        <w:tab/>
      </w:r>
      <w:r>
        <w:tab/>
        <w:t>self.disconnectToArmKit()</w:t>
      </w:r>
    </w:p>
    <w:p w:rsidR="00F3536C" w:rsidRDefault="00F3536C" w:rsidP="00F3536C">
      <w:pPr>
        <w:pStyle w:val="a5"/>
      </w:pPr>
      <w:r>
        <w:tab/>
      </w:r>
      <w:r>
        <w:tab/>
        <w:t>self.printTimeLog("disconnection success")</w:t>
      </w:r>
    </w:p>
    <w:p w:rsidR="00F3536C" w:rsidRDefault="00F3536C" w:rsidP="00F3536C">
      <w:pPr>
        <w:pStyle w:val="a5"/>
      </w:pPr>
    </w:p>
    <w:p w:rsidR="00F3536C" w:rsidRDefault="00F3536C" w:rsidP="00F3536C">
      <w:pPr>
        <w:pStyle w:val="a5"/>
      </w:pPr>
      <w:r>
        <w:tab/>
      </w:r>
      <w:r>
        <w:tab/>
        <w:t>self.printTimeLog("start hand shake")</w:t>
      </w:r>
    </w:p>
    <w:p w:rsidR="00F3536C" w:rsidRDefault="00F3536C" w:rsidP="00F3536C">
      <w:pPr>
        <w:pStyle w:val="a5"/>
      </w:pPr>
      <w:r>
        <w:tab/>
      </w:r>
      <w:r>
        <w:tab/>
        <w:t>while(1):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if self.makeHandShake() == true: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break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self.printTimeLog("retry hand shake")</w:t>
      </w:r>
      <w:r>
        <w:tab/>
      </w:r>
    </w:p>
    <w:p w:rsidR="00F3536C" w:rsidRDefault="00F3536C" w:rsidP="00F3536C">
      <w:pPr>
        <w:pStyle w:val="a5"/>
      </w:pPr>
      <w:r>
        <w:tab/>
      </w:r>
      <w:r>
        <w:tab/>
        <w:t>self.printTimeLog("hand shake success")</w:t>
      </w:r>
    </w:p>
    <w:p w:rsidR="00F3536C" w:rsidRDefault="00F3536C" w:rsidP="00F3536C">
      <w:pPr>
        <w:pStyle w:val="a5"/>
      </w:pPr>
    </w:p>
    <w:p w:rsidR="00F3536C" w:rsidRDefault="00F3536C" w:rsidP="00F3536C">
      <w:pPr>
        <w:pStyle w:val="a5"/>
      </w:pPr>
      <w:r>
        <w:tab/>
      </w:r>
      <w:r>
        <w:tab/>
        <w:t>self.sendSynTimeMsg()</w:t>
      </w:r>
    </w:p>
    <w:p w:rsidR="00F3536C" w:rsidRDefault="00F3536C" w:rsidP="00F3536C">
      <w:pPr>
        <w:pStyle w:val="a5"/>
      </w:pPr>
      <w:r>
        <w:tab/>
      </w:r>
      <w:r>
        <w:tab/>
        <w:t>self.printTimeLog("sync Time complete")</w:t>
      </w:r>
    </w:p>
    <w:p w:rsidR="00F3536C" w:rsidRDefault="00F3536C" w:rsidP="00F3536C">
      <w:pPr>
        <w:pStyle w:val="a5"/>
      </w:pPr>
      <w:r>
        <w:tab/>
      </w:r>
      <w:r>
        <w:tab/>
        <w:t>return</w:t>
      </w:r>
    </w:p>
    <w:p w:rsidR="00F3536C" w:rsidRDefault="00F3536C" w:rsidP="00F3536C">
      <w:pPr>
        <w:pStyle w:val="a8"/>
      </w:pPr>
    </w:p>
    <w:p w:rsidR="00F3536C" w:rsidRPr="00B179C8" w:rsidRDefault="00F3536C" w:rsidP="00B179C8">
      <w:pPr>
        <w:pStyle w:val="3"/>
        <w:numPr>
          <w:ilvl w:val="2"/>
          <w:numId w:val="25"/>
        </w:numPr>
      </w:pPr>
      <w:r w:rsidRPr="00B179C8">
        <w:t xml:space="preserve">Python </w:t>
      </w:r>
      <w:r w:rsidRPr="00B179C8">
        <w:rPr>
          <w:rFonts w:hint="eastAsia"/>
        </w:rPr>
        <w:t xml:space="preserve">ARM kit </w:t>
      </w:r>
      <w:r w:rsidRPr="00B179C8">
        <w:t>server</w:t>
      </w:r>
      <w:r w:rsidRPr="00B179C8">
        <w:rPr>
          <w:rFonts w:hint="eastAsia"/>
        </w:rPr>
        <w:t>의</w:t>
      </w:r>
      <w:r w:rsidRPr="00B179C8">
        <w:rPr>
          <w:rFonts w:hint="eastAsia"/>
        </w:rPr>
        <w:t xml:space="preserve"> </w:t>
      </w:r>
      <w:r w:rsidR="00617E4F" w:rsidRPr="00B179C8">
        <w:t xml:space="preserve">main </w:t>
      </w:r>
      <w:r w:rsidR="00617E4F" w:rsidRPr="00B179C8">
        <w:rPr>
          <w:rFonts w:hint="eastAsia"/>
        </w:rPr>
        <w:t>T</w:t>
      </w:r>
      <w:r w:rsidRPr="00B179C8">
        <w:t xml:space="preserve">ask </w:t>
      </w:r>
    </w:p>
    <w:p w:rsidR="00F3536C" w:rsidRPr="00B179C8" w:rsidRDefault="00F3536C" w:rsidP="00F3536C">
      <w:pPr>
        <w:pStyle w:val="a0"/>
      </w:pPr>
      <w:r w:rsidRPr="00B179C8">
        <w:rPr>
          <w:rFonts w:hint="eastAsia"/>
        </w:rPr>
        <w:t>시리얼포트와 연결을 하고</w:t>
      </w:r>
      <w:r w:rsidR="005908C9" w:rsidRPr="00B179C8">
        <w:rPr>
          <w:rFonts w:hint="eastAsia"/>
        </w:rPr>
        <w:t>,</w:t>
      </w:r>
      <w:r w:rsidRPr="00B179C8">
        <w:rPr>
          <w:rFonts w:hint="eastAsia"/>
        </w:rPr>
        <w:t xml:space="preserve"> ARM 키트와 hand shake를 맺는 것으로 연결을 </w:t>
      </w:r>
      <w:r w:rsidR="009A640D" w:rsidRPr="00B179C8">
        <w:rPr>
          <w:rFonts w:hint="eastAsia"/>
        </w:rPr>
        <w:t>확인한다.</w:t>
      </w:r>
      <w:r w:rsidRPr="00B179C8">
        <w:rPr>
          <w:rFonts w:hint="eastAsia"/>
        </w:rPr>
        <w:t xml:space="preserve"> </w:t>
      </w:r>
      <w:r w:rsidR="009A640D" w:rsidRPr="00B179C8">
        <w:rPr>
          <w:rFonts w:hint="eastAsia"/>
        </w:rPr>
        <w:t xml:space="preserve">그리고 </w:t>
      </w:r>
      <w:r w:rsidRPr="00B179C8">
        <w:t xml:space="preserve">Python </w:t>
      </w:r>
      <w:r w:rsidRPr="00B179C8">
        <w:rPr>
          <w:rFonts w:hint="eastAsia"/>
        </w:rPr>
        <w:t xml:space="preserve">ARM kit </w:t>
      </w:r>
      <w:r w:rsidRPr="00B179C8">
        <w:t>server</w:t>
      </w:r>
      <w:r w:rsidRPr="00B179C8">
        <w:rPr>
          <w:rFonts w:hint="eastAsia"/>
        </w:rPr>
        <w:t xml:space="preserve">와 ARM </w:t>
      </w:r>
      <w:r w:rsidRPr="00B179C8">
        <w:t xml:space="preserve">kit의 </w:t>
      </w:r>
      <w:r w:rsidRPr="00B179C8">
        <w:rPr>
          <w:rFonts w:hint="eastAsia"/>
        </w:rPr>
        <w:t>시간을 동기화한다.</w:t>
      </w:r>
      <w:r w:rsidRPr="00B179C8">
        <w:t xml:space="preserve"> </w:t>
      </w:r>
      <w:r w:rsidRPr="00B179C8">
        <w:rPr>
          <w:rFonts w:hint="eastAsia"/>
        </w:rPr>
        <w:t xml:space="preserve">또한 연결을 확인하는 메시지를 지속적으로 </w:t>
      </w:r>
      <w:r w:rsidR="00B53E5C" w:rsidRPr="00B179C8">
        <w:rPr>
          <w:rFonts w:hint="eastAsia"/>
        </w:rPr>
        <w:t>보내</w:t>
      </w:r>
      <w:r w:rsidRPr="00B179C8">
        <w:rPr>
          <w:rFonts w:hint="eastAsia"/>
        </w:rPr>
        <w:t xml:space="preserve"> </w:t>
      </w:r>
      <w:r w:rsidR="00B179C8" w:rsidRPr="00B179C8">
        <w:rPr>
          <w:rFonts w:hint="eastAsia"/>
        </w:rPr>
        <w:t xml:space="preserve">ARM </w:t>
      </w:r>
      <w:r w:rsidRPr="00B179C8">
        <w:rPr>
          <w:rFonts w:hint="eastAsia"/>
        </w:rPr>
        <w:t>kit와 연결을 유지하고 락커 열기</w:t>
      </w:r>
      <w:r w:rsidR="00CB6F85" w:rsidRPr="00B179C8">
        <w:rPr>
          <w:rFonts w:hint="eastAsia"/>
        </w:rPr>
        <w:t xml:space="preserve"> 인증</w:t>
      </w:r>
      <w:r w:rsidRPr="00B179C8">
        <w:rPr>
          <w:rFonts w:hint="eastAsia"/>
        </w:rPr>
        <w:t xml:space="preserve"> 요청에 응답한다. </w:t>
      </w:r>
    </w:p>
    <w:p w:rsidR="00F3536C" w:rsidRPr="00E94F27" w:rsidRDefault="00F3536C" w:rsidP="00F3536C">
      <w:pPr>
        <w:pStyle w:val="a0"/>
      </w:pPr>
    </w:p>
    <w:p w:rsidR="00F3536C" w:rsidRDefault="00F3536C" w:rsidP="00F3536C">
      <w:pPr>
        <w:pStyle w:val="a5"/>
      </w:pPr>
      <w:r>
        <w:tab/>
        <w:t>def main(self, _lockerDB = {}):</w:t>
      </w:r>
    </w:p>
    <w:p w:rsidR="00F3536C" w:rsidRDefault="00F3536C" w:rsidP="00F3536C">
      <w:pPr>
        <w:pStyle w:val="a5"/>
      </w:pPr>
      <w:r>
        <w:tab/>
      </w:r>
      <w:r>
        <w:tab/>
        <w:t>#lockerDB</w:t>
      </w:r>
      <w:r>
        <w:t>를</w:t>
      </w:r>
      <w:r>
        <w:t xml:space="preserve"> </w:t>
      </w:r>
      <w:r>
        <w:t>초기화한다</w:t>
      </w:r>
    </w:p>
    <w:p w:rsidR="00F3536C" w:rsidRDefault="00F3536C" w:rsidP="00F3536C">
      <w:pPr>
        <w:pStyle w:val="a5"/>
      </w:pPr>
      <w:r>
        <w:tab/>
      </w:r>
      <w:r>
        <w:tab/>
        <w:t>self.setLockerDB(_lockerDB)</w:t>
      </w:r>
    </w:p>
    <w:p w:rsidR="00F3536C" w:rsidRDefault="00F3536C" w:rsidP="00F3536C">
      <w:pPr>
        <w:pStyle w:val="a5"/>
      </w:pPr>
      <w:r>
        <w:tab/>
      </w:r>
      <w:r>
        <w:tab/>
        <w:t xml:space="preserve">#uart </w:t>
      </w:r>
      <w:r>
        <w:t>연결을</w:t>
      </w:r>
      <w:r>
        <w:t xml:space="preserve"> </w:t>
      </w:r>
      <w:r>
        <w:t>한다</w:t>
      </w:r>
      <w:r>
        <w:t xml:space="preserve"> </w:t>
      </w:r>
    </w:p>
    <w:p w:rsidR="00F3536C" w:rsidRDefault="00F3536C" w:rsidP="00F3536C">
      <w:pPr>
        <w:pStyle w:val="a5"/>
      </w:pPr>
      <w:r>
        <w:tab/>
      </w:r>
      <w:r>
        <w:tab/>
        <w:t>self.connectSerial(self.serialConnectionSetting)</w:t>
      </w:r>
    </w:p>
    <w:p w:rsidR="00F3536C" w:rsidRDefault="00F3536C" w:rsidP="00F3536C">
      <w:pPr>
        <w:pStyle w:val="a5"/>
      </w:pPr>
      <w:r>
        <w:tab/>
      </w:r>
      <w:r>
        <w:tab/>
        <w:t>if self.serialConnectionObject == None: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self.printTimeLog("can not make serial connection")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exit()</w:t>
      </w:r>
    </w:p>
    <w:p w:rsidR="00F3536C" w:rsidRDefault="00F3536C" w:rsidP="00F3536C">
      <w:pPr>
        <w:pStyle w:val="a5"/>
      </w:pPr>
    </w:p>
    <w:p w:rsidR="00F3536C" w:rsidRDefault="00F3536C" w:rsidP="00F3536C">
      <w:pPr>
        <w:pStyle w:val="a5"/>
      </w:pPr>
      <w:r>
        <w:tab/>
      </w:r>
      <w:r>
        <w:tab/>
        <w:t>#ArmKit</w:t>
      </w:r>
      <w:r>
        <w:t>와</w:t>
      </w:r>
      <w:r>
        <w:t xml:space="preserve"> </w:t>
      </w:r>
      <w:r>
        <w:t>연결을</w:t>
      </w:r>
      <w:r>
        <w:t xml:space="preserve"> </w:t>
      </w:r>
      <w:r>
        <w:t>시도한다</w:t>
      </w:r>
    </w:p>
    <w:p w:rsidR="00F3536C" w:rsidRDefault="00F3536C" w:rsidP="00F3536C">
      <w:pPr>
        <w:pStyle w:val="a5"/>
      </w:pPr>
      <w:r>
        <w:tab/>
      </w:r>
      <w:r>
        <w:tab/>
        <w:t>self.connectToArmKit()</w:t>
      </w:r>
    </w:p>
    <w:p w:rsidR="00F3536C" w:rsidRDefault="00F3536C" w:rsidP="00F3536C">
      <w:pPr>
        <w:pStyle w:val="a5"/>
      </w:pPr>
      <w:r>
        <w:tab/>
      </w:r>
      <w:r>
        <w:tab/>
      </w:r>
    </w:p>
    <w:p w:rsidR="00F3536C" w:rsidRDefault="00F3536C" w:rsidP="00F3536C">
      <w:pPr>
        <w:pStyle w:val="a5"/>
      </w:pPr>
      <w:r>
        <w:tab/>
      </w:r>
      <w:r>
        <w:tab/>
        <w:t>checkConnectionTime = self.CHECK_CONNECTION_INTERVAL</w:t>
      </w:r>
    </w:p>
    <w:p w:rsidR="00F3536C" w:rsidRDefault="00F3536C" w:rsidP="00F3536C">
      <w:pPr>
        <w:pStyle w:val="a5"/>
      </w:pPr>
      <w:r>
        <w:tab/>
      </w:r>
      <w:r>
        <w:tab/>
        <w:t>msgBuffer = ""</w:t>
      </w:r>
    </w:p>
    <w:p w:rsidR="00F3536C" w:rsidRDefault="00F3536C" w:rsidP="00F3536C">
      <w:pPr>
        <w:pStyle w:val="a5"/>
      </w:pPr>
      <w:r>
        <w:tab/>
      </w:r>
      <w:r>
        <w:tab/>
        <w:t>while true: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 xml:space="preserve">#polling </w:t>
      </w:r>
      <w:r>
        <w:t>부하를</w:t>
      </w:r>
      <w:r>
        <w:t xml:space="preserve"> </w:t>
      </w:r>
      <w:r>
        <w:t>줄이기</w:t>
      </w:r>
      <w:r>
        <w:t xml:space="preserve"> </w:t>
      </w:r>
      <w:r>
        <w:t>위한</w:t>
      </w:r>
      <w:r>
        <w:t xml:space="preserve"> sleep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self.sleep()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#Arm kit</w:t>
      </w:r>
      <w:r>
        <w:t>와</w:t>
      </w:r>
      <w:r>
        <w:t xml:space="preserve"> </w:t>
      </w:r>
      <w:r>
        <w:t>연결을</w:t>
      </w:r>
      <w:r>
        <w:t xml:space="preserve"> </w:t>
      </w:r>
      <w:r>
        <w:t>확인하기위해</w:t>
      </w:r>
      <w:r>
        <w:t xml:space="preserve"> </w:t>
      </w:r>
      <w:r>
        <w:t>일정시간마다</w:t>
      </w:r>
      <w:r>
        <w:t xml:space="preserve"> </w:t>
      </w:r>
      <w:r>
        <w:t>연결메세지를</w:t>
      </w:r>
      <w:r>
        <w:t xml:space="preserve"> </w:t>
      </w:r>
      <w:r>
        <w:t>전송한다</w:t>
      </w:r>
    </w:p>
    <w:p w:rsidR="00F3536C" w:rsidRDefault="00F3536C" w:rsidP="00F3536C">
      <w:pPr>
        <w:pStyle w:val="a5"/>
      </w:pPr>
      <w:r>
        <w:lastRenderedPageBreak/>
        <w:tab/>
      </w:r>
      <w:r>
        <w:tab/>
      </w:r>
      <w:r>
        <w:tab/>
        <w:t>checkConnectionTime -= 1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if checkConnectionTime &lt;= 0: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checkConnectionTime = self.CHECK_CONNECTION_INTERVAL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isOk = self.CheckConnection()</w:t>
      </w:r>
    </w:p>
    <w:p w:rsidR="00CB6F85" w:rsidRDefault="00CB6F85" w:rsidP="00F3536C">
      <w:pPr>
        <w:pStyle w:val="a5"/>
      </w:pPr>
      <w:r>
        <w:tab/>
      </w:r>
      <w:r>
        <w:tab/>
      </w:r>
      <w:r>
        <w:tab/>
      </w:r>
      <w:r>
        <w:tab/>
        <w:t>#</w:t>
      </w:r>
      <w:r>
        <w:rPr>
          <w:rFonts w:hint="eastAsia"/>
        </w:rPr>
        <w:t>ARM kit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끊어지면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연결한다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if isOk: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</w:r>
      <w:r>
        <w:tab/>
        <w:t>self.printTimeLog("check ok")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else 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</w:r>
      <w:r>
        <w:tab/>
        <w:t>self.connectToArmKit()</w:t>
      </w:r>
    </w:p>
    <w:p w:rsidR="00F3536C" w:rsidRDefault="00F3536C" w:rsidP="00F3536C">
      <w:pPr>
        <w:pStyle w:val="a5"/>
      </w:pPr>
    </w:p>
    <w:p w:rsidR="00F3536C" w:rsidRDefault="00F3536C" w:rsidP="00F3536C">
      <w:pPr>
        <w:pStyle w:val="a5"/>
      </w:pPr>
      <w:r>
        <w:tab/>
      </w:r>
      <w:r>
        <w:tab/>
      </w:r>
      <w:r>
        <w:tab/>
        <w:t>#</w:t>
      </w:r>
      <w:r>
        <w:t>수신받은</w:t>
      </w:r>
      <w:r>
        <w:t xml:space="preserve"> </w:t>
      </w:r>
      <w:r>
        <w:t>내용을</w:t>
      </w:r>
      <w:r>
        <w:t xml:space="preserve"> </w:t>
      </w:r>
      <w:r>
        <w:t>버퍼에</w:t>
      </w:r>
      <w:r>
        <w:t xml:space="preserve"> </w:t>
      </w:r>
      <w:r>
        <w:t>추가한다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curReceivedData = self.receiveMsg()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msgBuffer += curReceivedData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#</w:t>
      </w:r>
      <w:r>
        <w:t>수신받은</w:t>
      </w:r>
      <w:r>
        <w:t xml:space="preserve"> </w:t>
      </w:r>
      <w:r>
        <w:t>내용이</w:t>
      </w:r>
      <w:r>
        <w:t xml:space="preserve"> </w:t>
      </w:r>
      <w:r>
        <w:t>존재하지않으면</w:t>
      </w:r>
      <w:r>
        <w:t xml:space="preserve"> </w:t>
      </w:r>
      <w:r>
        <w:t>무시한다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  <w:t>if curReceivedData != "" 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#</w:t>
      </w:r>
      <w:r>
        <w:t>완전한</w:t>
      </w:r>
      <w:r>
        <w:t xml:space="preserve"> </w:t>
      </w:r>
      <w:r>
        <w:t>메세지</w:t>
      </w:r>
      <w:r>
        <w:t xml:space="preserve"> </w:t>
      </w:r>
      <w:r>
        <w:t>포멧이</w:t>
      </w:r>
      <w:r>
        <w:t xml:space="preserve"> </w:t>
      </w:r>
      <w:r>
        <w:t>아니라면</w:t>
      </w:r>
      <w:r>
        <w:t xml:space="preserve"> </w:t>
      </w:r>
      <w:r>
        <w:t>무시한다</w:t>
      </w:r>
      <w:r>
        <w:t xml:space="preserve"> 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tokenList = msgBuffer.split()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if tokenList[-1] != 'end\\n':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</w:r>
      <w:r>
        <w:tab/>
        <w:t>continue;</w:t>
      </w:r>
    </w:p>
    <w:p w:rsidR="00F3536C" w:rsidRDefault="00F3536C" w:rsidP="00F3536C">
      <w:pPr>
        <w:pStyle w:val="a5"/>
      </w:pP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self.printTimeLog("received : %s"%(msgBuffer))</w:t>
      </w:r>
      <w:r>
        <w:tab/>
      </w:r>
    </w:p>
    <w:p w:rsidR="00F3536C" w:rsidRDefault="00F3536C" w:rsidP="00F3536C">
      <w:pPr>
        <w:pStyle w:val="a5"/>
      </w:pPr>
      <w:r>
        <w:tab/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#</w:t>
      </w:r>
      <w:r>
        <w:t>받은</w:t>
      </w:r>
      <w:r>
        <w:t xml:space="preserve"> </w:t>
      </w:r>
      <w:r>
        <w:t>메세지가</w:t>
      </w:r>
      <w:r>
        <w:t xml:space="preserve"> </w:t>
      </w:r>
      <w:r>
        <w:t>인증요청</w:t>
      </w:r>
      <w:r>
        <w:t xml:space="preserve"> </w:t>
      </w:r>
      <w:r>
        <w:t>메세지의</w:t>
      </w:r>
      <w:r>
        <w:t xml:space="preserve"> </w:t>
      </w:r>
      <w:r>
        <w:t>경우에대한</w:t>
      </w:r>
      <w:r>
        <w:t xml:space="preserve"> </w:t>
      </w:r>
      <w:r>
        <w:t>처리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if self.isPemissionMsg(msgBuffer) != false: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</w:r>
      <w:r>
        <w:tab/>
        <w:t>self.responsePermissionMsg(msgBuffer)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msgBuffer = ""</w:t>
      </w:r>
    </w:p>
    <w:p w:rsidR="00F3536C" w:rsidRDefault="00F3536C" w:rsidP="00F3536C">
      <w:pPr>
        <w:pStyle w:val="a5"/>
      </w:pPr>
      <w:r>
        <w:tab/>
      </w:r>
      <w:r>
        <w:tab/>
      </w:r>
      <w:r>
        <w:tab/>
      </w:r>
      <w:r>
        <w:tab/>
        <w:t>continue</w:t>
      </w:r>
      <w:r>
        <w:tab/>
      </w:r>
      <w:r>
        <w:tab/>
      </w:r>
      <w:r>
        <w:tab/>
      </w:r>
      <w:r>
        <w:tab/>
      </w:r>
      <w:r>
        <w:tab/>
      </w:r>
    </w:p>
    <w:p w:rsidR="00F3536C" w:rsidRDefault="00F3536C" w:rsidP="00F3536C">
      <w:pPr>
        <w:pStyle w:val="a5"/>
      </w:pPr>
    </w:p>
    <w:p w:rsidR="00F3536C" w:rsidRDefault="00F3536C" w:rsidP="00F3536C">
      <w:pPr>
        <w:pStyle w:val="a5"/>
      </w:pPr>
      <w:r>
        <w:tab/>
      </w:r>
      <w:r>
        <w:tab/>
        <w:t>self.disconnectToArmKit()</w:t>
      </w:r>
      <w:r>
        <w:tab/>
      </w:r>
    </w:p>
    <w:p w:rsidR="006528E5" w:rsidRPr="00330B4B" w:rsidRDefault="00F3536C" w:rsidP="00F3536C">
      <w:pPr>
        <w:pStyle w:val="a5"/>
      </w:pPr>
      <w:r>
        <w:tab/>
      </w:r>
    </w:p>
    <w:p w:rsidR="00274BCB" w:rsidRDefault="00274BCB" w:rsidP="000B2188">
      <w:pPr>
        <w:pStyle w:val="a8"/>
      </w:pPr>
    </w:p>
    <w:p w:rsidR="0084535A" w:rsidRDefault="00F3536C" w:rsidP="000120AF">
      <w:pPr>
        <w:pStyle w:val="2"/>
      </w:pPr>
      <w:r>
        <w:t xml:space="preserve"> </w:t>
      </w:r>
      <w:r w:rsidR="000120AF">
        <w:rPr>
          <w:rFonts w:hint="eastAsia"/>
        </w:rPr>
        <w:t>F</w:t>
      </w:r>
      <w:r w:rsidR="00823A13">
        <w:t xml:space="preserve">lask </w:t>
      </w:r>
      <w:r w:rsidR="00BE315B">
        <w:rPr>
          <w:rFonts w:hint="eastAsia"/>
        </w:rPr>
        <w:t xml:space="preserve">web </w:t>
      </w:r>
      <w:r w:rsidR="00823A13">
        <w:t>S</w:t>
      </w:r>
      <w:r w:rsidR="0084535A" w:rsidRPr="000120AF">
        <w:t>erver part</w:t>
      </w:r>
    </w:p>
    <w:p w:rsidR="00C54F30" w:rsidRDefault="00B179C8" w:rsidP="00C54F30">
      <w:pPr>
        <w:pStyle w:val="a8"/>
      </w:pPr>
      <w:r>
        <w:t xml:space="preserve"> </w:t>
      </w:r>
      <w:r w:rsidR="00C54F30" w:rsidRPr="00040F94">
        <w:t>Flask</w:t>
      </w:r>
      <w:r w:rsidR="00033C9A" w:rsidRPr="00040F94">
        <w:t xml:space="preserve"> </w:t>
      </w:r>
      <w:r w:rsidR="00033C9A" w:rsidRPr="00040F94">
        <w:rPr>
          <w:rFonts w:hint="eastAsia"/>
        </w:rPr>
        <w:t>웹</w:t>
      </w:r>
      <w:r w:rsidR="00C54F30" w:rsidRPr="00040F94">
        <w:rPr>
          <w:rFonts w:hint="eastAsia"/>
        </w:rPr>
        <w:t>서버 파트이다.</w:t>
      </w:r>
      <w:r w:rsidR="001B73E8" w:rsidRPr="00040F94">
        <w:t xml:space="preserve"> </w:t>
      </w:r>
      <w:r w:rsidR="001B73E8" w:rsidRPr="00040F94">
        <w:rPr>
          <w:rFonts w:hint="eastAsia"/>
        </w:rPr>
        <w:t>웹에서 사용자의 락커 생성 및 반납 과 비밀번호 확인할 수 있는 페이지를 제공한다</w:t>
      </w:r>
      <w:r w:rsidR="00232144" w:rsidRPr="00040F94">
        <w:rPr>
          <w:rFonts w:hint="eastAsia"/>
        </w:rPr>
        <w:t>.</w:t>
      </w:r>
      <w:r w:rsidR="00232144" w:rsidRPr="00040F94">
        <w:t xml:space="preserve"> </w:t>
      </w:r>
      <w:r w:rsidR="00C53B54" w:rsidRPr="00040F94">
        <w:t xml:space="preserve">Python </w:t>
      </w:r>
      <w:r w:rsidR="00C53B54" w:rsidRPr="00040F94">
        <w:rPr>
          <w:rFonts w:hint="eastAsia"/>
        </w:rPr>
        <w:t xml:space="preserve">ARM kit </w:t>
      </w:r>
      <w:r w:rsidR="00C53B54" w:rsidRPr="00040F94">
        <w:t>server</w:t>
      </w:r>
      <w:r w:rsidR="00C53B54" w:rsidRPr="00040F94">
        <w:rPr>
          <w:rFonts w:hint="eastAsia"/>
        </w:rPr>
        <w:t xml:space="preserve">와 </w:t>
      </w:r>
      <w:r w:rsidR="00596B3E" w:rsidRPr="00040F94">
        <w:rPr>
          <w:rFonts w:hint="eastAsia"/>
        </w:rPr>
        <w:t>F</w:t>
      </w:r>
      <w:r w:rsidR="00596B3E" w:rsidRPr="00040F94">
        <w:t xml:space="preserve">lask </w:t>
      </w:r>
      <w:r w:rsidR="00596B3E" w:rsidRPr="00040F94">
        <w:rPr>
          <w:rFonts w:hint="eastAsia"/>
        </w:rPr>
        <w:t xml:space="preserve">web </w:t>
      </w:r>
      <w:r w:rsidR="00596B3E" w:rsidRPr="00040F94">
        <w:t>Server</w:t>
      </w:r>
      <w:r w:rsidR="00596B3E" w:rsidRPr="00040F94">
        <w:rPr>
          <w:rFonts w:hint="eastAsia"/>
        </w:rPr>
        <w:t xml:space="preserve">가 </w:t>
      </w:r>
      <w:r w:rsidR="00C53B54" w:rsidRPr="00040F94">
        <w:rPr>
          <w:rFonts w:hint="eastAsia"/>
        </w:rPr>
        <w:t xml:space="preserve">동시에 </w:t>
      </w:r>
      <w:r w:rsidR="0059359C" w:rsidRPr="00040F94">
        <w:rPr>
          <w:rFonts w:hint="eastAsia"/>
        </w:rPr>
        <w:t xml:space="preserve">실행 </w:t>
      </w:r>
      <w:r w:rsidRPr="00040F94">
        <w:rPr>
          <w:rFonts w:hint="eastAsia"/>
        </w:rPr>
        <w:t>되어야</w:t>
      </w:r>
      <w:r w:rsidR="006D50EA" w:rsidRPr="00040F94">
        <w:rPr>
          <w:rFonts w:hint="eastAsia"/>
        </w:rPr>
        <w:t>하기</w:t>
      </w:r>
      <w:r w:rsidR="00C53B54" w:rsidRPr="00040F94">
        <w:rPr>
          <w:rFonts w:hint="eastAsia"/>
        </w:rPr>
        <w:t xml:space="preserve"> 때문에 </w:t>
      </w:r>
      <w:r w:rsidR="00CE71CC" w:rsidRPr="00040F94">
        <w:rPr>
          <w:rFonts w:hint="eastAsia"/>
        </w:rPr>
        <w:t>두</w:t>
      </w:r>
      <w:r w:rsidR="00C33883" w:rsidRPr="00040F94">
        <w:rPr>
          <w:rFonts w:hint="eastAsia"/>
        </w:rPr>
        <w:t xml:space="preserve"> </w:t>
      </w:r>
      <w:r w:rsidR="00CE71CC" w:rsidRPr="00040F94">
        <w:rPr>
          <w:rFonts w:hint="eastAsia"/>
        </w:rPr>
        <w:t>개의 스레드에서 실행되도록</w:t>
      </w:r>
      <w:r w:rsidR="00376A28" w:rsidRPr="00040F94">
        <w:rPr>
          <w:rFonts w:hint="eastAsia"/>
        </w:rPr>
        <w:t xml:space="preserve"> 하였다</w:t>
      </w:r>
      <w:r w:rsidR="00CE71CC" w:rsidRPr="00040F94">
        <w:rPr>
          <w:rFonts w:hint="eastAsia"/>
        </w:rPr>
        <w:t>.</w:t>
      </w:r>
    </w:p>
    <w:p w:rsidR="00274BCB" w:rsidRDefault="00274BCB" w:rsidP="00C54F30">
      <w:pPr>
        <w:pStyle w:val="a8"/>
      </w:pPr>
    </w:p>
    <w:p w:rsidR="00596B3E" w:rsidRDefault="00596B3E" w:rsidP="00596B3E">
      <w:pPr>
        <w:pStyle w:val="3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락커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274BCB" w:rsidRDefault="008C1285" w:rsidP="00F3536C">
      <w:pPr>
        <w:pStyle w:val="a5"/>
      </w:pPr>
      <w:r>
        <w:t>##</w:t>
      </w: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요청한</w:t>
      </w:r>
      <w:r>
        <w:t xml:space="preserve"> </w:t>
      </w:r>
      <w:r>
        <w:rPr>
          <w:rFonts w:hint="eastAsia"/>
        </w:rPr>
        <w:t>락커</w:t>
      </w:r>
      <w:r>
        <w:t xml:space="preserve"> </w:t>
      </w:r>
      <w:r>
        <w:rPr>
          <w:rFonts w:hint="eastAsia"/>
        </w:rPr>
        <w:t>사용</w:t>
      </w:r>
      <w:r>
        <w:t xml:space="preserve"> </w:t>
      </w:r>
      <w:r>
        <w:rPr>
          <w:rFonts w:hint="eastAsia"/>
        </w:rPr>
        <w:t>신청을</w:t>
      </w:r>
      <w:r>
        <w:t xml:space="preserve"> </w:t>
      </w:r>
      <w:r>
        <w:rPr>
          <w:rFonts w:hint="eastAsia"/>
        </w:rPr>
        <w:t>처리한다</w:t>
      </w:r>
    </w:p>
    <w:p w:rsidR="008C6B5D" w:rsidRPr="008C6B5D" w:rsidRDefault="008C6B5D" w:rsidP="00F3536C">
      <w:pPr>
        <w:pStyle w:val="a5"/>
      </w:pPr>
      <w:r>
        <w:rPr>
          <w:rFonts w:hint="eastAsia"/>
        </w:rPr>
        <w:t>#</w:t>
      </w:r>
      <w:r>
        <w:t>#</w:t>
      </w:r>
      <w:r>
        <w:rPr>
          <w:rFonts w:hint="eastAsia"/>
        </w:rPr>
        <w:t>락커의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랜덤으로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 xml:space="preserve"> </w:t>
      </w:r>
      <w:r>
        <w:rPr>
          <w:rFonts w:hint="eastAsia"/>
        </w:rPr>
        <w:t>락커를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</w:p>
    <w:p w:rsidR="00274BCB" w:rsidRPr="00C54F30" w:rsidRDefault="00274BCB" w:rsidP="00F3536C">
      <w:pPr>
        <w:pStyle w:val="a5"/>
      </w:pPr>
      <w:r w:rsidRPr="00C54F30">
        <w:t>@app.route('/checkMakeNewLocker', methods = ['post'] )</w:t>
      </w:r>
    </w:p>
    <w:p w:rsidR="00274BCB" w:rsidRPr="00C54F30" w:rsidRDefault="00274BCB" w:rsidP="00F3536C">
      <w:pPr>
        <w:pStyle w:val="a5"/>
      </w:pPr>
      <w:r w:rsidRPr="00C54F30">
        <w:t>def checkMakeNewLocker():</w:t>
      </w:r>
    </w:p>
    <w:p w:rsidR="00274BCB" w:rsidRPr="00C54F30" w:rsidRDefault="00274BCB" w:rsidP="00F3536C">
      <w:pPr>
        <w:pStyle w:val="a5"/>
      </w:pPr>
      <w:r w:rsidRPr="00C54F30">
        <w:tab/>
        <w:t>userId = request.form['id']</w:t>
      </w:r>
    </w:p>
    <w:p w:rsidR="00274BCB" w:rsidRDefault="00274BCB" w:rsidP="00F3536C">
      <w:pPr>
        <w:pStyle w:val="a5"/>
      </w:pPr>
      <w:r w:rsidRPr="00C54F30">
        <w:tab/>
        <w:t>lockerNumber = request.form['lockerNumber']</w:t>
      </w:r>
    </w:p>
    <w:p w:rsidR="00CB6F85" w:rsidRPr="00CB6F85" w:rsidRDefault="00CB6F85" w:rsidP="00F3536C">
      <w:pPr>
        <w:pStyle w:val="a5"/>
      </w:pPr>
      <w:r>
        <w:tab/>
        <w:t>#</w:t>
      </w:r>
      <w:r>
        <w:rPr>
          <w:rFonts w:hint="eastAsia"/>
        </w:rPr>
        <w:t>락커의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랜덤으로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 </w:t>
      </w:r>
      <w:r>
        <w:rPr>
          <w:rFonts w:hint="eastAsia"/>
        </w:rPr>
        <w:t>신청한</w:t>
      </w:r>
      <w:r>
        <w:rPr>
          <w:rFonts w:hint="eastAsia"/>
        </w:rPr>
        <w:t xml:space="preserve"> </w:t>
      </w:r>
      <w:r>
        <w:rPr>
          <w:rFonts w:hint="eastAsia"/>
        </w:rPr>
        <w:t>아이디에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락커를</w:t>
      </w:r>
      <w:r>
        <w:rPr>
          <w:rFonts w:hint="eastAsia"/>
        </w:rPr>
        <w:t xml:space="preserve"> </w:t>
      </w:r>
      <w:r>
        <w:rPr>
          <w:rFonts w:hint="eastAsia"/>
        </w:rPr>
        <w:t>배정한다</w:t>
      </w:r>
    </w:p>
    <w:p w:rsidR="00274BCB" w:rsidRPr="00C54F30" w:rsidRDefault="00274BCB" w:rsidP="00F3536C">
      <w:pPr>
        <w:pStyle w:val="a5"/>
      </w:pPr>
      <w:r w:rsidRPr="00C54F30">
        <w:tab/>
        <w:t>lockerPassword = "%04d"%(random.randint(0,9999))</w:t>
      </w:r>
    </w:p>
    <w:p w:rsidR="00274BCB" w:rsidRPr="00C54F30" w:rsidRDefault="00274BCB" w:rsidP="00F3536C">
      <w:pPr>
        <w:pStyle w:val="a5"/>
      </w:pPr>
      <w:r w:rsidRPr="00C54F30">
        <w:lastRenderedPageBreak/>
        <w:tab/>
        <w:t xml:space="preserve">lockerDB[str(lockerNumber)] = { "userID" : userId , "lockerPassword" : lockerPassword } </w:t>
      </w:r>
    </w:p>
    <w:p w:rsidR="00274BCB" w:rsidRPr="00C54F30" w:rsidRDefault="00274BCB" w:rsidP="00F3536C">
      <w:pPr>
        <w:pStyle w:val="a5"/>
      </w:pPr>
      <w:r w:rsidRPr="00C54F30">
        <w:tab/>
        <w:t>return redirect(url_for("completeMakeNewLockerPage", userId = userId))</w:t>
      </w:r>
      <w:r w:rsidRPr="00C54F30">
        <w:tab/>
      </w:r>
    </w:p>
    <w:p w:rsidR="00274BCB" w:rsidRDefault="00274BCB" w:rsidP="000B2188">
      <w:pPr>
        <w:pStyle w:val="a8"/>
      </w:pPr>
    </w:p>
    <w:p w:rsidR="003B34EE" w:rsidRDefault="00596B3E" w:rsidP="00596B3E">
      <w:pPr>
        <w:pStyle w:val="3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락커</w:t>
      </w:r>
      <w:r>
        <w:rPr>
          <w:rFonts w:hint="eastAsia"/>
        </w:rPr>
        <w:t xml:space="preserve"> </w:t>
      </w:r>
      <w:r>
        <w:rPr>
          <w:rFonts w:hint="eastAsia"/>
        </w:rPr>
        <w:t>반납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:rsidR="003B34EE" w:rsidRPr="00E40737" w:rsidRDefault="00E40737" w:rsidP="00F3536C">
      <w:pPr>
        <w:pStyle w:val="a5"/>
      </w:pPr>
      <w:r>
        <w:t>##</w:t>
      </w:r>
      <w:r>
        <w:rPr>
          <w:rFonts w:hint="eastAsia"/>
        </w:rPr>
        <w:t>사용한</w:t>
      </w:r>
      <w:r>
        <w:t xml:space="preserve"> </w:t>
      </w:r>
      <w:r>
        <w:rPr>
          <w:rFonts w:hint="eastAsia"/>
        </w:rPr>
        <w:t>락커를</w:t>
      </w:r>
      <w:r>
        <w:t xml:space="preserve"> </w:t>
      </w:r>
      <w:r>
        <w:rPr>
          <w:rFonts w:hint="eastAsia"/>
        </w:rPr>
        <w:t>반납한다</w:t>
      </w:r>
    </w:p>
    <w:p w:rsidR="00274BCB" w:rsidRPr="00C54F30" w:rsidRDefault="00274BCB" w:rsidP="00F3536C">
      <w:pPr>
        <w:pStyle w:val="a5"/>
      </w:pPr>
      <w:r w:rsidRPr="00C54F30">
        <w:t>@app.route('/returnLocker', methods = ['POST', 'GET'])</w:t>
      </w:r>
    </w:p>
    <w:p w:rsidR="00274BCB" w:rsidRPr="00C54F30" w:rsidRDefault="00274BCB" w:rsidP="00F3536C">
      <w:pPr>
        <w:pStyle w:val="a5"/>
      </w:pPr>
      <w:r w:rsidRPr="00C54F30">
        <w:t>def returnLocker():</w:t>
      </w:r>
    </w:p>
    <w:p w:rsidR="00274BCB" w:rsidRDefault="00274BCB" w:rsidP="00F3536C">
      <w:pPr>
        <w:pStyle w:val="a5"/>
      </w:pPr>
      <w:r w:rsidRPr="00C54F30">
        <w:tab/>
        <w:t>userId = request.form["userId"]</w:t>
      </w:r>
    </w:p>
    <w:p w:rsidR="00274BCB" w:rsidRDefault="00274BCB" w:rsidP="00F3536C">
      <w:pPr>
        <w:pStyle w:val="a5"/>
      </w:pPr>
      <w:r w:rsidRPr="00C54F30">
        <w:tab/>
        <w:t>lockerNumber = request.form["lockerNumber"]</w:t>
      </w:r>
    </w:p>
    <w:p w:rsidR="00D001B7" w:rsidRPr="00C54F30" w:rsidRDefault="00D001B7" w:rsidP="00F3536C">
      <w:pPr>
        <w:pStyle w:val="a5"/>
      </w:pPr>
      <w:r>
        <w:tab/>
        <w:t>#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락커를</w:t>
      </w:r>
      <w:r>
        <w:rPr>
          <w:rFonts w:hint="eastAsia"/>
        </w:rPr>
        <w:t xml:space="preserve"> </w:t>
      </w:r>
      <w:r>
        <w:rPr>
          <w:rFonts w:hint="eastAsia"/>
        </w:rPr>
        <w:t>반납시킨다</w:t>
      </w:r>
    </w:p>
    <w:p w:rsidR="00274BCB" w:rsidRPr="00C54F30" w:rsidRDefault="00274BCB" w:rsidP="00F3536C">
      <w:pPr>
        <w:pStyle w:val="a5"/>
      </w:pPr>
      <w:r w:rsidRPr="00C54F30">
        <w:tab/>
        <w:t>lockerDB[ lockerNumber ] = None</w:t>
      </w:r>
    </w:p>
    <w:p w:rsidR="00274BCB" w:rsidRPr="00C54F30" w:rsidRDefault="00274BCB" w:rsidP="00F3536C">
      <w:pPr>
        <w:pStyle w:val="a5"/>
      </w:pPr>
      <w:r w:rsidRPr="00C54F30">
        <w:tab/>
        <w:t>if userId == "root":</w:t>
      </w:r>
    </w:p>
    <w:p w:rsidR="00274BCB" w:rsidRPr="00C54F30" w:rsidRDefault="00274BCB" w:rsidP="00F3536C">
      <w:pPr>
        <w:pStyle w:val="a5"/>
      </w:pPr>
      <w:r w:rsidRPr="00C54F30">
        <w:tab/>
      </w:r>
      <w:r w:rsidRPr="00C54F30">
        <w:tab/>
        <w:t>return redirect(url_for('rootMainPage', id = userId))</w:t>
      </w:r>
    </w:p>
    <w:p w:rsidR="00274BCB" w:rsidRPr="00C54F30" w:rsidRDefault="00274BCB" w:rsidP="00F3536C">
      <w:pPr>
        <w:pStyle w:val="a5"/>
      </w:pPr>
      <w:r w:rsidRPr="00C54F30">
        <w:tab/>
        <w:t>else :</w:t>
      </w:r>
    </w:p>
    <w:p w:rsidR="00596B3E" w:rsidRDefault="00274BCB" w:rsidP="00F3536C">
      <w:pPr>
        <w:pStyle w:val="a5"/>
      </w:pPr>
      <w:r w:rsidRPr="00C54F30">
        <w:tab/>
      </w:r>
      <w:r w:rsidRPr="00C54F30">
        <w:tab/>
        <w:t>return redirect(url_for('userMainPage', id = userId))</w:t>
      </w:r>
    </w:p>
    <w:p w:rsidR="000B2188" w:rsidRDefault="000B2188" w:rsidP="000B2188">
      <w:pPr>
        <w:pStyle w:val="a8"/>
      </w:pPr>
    </w:p>
    <w:p w:rsidR="0059359C" w:rsidRDefault="00596B3E" w:rsidP="00596B3E">
      <w:pPr>
        <w:pStyle w:val="3"/>
      </w:pPr>
      <w:r>
        <w:t xml:space="preserve">Python </w:t>
      </w:r>
      <w:r>
        <w:rPr>
          <w:rFonts w:hint="eastAsia"/>
        </w:rPr>
        <w:t xml:space="preserve">ARM kit </w:t>
      </w:r>
      <w:r>
        <w:t>server</w:t>
      </w:r>
      <w:r>
        <w:rPr>
          <w:rFonts w:hint="eastAsia"/>
        </w:rPr>
        <w:t>와</w:t>
      </w:r>
      <w:r>
        <w:rPr>
          <w:rFonts w:hint="eastAsia"/>
        </w:rPr>
        <w:t xml:space="preserve"> F</w:t>
      </w:r>
      <w:r>
        <w:t xml:space="preserve">lask </w:t>
      </w:r>
      <w:r>
        <w:rPr>
          <w:rFonts w:hint="eastAsia"/>
        </w:rPr>
        <w:t xml:space="preserve">web </w:t>
      </w:r>
      <w:r>
        <w:t>Server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스레드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:rsidR="003B34EE" w:rsidRPr="008C6B5D" w:rsidRDefault="003B34EE" w:rsidP="00F3536C">
      <w:pPr>
        <w:pStyle w:val="a5"/>
      </w:pPr>
      <w:r w:rsidRPr="008C6B5D">
        <w:t>##</w:t>
      </w:r>
      <w:r w:rsidR="008C6B5D">
        <w:t xml:space="preserve">flask </w:t>
      </w:r>
      <w:r w:rsidRPr="008C6B5D">
        <w:rPr>
          <w:rFonts w:hint="eastAsia"/>
        </w:rPr>
        <w:t>웹서버와</w:t>
      </w:r>
      <w:r w:rsidRPr="008C6B5D">
        <w:rPr>
          <w:rFonts w:hint="eastAsia"/>
        </w:rPr>
        <w:t xml:space="preserve"> </w:t>
      </w:r>
      <w:r w:rsidR="008C6B5D">
        <w:rPr>
          <w:rFonts w:hint="eastAsia"/>
        </w:rPr>
        <w:t xml:space="preserve">python </w:t>
      </w:r>
      <w:r w:rsidR="008C6B5D">
        <w:rPr>
          <w:rFonts w:hint="eastAsia"/>
        </w:rPr>
        <w:t>서버를</w:t>
      </w:r>
      <w:r w:rsidR="008C6B5D">
        <w:rPr>
          <w:rFonts w:hint="eastAsia"/>
        </w:rPr>
        <w:t xml:space="preserve"> </w:t>
      </w:r>
      <w:r w:rsidR="008C6B5D">
        <w:rPr>
          <w:rFonts w:hint="eastAsia"/>
        </w:rPr>
        <w:t>동시에</w:t>
      </w:r>
      <w:r w:rsidR="008C6B5D">
        <w:rPr>
          <w:rFonts w:hint="eastAsia"/>
        </w:rPr>
        <w:t xml:space="preserve"> </w:t>
      </w:r>
      <w:r w:rsidR="008C6B5D">
        <w:rPr>
          <w:rFonts w:hint="eastAsia"/>
        </w:rPr>
        <w:t>실행</w:t>
      </w:r>
      <w:r w:rsidRPr="008C6B5D">
        <w:rPr>
          <w:rFonts w:hint="eastAsia"/>
        </w:rPr>
        <w:t>하기위해</w:t>
      </w:r>
      <w:r w:rsidRPr="008C6B5D">
        <w:rPr>
          <w:rFonts w:hint="eastAsia"/>
        </w:rPr>
        <w:t xml:space="preserve"> </w:t>
      </w:r>
      <w:r w:rsidRPr="008C6B5D">
        <w:rPr>
          <w:rFonts w:hint="eastAsia"/>
        </w:rPr>
        <w:t>두개의</w:t>
      </w:r>
      <w:r w:rsidRPr="008C6B5D">
        <w:rPr>
          <w:rFonts w:hint="eastAsia"/>
        </w:rPr>
        <w:t xml:space="preserve"> </w:t>
      </w:r>
      <w:r w:rsidRPr="008C6B5D">
        <w:rPr>
          <w:rFonts w:hint="eastAsia"/>
        </w:rPr>
        <w:t>스레드로</w:t>
      </w:r>
      <w:r w:rsidRPr="008C6B5D">
        <w:rPr>
          <w:rFonts w:hint="eastAsia"/>
        </w:rPr>
        <w:t xml:space="preserve"> </w:t>
      </w:r>
      <w:r w:rsidR="008C6B5D">
        <w:rPr>
          <w:rFonts w:hint="eastAsia"/>
        </w:rPr>
        <w:t>만들어</w:t>
      </w:r>
      <w:r w:rsidR="008C6B5D">
        <w:rPr>
          <w:rFonts w:hint="eastAsia"/>
        </w:rPr>
        <w:t xml:space="preserve"> </w:t>
      </w:r>
      <w:r w:rsidR="008C6B5D">
        <w:rPr>
          <w:rFonts w:hint="eastAsia"/>
        </w:rPr>
        <w:t>실행한다</w:t>
      </w:r>
    </w:p>
    <w:p w:rsidR="00274BCB" w:rsidRPr="00C54F30" w:rsidRDefault="00274BCB" w:rsidP="00F3536C">
      <w:pPr>
        <w:pStyle w:val="a5"/>
      </w:pPr>
      <w:r w:rsidRPr="00C54F30">
        <w:t>if __name__ == "__main__":</w:t>
      </w:r>
    </w:p>
    <w:p w:rsidR="00274BCB" w:rsidRPr="00C54F30" w:rsidRDefault="00274BCB" w:rsidP="00F3536C">
      <w:pPr>
        <w:pStyle w:val="a5"/>
      </w:pPr>
      <w:r w:rsidRPr="00C54F30">
        <w:tab/>
        <w:t>initLockerDb()</w:t>
      </w:r>
    </w:p>
    <w:p w:rsidR="00274BCB" w:rsidRPr="00C54F30" w:rsidRDefault="00274BCB" w:rsidP="00F3536C">
      <w:pPr>
        <w:pStyle w:val="a5"/>
      </w:pPr>
      <w:r w:rsidRPr="00C54F30">
        <w:tab/>
        <w:t>try:</w:t>
      </w:r>
    </w:p>
    <w:p w:rsidR="00274BCB" w:rsidRPr="00C54F30" w:rsidRDefault="00274BCB" w:rsidP="00F3536C">
      <w:pPr>
        <w:pStyle w:val="a5"/>
      </w:pPr>
      <w:r w:rsidRPr="00C54F30">
        <w:tab/>
      </w:r>
      <w:r w:rsidRPr="00C54F30">
        <w:tab/>
        <w:t>threadList = []</w:t>
      </w:r>
    </w:p>
    <w:p w:rsidR="00274BCB" w:rsidRDefault="00274BCB" w:rsidP="00F3536C">
      <w:pPr>
        <w:pStyle w:val="a5"/>
      </w:pPr>
      <w:r w:rsidRPr="00C54F30">
        <w:tab/>
      </w:r>
      <w:r w:rsidRPr="00C54F30">
        <w:tab/>
        <w:t>armServer = arm_m3_kit_server.arm_m3_kit_server()</w:t>
      </w:r>
    </w:p>
    <w:p w:rsidR="002A6C1C" w:rsidRPr="00C54F30" w:rsidRDefault="002A6C1C" w:rsidP="00F3536C">
      <w:pPr>
        <w:pStyle w:val="a5"/>
      </w:pPr>
      <w:r>
        <w:tab/>
      </w:r>
      <w:r>
        <w:tab/>
        <w:t xml:space="preserve">#Python </w:t>
      </w:r>
      <w:r>
        <w:rPr>
          <w:rFonts w:hint="eastAsia"/>
        </w:rPr>
        <w:t>ARM kit server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스레드를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</w:p>
    <w:p w:rsidR="00274BCB" w:rsidRPr="00C54F30" w:rsidRDefault="00274BCB" w:rsidP="00F3536C">
      <w:pPr>
        <w:pStyle w:val="a5"/>
      </w:pPr>
      <w:r w:rsidRPr="00C54F30">
        <w:tab/>
      </w:r>
      <w:r w:rsidRPr="00C54F30">
        <w:tab/>
        <w:t>thArmServer = threading.Thread(target = armServer.main, kwargs={'_lockerDB': lockerDB} )</w:t>
      </w:r>
    </w:p>
    <w:p w:rsidR="00274BCB" w:rsidRDefault="00274BCB" w:rsidP="00F3536C">
      <w:pPr>
        <w:pStyle w:val="a5"/>
      </w:pPr>
      <w:r w:rsidRPr="00C54F30">
        <w:tab/>
      </w:r>
      <w:r w:rsidRPr="00C54F30">
        <w:tab/>
        <w:t>thArmServer.start()</w:t>
      </w:r>
    </w:p>
    <w:p w:rsidR="002A6C1C" w:rsidRPr="00C54F30" w:rsidRDefault="002A6C1C" w:rsidP="00F3536C">
      <w:pPr>
        <w:pStyle w:val="a5"/>
      </w:pPr>
      <w:r>
        <w:tab/>
      </w:r>
      <w:r>
        <w:tab/>
        <w:t>#</w:t>
      </w:r>
      <w:r>
        <w:rPr>
          <w:rFonts w:hint="eastAsia"/>
        </w:rPr>
        <w:t>F</w:t>
      </w:r>
      <w:r>
        <w:t xml:space="preserve">lask </w:t>
      </w:r>
      <w:r>
        <w:rPr>
          <w:rFonts w:hint="eastAsia"/>
        </w:rPr>
        <w:t xml:space="preserve">web </w:t>
      </w:r>
      <w:r>
        <w:t>Server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스레드를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</w:p>
    <w:p w:rsidR="00274BCB" w:rsidRPr="00C54F30" w:rsidRDefault="003B34EE" w:rsidP="00F3536C">
      <w:pPr>
        <w:pStyle w:val="a5"/>
      </w:pPr>
      <w:r>
        <w:tab/>
      </w:r>
      <w:r>
        <w:tab/>
      </w:r>
      <w:r w:rsidR="00274BCB" w:rsidRPr="00C54F30">
        <w:t>thFlaskServer = threading.Thread(target = app.run, args = ('192.168.0.2', 8080) )</w:t>
      </w:r>
    </w:p>
    <w:p w:rsidR="00274BCB" w:rsidRPr="00C54F30" w:rsidRDefault="00274BCB" w:rsidP="00F3536C">
      <w:pPr>
        <w:pStyle w:val="a5"/>
      </w:pPr>
      <w:r w:rsidRPr="00C54F30">
        <w:tab/>
      </w:r>
      <w:r w:rsidRPr="00C54F30">
        <w:tab/>
        <w:t>thFlaskServer.start()</w:t>
      </w:r>
    </w:p>
    <w:p w:rsidR="00274BCB" w:rsidRPr="00C54F30" w:rsidRDefault="00274BCB" w:rsidP="00F3536C">
      <w:pPr>
        <w:pStyle w:val="a5"/>
      </w:pPr>
      <w:r w:rsidRPr="00C54F30">
        <w:tab/>
      </w:r>
      <w:r w:rsidRPr="00C54F30">
        <w:tab/>
        <w:t>threadList +=[thArmServer, thFlaskServer]</w:t>
      </w:r>
    </w:p>
    <w:p w:rsidR="00274BCB" w:rsidRPr="00C54F30" w:rsidRDefault="00274BCB" w:rsidP="00F3536C">
      <w:pPr>
        <w:pStyle w:val="a5"/>
      </w:pPr>
      <w:r w:rsidRPr="00C54F30">
        <w:tab/>
      </w:r>
    </w:p>
    <w:p w:rsidR="00274BCB" w:rsidRPr="00C54F30" w:rsidRDefault="00274BCB" w:rsidP="00F3536C">
      <w:pPr>
        <w:pStyle w:val="a5"/>
      </w:pPr>
      <w:r w:rsidRPr="00C54F30">
        <w:tab/>
      </w:r>
      <w:r w:rsidRPr="00C54F30">
        <w:tab/>
        <w:t>for t in threadList:</w:t>
      </w:r>
    </w:p>
    <w:p w:rsidR="00274BCB" w:rsidRPr="00C54F30" w:rsidRDefault="00274BCB" w:rsidP="00F3536C">
      <w:pPr>
        <w:pStyle w:val="a5"/>
      </w:pPr>
      <w:r w:rsidRPr="00C54F30">
        <w:tab/>
      </w:r>
      <w:r w:rsidRPr="00C54F30">
        <w:tab/>
      </w:r>
      <w:r w:rsidRPr="00C54F30">
        <w:tab/>
        <w:t>t.join()</w:t>
      </w:r>
    </w:p>
    <w:p w:rsidR="00274BCB" w:rsidRPr="00C54F30" w:rsidRDefault="00274BCB" w:rsidP="00F3536C">
      <w:pPr>
        <w:pStyle w:val="a5"/>
      </w:pPr>
      <w:r w:rsidRPr="00C54F30">
        <w:tab/>
        <w:t>except:</w:t>
      </w:r>
    </w:p>
    <w:p w:rsidR="00274BCB" w:rsidRDefault="00274BCB" w:rsidP="00F3536C">
      <w:pPr>
        <w:pStyle w:val="a5"/>
      </w:pPr>
      <w:r w:rsidRPr="00C54F30">
        <w:tab/>
      </w:r>
      <w:r w:rsidRPr="00C54F30">
        <w:tab/>
        <w:t>traceback.print_exc(file = sys.stdout)</w:t>
      </w:r>
      <w:r>
        <w:tab/>
      </w:r>
    </w:p>
    <w:p w:rsidR="00823A13" w:rsidRPr="00823A13" w:rsidRDefault="00823A13" w:rsidP="00823A13">
      <w:pPr>
        <w:pStyle w:val="a0"/>
      </w:pPr>
    </w:p>
    <w:p w:rsidR="0084535A" w:rsidRDefault="0084535A" w:rsidP="0084535A">
      <w:pPr>
        <w:pStyle w:val="a8"/>
        <w:rPr>
          <w:rFonts w:cs="돋움체"/>
          <w:color w:val="000000"/>
          <w:kern w:val="0"/>
          <w:sz w:val="19"/>
          <w:szCs w:val="19"/>
        </w:rPr>
      </w:pPr>
    </w:p>
    <w:p w:rsidR="000B2188" w:rsidRDefault="000B2188" w:rsidP="000B2188">
      <w:pPr>
        <w:pStyle w:val="a0"/>
      </w:pPr>
    </w:p>
    <w:p w:rsidR="000B2188" w:rsidRDefault="000B2188" w:rsidP="000B2188">
      <w:pPr>
        <w:pStyle w:val="a0"/>
      </w:pPr>
    </w:p>
    <w:p w:rsidR="000B2188" w:rsidRDefault="000B2188" w:rsidP="000B2188">
      <w:pPr>
        <w:pStyle w:val="a0"/>
      </w:pPr>
    </w:p>
    <w:p w:rsidR="000B2188" w:rsidRDefault="000B2188" w:rsidP="000B2188">
      <w:pPr>
        <w:pStyle w:val="a0"/>
      </w:pPr>
    </w:p>
    <w:p w:rsidR="000B2188" w:rsidRDefault="000B2188" w:rsidP="000B2188">
      <w:pPr>
        <w:pStyle w:val="a0"/>
      </w:pPr>
    </w:p>
    <w:p w:rsidR="000B2188" w:rsidRDefault="000B2188" w:rsidP="000B2188">
      <w:pPr>
        <w:pStyle w:val="1"/>
      </w:pPr>
      <w:r>
        <w:lastRenderedPageBreak/>
        <w:t>Flow Chart</w:t>
      </w:r>
    </w:p>
    <w:p w:rsidR="0084535A" w:rsidRDefault="00025F3C" w:rsidP="00025F3C">
      <w:pPr>
        <w:pStyle w:val="2"/>
      </w:pPr>
      <w:r>
        <w:t>ARM kit main Flow chart</w:t>
      </w:r>
    </w:p>
    <w:p w:rsidR="003072FF" w:rsidRDefault="00025F3C" w:rsidP="0084535A">
      <w:pPr>
        <w:pStyle w:val="a0"/>
      </w:pPr>
      <w:r>
        <w:rPr>
          <w:noProof/>
        </w:rPr>
        <w:drawing>
          <wp:inline distT="0" distB="0" distL="0" distR="0" wp14:anchorId="13193245" wp14:editId="48AA422E">
            <wp:extent cx="3339374" cy="198317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43" t="36749" r="40155" b="24501"/>
                    <a:stretch/>
                  </pic:blipFill>
                  <pic:spPr bwMode="auto">
                    <a:xfrm>
                      <a:off x="0" y="0"/>
                      <a:ext cx="3349700" cy="198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799" w:rsidRDefault="003072FF" w:rsidP="00F3536C">
      <w:pPr>
        <w:pStyle w:val="2"/>
      </w:pPr>
      <w:r>
        <w:t>T</w:t>
      </w:r>
      <w:r>
        <w:rPr>
          <w:rFonts w:hint="eastAsia"/>
        </w:rPr>
        <w:t>imer0</w:t>
      </w:r>
      <w:r>
        <w:t xml:space="preserve"> flow chart</w:t>
      </w:r>
    </w:p>
    <w:p w:rsidR="005B3799" w:rsidRDefault="003072FF" w:rsidP="0084535A">
      <w:pPr>
        <w:pStyle w:val="a0"/>
      </w:pPr>
      <w:r>
        <w:rPr>
          <w:noProof/>
        </w:rPr>
        <w:drawing>
          <wp:inline distT="0" distB="0" distL="0" distR="0" wp14:anchorId="41E36A8E" wp14:editId="4C7BA7EC">
            <wp:extent cx="3367668" cy="3238141"/>
            <wp:effectExtent l="0" t="0" r="4445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968" t="19479" r="32004" b="13806"/>
                    <a:stretch/>
                  </pic:blipFill>
                  <pic:spPr bwMode="auto">
                    <a:xfrm>
                      <a:off x="0" y="0"/>
                      <a:ext cx="3380548" cy="325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F427D5" w:rsidRDefault="00025F3C" w:rsidP="00F3536C">
      <w:pPr>
        <w:pStyle w:val="2"/>
      </w:pPr>
      <w:r>
        <w:rPr>
          <w:rFonts w:hint="eastAsia"/>
        </w:rPr>
        <w:lastRenderedPageBreak/>
        <w:t>KEYPAD</w:t>
      </w:r>
      <w:r w:rsidR="000B2188">
        <w:t xml:space="preserve"> main Task</w:t>
      </w:r>
      <w:r>
        <w:rPr>
          <w:rFonts w:hint="eastAsia"/>
        </w:rPr>
        <w:t xml:space="preserve"> Flow chart</w:t>
      </w:r>
    </w:p>
    <w:p w:rsidR="005B3799" w:rsidRDefault="005B3799" w:rsidP="0084535A">
      <w:pPr>
        <w:pStyle w:val="a0"/>
        <w:rPr>
          <w:noProof/>
        </w:rPr>
      </w:pPr>
    </w:p>
    <w:p w:rsidR="005B3799" w:rsidRDefault="000B2188" w:rsidP="0084535A">
      <w:pPr>
        <w:pStyle w:val="a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114671</wp:posOffset>
            </wp:positionH>
            <wp:positionV relativeFrom="paragraph">
              <wp:posOffset>3362960</wp:posOffset>
            </wp:positionV>
            <wp:extent cx="5764696" cy="1214851"/>
            <wp:effectExtent l="0" t="0" r="7620" b="444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9" t="63665" r="16684" b="7658"/>
                    <a:stretch/>
                  </pic:blipFill>
                  <pic:spPr bwMode="auto">
                    <a:xfrm>
                      <a:off x="0" y="0"/>
                      <a:ext cx="5764696" cy="121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817342" cy="336340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3" t="17211" r="17509" b="3391"/>
                    <a:stretch/>
                  </pic:blipFill>
                  <pic:spPr bwMode="auto">
                    <a:xfrm>
                      <a:off x="0" y="0"/>
                      <a:ext cx="5817342" cy="336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799" w:rsidRDefault="005B3799" w:rsidP="0084535A">
      <w:pPr>
        <w:pStyle w:val="a0"/>
      </w:pPr>
    </w:p>
    <w:p w:rsidR="005B3799" w:rsidRDefault="005B3799" w:rsidP="0084535A">
      <w:pPr>
        <w:pStyle w:val="a0"/>
        <w:rPr>
          <w:noProof/>
        </w:rPr>
      </w:pPr>
    </w:p>
    <w:p w:rsidR="005B3799" w:rsidRDefault="005B3799" w:rsidP="0084535A">
      <w:pPr>
        <w:pStyle w:val="a0"/>
      </w:pPr>
    </w:p>
    <w:p w:rsidR="005B3799" w:rsidRDefault="005B3799" w:rsidP="0084535A">
      <w:pPr>
        <w:pStyle w:val="a0"/>
      </w:pPr>
    </w:p>
    <w:p w:rsidR="005B3799" w:rsidRDefault="005B3799" w:rsidP="0084535A">
      <w:pPr>
        <w:pStyle w:val="a0"/>
      </w:pPr>
    </w:p>
    <w:p w:rsidR="005B3799" w:rsidRDefault="005B3799" w:rsidP="0084535A">
      <w:pPr>
        <w:pStyle w:val="a0"/>
      </w:pPr>
    </w:p>
    <w:p w:rsidR="005B3799" w:rsidRDefault="005B3799" w:rsidP="0084535A">
      <w:pPr>
        <w:pStyle w:val="a0"/>
      </w:pPr>
    </w:p>
    <w:p w:rsidR="005B3799" w:rsidRDefault="005B3799" w:rsidP="0084535A">
      <w:pPr>
        <w:pStyle w:val="a0"/>
      </w:pPr>
    </w:p>
    <w:p w:rsidR="005B3799" w:rsidRDefault="005B3799" w:rsidP="0084535A">
      <w:pPr>
        <w:pStyle w:val="a0"/>
      </w:pPr>
    </w:p>
    <w:p w:rsidR="005B3799" w:rsidRDefault="005B3799" w:rsidP="0084535A">
      <w:pPr>
        <w:pStyle w:val="a0"/>
        <w:rPr>
          <w:noProof/>
        </w:rPr>
      </w:pPr>
    </w:p>
    <w:p w:rsidR="005B3799" w:rsidRDefault="005B3799" w:rsidP="0084535A">
      <w:pPr>
        <w:pStyle w:val="a0"/>
      </w:pPr>
    </w:p>
    <w:p w:rsidR="005B3799" w:rsidRDefault="00025F3C" w:rsidP="003072FF">
      <w:pPr>
        <w:pStyle w:val="2"/>
      </w:pPr>
      <w:r>
        <w:lastRenderedPageBreak/>
        <w:t>M</w:t>
      </w:r>
      <w:r>
        <w:rPr>
          <w:rFonts w:hint="eastAsia"/>
        </w:rPr>
        <w:t xml:space="preserve">otor </w:t>
      </w:r>
      <w:r w:rsidR="000B2188">
        <w:t xml:space="preserve">main Task </w:t>
      </w:r>
      <w:r>
        <w:t>flow chart</w:t>
      </w:r>
    </w:p>
    <w:p w:rsidR="005B3799" w:rsidRDefault="005B3799" w:rsidP="0084535A">
      <w:pPr>
        <w:pStyle w:val="a0"/>
      </w:pPr>
      <w:r>
        <w:rPr>
          <w:noProof/>
        </w:rPr>
        <w:drawing>
          <wp:inline distT="0" distB="0" distL="0" distR="0" wp14:anchorId="206BAD2A" wp14:editId="11927D35">
            <wp:extent cx="2759103" cy="2260764"/>
            <wp:effectExtent l="0" t="0" r="3175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78" t="25350" r="60448" b="25015"/>
                    <a:stretch/>
                  </pic:blipFill>
                  <pic:spPr bwMode="auto">
                    <a:xfrm>
                      <a:off x="0" y="0"/>
                      <a:ext cx="2765874" cy="226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F3C" w:rsidRDefault="00025F3C" w:rsidP="0084535A">
      <w:pPr>
        <w:pStyle w:val="a0"/>
      </w:pPr>
    </w:p>
    <w:p w:rsidR="00025F3C" w:rsidRDefault="00025F3C" w:rsidP="003072FF">
      <w:pPr>
        <w:pStyle w:val="2"/>
      </w:pPr>
      <w:r>
        <w:rPr>
          <w:rFonts w:hint="eastAsia"/>
        </w:rPr>
        <w:t>LCD</w:t>
      </w:r>
      <w:r w:rsidR="000B2188">
        <w:t xml:space="preserve"> main Task</w:t>
      </w:r>
      <w:r>
        <w:rPr>
          <w:rFonts w:hint="eastAsia"/>
        </w:rPr>
        <w:t xml:space="preserve"> </w:t>
      </w:r>
      <w:r>
        <w:t>flow chart</w:t>
      </w:r>
    </w:p>
    <w:p w:rsidR="005B3799" w:rsidRDefault="005B3799" w:rsidP="0084535A">
      <w:pPr>
        <w:pStyle w:val="a0"/>
      </w:pPr>
      <w:r>
        <w:rPr>
          <w:noProof/>
        </w:rPr>
        <w:drawing>
          <wp:inline distT="0" distB="0" distL="0" distR="0" wp14:anchorId="0C5CE6E4" wp14:editId="63125F0A">
            <wp:extent cx="2895765" cy="2529097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234" t="28952" r="13389" b="17671"/>
                    <a:stretch/>
                  </pic:blipFill>
                  <pic:spPr bwMode="auto">
                    <a:xfrm>
                      <a:off x="0" y="0"/>
                      <a:ext cx="2912588" cy="254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0B2188">
      <w:pPr>
        <w:pStyle w:val="2"/>
      </w:pPr>
      <w:r>
        <w:rPr>
          <w:rFonts w:hint="eastAsia"/>
        </w:rPr>
        <w:lastRenderedPageBreak/>
        <w:t>UART</w:t>
      </w:r>
      <w:r>
        <w:t xml:space="preserve"> main Task</w:t>
      </w:r>
      <w:r>
        <w:rPr>
          <w:rFonts w:hint="eastAsia"/>
        </w:rPr>
        <w:t xml:space="preserve"> Flow chart</w:t>
      </w:r>
    </w:p>
    <w:p w:rsidR="005B3799" w:rsidRDefault="005B3799" w:rsidP="0084535A">
      <w:pPr>
        <w:pStyle w:val="a0"/>
      </w:pPr>
    </w:p>
    <w:p w:rsidR="005B3799" w:rsidRDefault="005B3799" w:rsidP="0084535A">
      <w:pPr>
        <w:pStyle w:val="a0"/>
      </w:pPr>
      <w:r>
        <w:rPr>
          <w:noProof/>
        </w:rPr>
        <w:drawing>
          <wp:inline distT="0" distB="0" distL="0" distR="0" wp14:anchorId="2E1A511D" wp14:editId="06147730">
            <wp:extent cx="5919067" cy="3950450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01" t="18324" r="21264" b="2258"/>
                    <a:stretch/>
                  </pic:blipFill>
                  <pic:spPr bwMode="auto">
                    <a:xfrm>
                      <a:off x="0" y="0"/>
                      <a:ext cx="5956353" cy="39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Pr="0084535A" w:rsidRDefault="000B2188" w:rsidP="0084535A">
      <w:pPr>
        <w:pStyle w:val="a0"/>
      </w:pPr>
    </w:p>
    <w:p w:rsidR="0084535A" w:rsidRDefault="0084535A" w:rsidP="0084535A">
      <w:pPr>
        <w:pStyle w:val="1"/>
      </w:pPr>
      <w:r>
        <w:lastRenderedPageBreak/>
        <w:t>구현기능</w:t>
      </w:r>
      <w:r>
        <w:t xml:space="preserve"> </w:t>
      </w:r>
      <w:r>
        <w:t>설명</w:t>
      </w:r>
    </w:p>
    <w:p w:rsidR="00F427D5" w:rsidRDefault="00007166" w:rsidP="00F427D5">
      <w:pPr>
        <w:pStyle w:val="2"/>
      </w:pPr>
      <w:r>
        <w:rPr>
          <w:rFonts w:hint="eastAsia"/>
        </w:rPr>
        <w:t>ARM kit</w:t>
      </w:r>
      <w:r w:rsidR="00F0138E">
        <w:rPr>
          <w:rFonts w:hint="eastAsia"/>
        </w:rPr>
        <w:t>에서의</w:t>
      </w:r>
      <w:r w:rsidR="00F427D5">
        <w:rPr>
          <w:rFonts w:hint="eastAsia"/>
        </w:rPr>
        <w:t xml:space="preserve"> </w:t>
      </w:r>
      <w:r w:rsidR="00F0138E">
        <w:rPr>
          <w:rFonts w:hint="eastAsia"/>
        </w:rPr>
        <w:t>구현</w:t>
      </w:r>
      <w:r w:rsidR="00F0138E">
        <w:rPr>
          <w:rFonts w:hint="eastAsia"/>
        </w:rPr>
        <w:t xml:space="preserve"> </w:t>
      </w:r>
      <w:r w:rsidR="00F0138E">
        <w:rPr>
          <w:rFonts w:hint="eastAsia"/>
        </w:rPr>
        <w:t>기능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03"/>
        <w:gridCol w:w="7927"/>
      </w:tblGrid>
      <w:tr w:rsidR="00B73059" w:rsidRPr="009F7931" w:rsidTr="00F55922">
        <w:tc>
          <w:tcPr>
            <w:tcW w:w="1403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D9E2F3" w:themeFill="accent5" w:themeFillTint="33"/>
            <w:vAlign w:val="center"/>
          </w:tcPr>
          <w:p w:rsidR="00B73059" w:rsidRPr="009F7931" w:rsidRDefault="00B73059" w:rsidP="00F55922">
            <w:pPr>
              <w:pStyle w:val="a0"/>
              <w:spacing w:after="0"/>
              <w:jc w:val="center"/>
              <w:rPr>
                <w:rFonts w:asciiTheme="majorHAnsi" w:eastAsiaTheme="majorHAnsi" w:hAnsiTheme="majorHAnsi"/>
              </w:rPr>
            </w:pPr>
            <w:r w:rsidRPr="009F7931">
              <w:rPr>
                <w:rFonts w:asciiTheme="majorHAnsi" w:eastAsiaTheme="majorHAnsi" w:hAnsiTheme="majorHAnsi" w:hint="eastAsia"/>
              </w:rPr>
              <w:t>KEYPAD</w:t>
            </w:r>
          </w:p>
        </w:tc>
        <w:tc>
          <w:tcPr>
            <w:tcW w:w="7927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:rsidR="00B73059" w:rsidRPr="009F7931" w:rsidRDefault="00956B03" w:rsidP="00F55922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다음에 나열한 입력을 받는다.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</w:t>
            </w:r>
            <w:r w:rsidR="009F7931" w:rsidRPr="009F7931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사물함 번호</w:t>
            </w:r>
            <w:r w:rsidR="00E940D1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,</w:t>
            </w:r>
            <w:r w:rsidR="009F7931" w:rsidRPr="009F7931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</w:t>
            </w:r>
            <w:r w:rsidR="009F7931" w:rsidRPr="009F7931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사물함 비밀번호</w:t>
            </w:r>
            <w:r w:rsidR="009F7931" w:rsidRPr="009F7931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, 입력 정보 </w:t>
            </w:r>
            <w:r w:rsidR="009F7931" w:rsidRPr="009F7931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지우기</w:t>
            </w:r>
            <w:r w:rsidR="009F7931" w:rsidRPr="009F7931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, </w:t>
            </w:r>
            <w:r w:rsidR="00BD5643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이전/다음 페이지 이동</w:t>
            </w:r>
            <w:r w:rsidR="009F7931" w:rsidRPr="009F7931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, </w:t>
            </w:r>
            <w:r w:rsidR="00BD5643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OPEN/CLOSE</w:t>
            </w:r>
          </w:p>
        </w:tc>
      </w:tr>
      <w:tr w:rsidR="00B73059" w:rsidTr="00F55922">
        <w:tc>
          <w:tcPr>
            <w:tcW w:w="1403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D9E2F3" w:themeFill="accent5" w:themeFillTint="33"/>
            <w:vAlign w:val="center"/>
          </w:tcPr>
          <w:p w:rsidR="00B73059" w:rsidRPr="009F7931" w:rsidRDefault="00B73059" w:rsidP="00F55922">
            <w:pPr>
              <w:pStyle w:val="a0"/>
              <w:spacing w:after="0"/>
              <w:jc w:val="center"/>
              <w:rPr>
                <w:rFonts w:asciiTheme="majorHAnsi" w:eastAsiaTheme="majorHAnsi" w:hAnsiTheme="majorHAnsi"/>
              </w:rPr>
            </w:pPr>
            <w:r w:rsidRPr="009F7931">
              <w:rPr>
                <w:rFonts w:asciiTheme="majorHAnsi" w:eastAsiaTheme="majorHAnsi" w:hAnsiTheme="majorHAnsi" w:hint="eastAsia"/>
              </w:rPr>
              <w:t>LCD</w:t>
            </w:r>
          </w:p>
        </w:tc>
        <w:tc>
          <w:tcPr>
            <w:tcW w:w="7927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:rsidR="00B73059" w:rsidRPr="009F7931" w:rsidRDefault="00B73059" w:rsidP="00F55922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 w:rsidRPr="009F7931">
              <w:rPr>
                <w:rFonts w:asciiTheme="majorHAnsi" w:eastAsiaTheme="majorHAnsi" w:hAnsiTheme="majorHAnsi" w:hint="eastAsia"/>
              </w:rPr>
              <w:t>날짜, 시간 표시</w:t>
            </w:r>
          </w:p>
          <w:p w:rsidR="00B73059" w:rsidRPr="009F7931" w:rsidRDefault="00B73059" w:rsidP="00F55922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 w:rsidRPr="009F7931">
              <w:rPr>
                <w:rFonts w:asciiTheme="majorHAnsi" w:eastAsiaTheme="majorHAnsi" w:hAnsiTheme="majorHAnsi" w:hint="eastAsia"/>
              </w:rPr>
              <w:t>사물함 선택 화면,</w:t>
            </w:r>
            <w:r w:rsidRPr="009F7931">
              <w:rPr>
                <w:rFonts w:asciiTheme="majorHAnsi" w:eastAsiaTheme="majorHAnsi" w:hAnsiTheme="majorHAnsi"/>
              </w:rPr>
              <w:t xml:space="preserve"> </w:t>
            </w:r>
            <w:r w:rsidRPr="009F7931">
              <w:rPr>
                <w:rFonts w:asciiTheme="majorHAnsi" w:eastAsiaTheme="majorHAnsi" w:hAnsiTheme="majorHAnsi" w:hint="eastAsia"/>
              </w:rPr>
              <w:t>비밀번호 입력 화면,</w:t>
            </w:r>
            <w:r w:rsidRPr="009F7931">
              <w:rPr>
                <w:rFonts w:asciiTheme="majorHAnsi" w:eastAsiaTheme="majorHAnsi" w:hAnsiTheme="majorHAnsi"/>
              </w:rPr>
              <w:t xml:space="preserve"> </w:t>
            </w:r>
            <w:r w:rsidRPr="009F7931">
              <w:rPr>
                <w:rFonts w:asciiTheme="majorHAnsi" w:eastAsiaTheme="majorHAnsi" w:hAnsiTheme="majorHAnsi" w:hint="eastAsia"/>
              </w:rPr>
              <w:t xml:space="preserve">안내 </w:t>
            </w:r>
            <w:r w:rsidR="00734172" w:rsidRPr="009F7931">
              <w:rPr>
                <w:rFonts w:asciiTheme="majorHAnsi" w:eastAsiaTheme="majorHAnsi" w:hAnsiTheme="majorHAnsi" w:hint="eastAsia"/>
              </w:rPr>
              <w:t>메시지 출력</w:t>
            </w:r>
          </w:p>
        </w:tc>
      </w:tr>
      <w:tr w:rsidR="00B73059" w:rsidTr="00F55922">
        <w:tc>
          <w:tcPr>
            <w:tcW w:w="1403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D9E2F3" w:themeFill="accent5" w:themeFillTint="33"/>
            <w:vAlign w:val="center"/>
          </w:tcPr>
          <w:p w:rsidR="00B73059" w:rsidRPr="009F7931" w:rsidRDefault="00B73059" w:rsidP="00F55922">
            <w:pPr>
              <w:pStyle w:val="a0"/>
              <w:spacing w:after="0"/>
              <w:jc w:val="center"/>
              <w:rPr>
                <w:rFonts w:asciiTheme="majorHAnsi" w:eastAsiaTheme="majorHAnsi" w:hAnsiTheme="majorHAnsi"/>
              </w:rPr>
            </w:pPr>
            <w:r w:rsidRPr="009F7931">
              <w:rPr>
                <w:rFonts w:asciiTheme="majorHAnsi" w:eastAsiaTheme="majorHAnsi" w:hAnsiTheme="majorHAnsi"/>
              </w:rPr>
              <w:t>S</w:t>
            </w:r>
            <w:r w:rsidRPr="009F7931">
              <w:rPr>
                <w:rFonts w:asciiTheme="majorHAnsi" w:eastAsiaTheme="majorHAnsi" w:hAnsiTheme="majorHAnsi" w:hint="eastAsia"/>
              </w:rPr>
              <w:t>tep</w:t>
            </w:r>
            <w:r w:rsidRPr="009F7931">
              <w:rPr>
                <w:rFonts w:asciiTheme="majorHAnsi" w:eastAsiaTheme="majorHAnsi" w:hAnsiTheme="majorHAnsi"/>
              </w:rPr>
              <w:t xml:space="preserve"> Motor</w:t>
            </w:r>
          </w:p>
        </w:tc>
        <w:tc>
          <w:tcPr>
            <w:tcW w:w="7927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:rsidR="00B73059" w:rsidRPr="009F7931" w:rsidRDefault="009F7931" w:rsidP="00F55922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 w:rsidRPr="009F7931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회전을 이용한 </w:t>
            </w:r>
            <w:r w:rsidRPr="009F7931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락커의</w:t>
            </w:r>
            <w:r w:rsidR="00A72A0B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OPEN / CLOSE의 표현</w:t>
            </w:r>
          </w:p>
        </w:tc>
      </w:tr>
      <w:tr w:rsidR="00B73059" w:rsidTr="00F55922">
        <w:tc>
          <w:tcPr>
            <w:tcW w:w="1403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D9E2F3" w:themeFill="accent5" w:themeFillTint="33"/>
            <w:vAlign w:val="center"/>
          </w:tcPr>
          <w:p w:rsidR="00B73059" w:rsidRPr="009F7931" w:rsidRDefault="00B73059" w:rsidP="00F55922">
            <w:pPr>
              <w:pStyle w:val="a0"/>
              <w:spacing w:after="0"/>
              <w:jc w:val="center"/>
              <w:rPr>
                <w:rFonts w:asciiTheme="majorHAnsi" w:eastAsiaTheme="majorHAnsi" w:hAnsiTheme="majorHAnsi"/>
              </w:rPr>
            </w:pPr>
            <w:r w:rsidRPr="009F7931">
              <w:rPr>
                <w:rFonts w:asciiTheme="majorHAnsi" w:eastAsiaTheme="majorHAnsi" w:hAnsiTheme="majorHAnsi"/>
              </w:rPr>
              <w:t>UART</w:t>
            </w:r>
          </w:p>
        </w:tc>
        <w:tc>
          <w:tcPr>
            <w:tcW w:w="7927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:rsidR="00B73059" w:rsidRPr="009F7931" w:rsidRDefault="009F7931" w:rsidP="00F55922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 w:rsidRPr="009F7931">
              <w:rPr>
                <w:rFonts w:asciiTheme="majorHAnsi" w:eastAsiaTheme="majorHAnsi" w:hAnsiTheme="majorHAnsi"/>
              </w:rPr>
              <w:t>P</w:t>
            </w:r>
            <w:r w:rsidRPr="009F7931">
              <w:rPr>
                <w:rFonts w:asciiTheme="majorHAnsi" w:eastAsiaTheme="majorHAnsi" w:hAnsiTheme="majorHAnsi" w:hint="eastAsia"/>
              </w:rPr>
              <w:t xml:space="preserve">ython </w:t>
            </w:r>
            <w:r w:rsidRPr="009F7931">
              <w:rPr>
                <w:rFonts w:asciiTheme="majorHAnsi" w:eastAsiaTheme="majorHAnsi" w:hAnsiTheme="majorHAnsi"/>
              </w:rPr>
              <w:t xml:space="preserve">ARM </w:t>
            </w:r>
            <w:r w:rsidR="0040501B" w:rsidRPr="0040501B">
              <w:rPr>
                <w:rFonts w:asciiTheme="majorHAnsi" w:eastAsiaTheme="majorHAnsi" w:hAnsiTheme="majorHAnsi"/>
              </w:rPr>
              <w:t>KIT</w:t>
            </w:r>
            <w:r w:rsidRPr="009F7931">
              <w:rPr>
                <w:rFonts w:asciiTheme="majorHAnsi" w:eastAsiaTheme="majorHAnsi" w:hAnsiTheme="majorHAnsi"/>
              </w:rPr>
              <w:t xml:space="preserve"> server</w:t>
            </w:r>
            <w:r w:rsidR="00CD5E9D">
              <w:rPr>
                <w:rFonts w:asciiTheme="majorHAnsi" w:eastAsiaTheme="majorHAnsi" w:hAnsiTheme="majorHAnsi" w:hint="eastAsia"/>
              </w:rPr>
              <w:t>와의 기본적인</w:t>
            </w:r>
            <w:r w:rsidR="00CA3241">
              <w:rPr>
                <w:rFonts w:asciiTheme="majorHAnsi" w:eastAsiaTheme="majorHAnsi" w:hAnsiTheme="majorHAnsi" w:hint="eastAsia"/>
              </w:rPr>
              <w:t xml:space="preserve"> </w:t>
            </w:r>
            <w:r w:rsidRPr="009F7931">
              <w:rPr>
                <w:rFonts w:asciiTheme="majorHAnsi" w:eastAsiaTheme="majorHAnsi" w:hAnsiTheme="majorHAnsi" w:hint="eastAsia"/>
              </w:rPr>
              <w:t>통신</w:t>
            </w:r>
            <w:r w:rsidR="00CD5E9D">
              <w:rPr>
                <w:rFonts w:asciiTheme="majorHAnsi" w:eastAsiaTheme="majorHAnsi" w:hAnsiTheme="majorHAnsi" w:hint="eastAsia"/>
              </w:rPr>
              <w:t>기능</w:t>
            </w:r>
            <w:r w:rsidR="00CA3241">
              <w:rPr>
                <w:rFonts w:asciiTheme="majorHAnsi" w:eastAsiaTheme="majorHAnsi" w:hAnsiTheme="majorHAnsi" w:hint="eastAsia"/>
              </w:rPr>
              <w:t>(handshaking, check connect</w:t>
            </w:r>
            <w:r w:rsidR="00CA3241">
              <w:rPr>
                <w:rFonts w:asciiTheme="majorHAnsi" w:eastAsiaTheme="majorHAnsi" w:hAnsiTheme="majorHAnsi"/>
              </w:rPr>
              <w:t>ion</w:t>
            </w:r>
            <w:r w:rsidR="00CA3241">
              <w:rPr>
                <w:rFonts w:asciiTheme="majorHAnsi" w:eastAsiaTheme="majorHAnsi" w:hAnsiTheme="majorHAnsi" w:hint="eastAsia"/>
              </w:rPr>
              <w:t>, disconnect</w:t>
            </w:r>
            <w:r w:rsidR="00CA3241">
              <w:rPr>
                <w:rFonts w:asciiTheme="majorHAnsi" w:eastAsiaTheme="majorHAnsi" w:hAnsiTheme="majorHAnsi"/>
              </w:rPr>
              <w:t>, reconnection</w:t>
            </w:r>
            <w:r w:rsidR="00C2405F">
              <w:rPr>
                <w:rFonts w:asciiTheme="majorHAnsi" w:eastAsiaTheme="majorHAnsi" w:hAnsiTheme="majorHAnsi" w:hint="eastAsia"/>
              </w:rPr>
              <w:t>)</w:t>
            </w:r>
          </w:p>
          <w:p w:rsidR="009F7931" w:rsidRDefault="009F7931" w:rsidP="00F55922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 w:rsidRPr="009F7931">
              <w:rPr>
                <w:rFonts w:asciiTheme="majorHAnsi" w:eastAsiaTheme="majorHAnsi" w:hAnsiTheme="majorHAnsi" w:hint="eastAsia"/>
              </w:rPr>
              <w:t>서버</w:t>
            </w:r>
            <w:r>
              <w:rPr>
                <w:rFonts w:asciiTheme="majorHAnsi" w:eastAsiaTheme="majorHAnsi" w:hAnsiTheme="majorHAnsi" w:hint="eastAsia"/>
              </w:rPr>
              <w:t xml:space="preserve">와 ARM </w:t>
            </w:r>
            <w:r w:rsidR="0040501B">
              <w:rPr>
                <w:rFonts w:asciiTheme="majorHAnsi" w:eastAsiaTheme="majorHAnsi" w:hAnsiTheme="majorHAnsi"/>
              </w:rPr>
              <w:t>KIT</w:t>
            </w:r>
            <w:r>
              <w:rPr>
                <w:rFonts w:asciiTheme="majorHAnsi" w:eastAsiaTheme="majorHAnsi" w:hAnsiTheme="majorHAnsi" w:hint="eastAsia"/>
              </w:rPr>
              <w:t>의 시간 및 날짜 동기화</w:t>
            </w:r>
          </w:p>
          <w:p w:rsidR="009F7931" w:rsidRPr="009F7931" w:rsidRDefault="00CA3241" w:rsidP="00F55922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락커를 열기</w:t>
            </w:r>
            <w:r w:rsidR="004E1366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위한 인증 </w:t>
            </w:r>
            <w:r w:rsidR="00CD5E9D">
              <w:rPr>
                <w:rFonts w:asciiTheme="majorHAnsi" w:eastAsiaTheme="majorHAnsi" w:hAnsiTheme="majorHAnsi" w:hint="eastAsia"/>
              </w:rPr>
              <w:t xml:space="preserve">요청 </w:t>
            </w:r>
            <w:r>
              <w:rPr>
                <w:rFonts w:asciiTheme="majorHAnsi" w:eastAsiaTheme="majorHAnsi" w:hAnsiTheme="majorHAnsi" w:hint="eastAsia"/>
              </w:rPr>
              <w:t xml:space="preserve">메시지 전송 </w:t>
            </w:r>
            <w:r w:rsidR="00FE52AE">
              <w:rPr>
                <w:rFonts w:asciiTheme="majorHAnsi" w:eastAsiaTheme="majorHAnsi" w:hAnsiTheme="majorHAnsi" w:hint="eastAsia"/>
              </w:rPr>
              <w:t>및</w:t>
            </w:r>
            <w:r>
              <w:rPr>
                <w:rFonts w:asciiTheme="majorHAnsi" w:eastAsiaTheme="majorHAnsi" w:hAnsiTheme="majorHAnsi" w:hint="eastAsia"/>
              </w:rPr>
              <w:t xml:space="preserve"> 수신</w:t>
            </w:r>
          </w:p>
        </w:tc>
      </w:tr>
    </w:tbl>
    <w:p w:rsidR="00B73059" w:rsidRPr="00B73059" w:rsidRDefault="00B73059" w:rsidP="00B73059">
      <w:pPr>
        <w:pStyle w:val="a0"/>
      </w:pPr>
    </w:p>
    <w:p w:rsidR="00F427D5" w:rsidRDefault="00B73059" w:rsidP="00F427D5">
      <w:pPr>
        <w:pStyle w:val="2"/>
        <w:rPr>
          <w:rFonts w:eastAsia="굴림"/>
        </w:rPr>
      </w:pPr>
      <w:r>
        <w:rPr>
          <w:rFonts w:eastAsia="굴림" w:hint="eastAsia"/>
        </w:rPr>
        <w:t>flask web server &amp; python arm kit server</w:t>
      </w:r>
      <w:r w:rsidR="00F0138E">
        <w:rPr>
          <w:rFonts w:eastAsia="굴림" w:hint="eastAsia"/>
        </w:rPr>
        <w:t>에서의</w:t>
      </w:r>
      <w:r w:rsidR="00F0138E">
        <w:rPr>
          <w:rFonts w:eastAsia="굴림" w:hint="eastAsia"/>
        </w:rPr>
        <w:t xml:space="preserve"> </w:t>
      </w:r>
      <w:r w:rsidR="00F0138E">
        <w:rPr>
          <w:rFonts w:eastAsia="굴림" w:hint="eastAsia"/>
        </w:rPr>
        <w:t>구현</w:t>
      </w:r>
      <w:r w:rsidR="00F0138E">
        <w:rPr>
          <w:rFonts w:eastAsia="굴림" w:hint="eastAsia"/>
        </w:rPr>
        <w:t xml:space="preserve"> </w:t>
      </w:r>
      <w:r w:rsidR="00F0138E">
        <w:rPr>
          <w:rFonts w:eastAsia="굴림" w:hint="eastAsia"/>
        </w:rPr>
        <w:t>기능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70"/>
        <w:gridCol w:w="7360"/>
      </w:tblGrid>
      <w:tr w:rsidR="00CA3241" w:rsidRPr="009F7931" w:rsidTr="004920DE">
        <w:tc>
          <w:tcPr>
            <w:tcW w:w="1970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D9E2F3" w:themeFill="accent5" w:themeFillTint="33"/>
            <w:vAlign w:val="center"/>
          </w:tcPr>
          <w:p w:rsidR="00CA3241" w:rsidRPr="009F7931" w:rsidRDefault="00CA3241" w:rsidP="004920DE">
            <w:pPr>
              <w:pStyle w:val="a0"/>
              <w:spacing w:after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eastAsia="굴림" w:hint="eastAsia"/>
              </w:rPr>
              <w:t>Flask web server</w:t>
            </w:r>
          </w:p>
        </w:tc>
        <w:tc>
          <w:tcPr>
            <w:tcW w:w="7360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:rsidR="00CD5E9D" w:rsidRDefault="00CD5E9D" w:rsidP="004920DE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Web </w:t>
            </w:r>
            <w:r>
              <w:rPr>
                <w:rFonts w:asciiTheme="majorHAnsi" w:eastAsiaTheme="majorHAnsi" w:hAnsiTheme="majorHAnsi" w:hint="eastAsia"/>
              </w:rPr>
              <w:t xml:space="preserve">서버의 </w:t>
            </w:r>
            <w:r w:rsidR="00EC02CC">
              <w:rPr>
                <w:rFonts w:asciiTheme="majorHAnsi" w:eastAsiaTheme="majorHAnsi" w:hAnsiTheme="majorHAnsi" w:hint="eastAsia"/>
              </w:rPr>
              <w:t>기본적</w:t>
            </w:r>
            <w:r w:rsidR="005037C2">
              <w:rPr>
                <w:rFonts w:asciiTheme="majorHAnsi" w:eastAsiaTheme="majorHAnsi" w:hAnsiTheme="majorHAnsi" w:hint="eastAsia"/>
              </w:rPr>
              <w:t>인</w:t>
            </w:r>
            <w:r>
              <w:rPr>
                <w:rFonts w:asciiTheme="majorHAnsi" w:eastAsiaTheme="majorHAnsi" w:hAnsiTheme="majorHAnsi" w:hint="eastAsia"/>
              </w:rPr>
              <w:t xml:space="preserve"> 로그인, 계정생성,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관리자 및 사용자 계정</w:t>
            </w:r>
          </w:p>
          <w:p w:rsidR="00CD5E9D" w:rsidRDefault="00CD5E9D" w:rsidP="004920DE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락커 대여 및 반납</w:t>
            </w:r>
          </w:p>
          <w:p w:rsidR="00CD5E9D" w:rsidRPr="00CD5E9D" w:rsidRDefault="00CD5E9D" w:rsidP="004920DE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대여한 락커의 비밀번호 표시</w:t>
            </w:r>
          </w:p>
        </w:tc>
      </w:tr>
      <w:tr w:rsidR="00CA3241" w:rsidRPr="009F7931" w:rsidTr="004920DE">
        <w:tc>
          <w:tcPr>
            <w:tcW w:w="1970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D9E2F3" w:themeFill="accent5" w:themeFillTint="33"/>
            <w:vAlign w:val="center"/>
          </w:tcPr>
          <w:p w:rsidR="00CA3241" w:rsidRPr="009F7931" w:rsidRDefault="00CA3241" w:rsidP="004920DE">
            <w:pPr>
              <w:pStyle w:val="a0"/>
              <w:spacing w:after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eastAsia="굴림" w:hint="eastAsia"/>
              </w:rPr>
              <w:t xml:space="preserve">Python </w:t>
            </w:r>
            <w:r>
              <w:rPr>
                <w:rFonts w:eastAsia="굴림"/>
              </w:rPr>
              <w:t>ARM</w:t>
            </w:r>
            <w:r>
              <w:rPr>
                <w:rFonts w:eastAsia="굴림" w:hint="eastAsia"/>
              </w:rPr>
              <w:t xml:space="preserve"> kit server</w:t>
            </w:r>
          </w:p>
        </w:tc>
        <w:tc>
          <w:tcPr>
            <w:tcW w:w="7360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:rsidR="00CD5E9D" w:rsidRPr="009F7931" w:rsidRDefault="00CA3241" w:rsidP="004920DE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ARM kit와</w:t>
            </w:r>
            <w:r w:rsidR="00CD5E9D">
              <w:rPr>
                <w:rFonts w:asciiTheme="majorHAnsi" w:eastAsiaTheme="majorHAnsi" w:hAnsiTheme="majorHAnsi" w:hint="eastAsia"/>
              </w:rPr>
              <w:t xml:space="preserve"> 기본적인 </w:t>
            </w:r>
            <w:r w:rsidR="00CD5E9D" w:rsidRPr="009F7931">
              <w:rPr>
                <w:rFonts w:asciiTheme="majorHAnsi" w:eastAsiaTheme="majorHAnsi" w:hAnsiTheme="majorHAnsi" w:hint="eastAsia"/>
              </w:rPr>
              <w:t>통신</w:t>
            </w:r>
            <w:r w:rsidR="00CD5E9D">
              <w:rPr>
                <w:rFonts w:asciiTheme="majorHAnsi" w:eastAsiaTheme="majorHAnsi" w:hAnsiTheme="majorHAnsi" w:hint="eastAsia"/>
              </w:rPr>
              <w:t>기능(handshaking, check connect</w:t>
            </w:r>
            <w:r w:rsidR="00CD5E9D">
              <w:rPr>
                <w:rFonts w:asciiTheme="majorHAnsi" w:eastAsiaTheme="majorHAnsi" w:hAnsiTheme="majorHAnsi"/>
              </w:rPr>
              <w:t>ion</w:t>
            </w:r>
            <w:r w:rsidR="00CD5E9D">
              <w:rPr>
                <w:rFonts w:asciiTheme="majorHAnsi" w:eastAsiaTheme="majorHAnsi" w:hAnsiTheme="majorHAnsi" w:hint="eastAsia"/>
              </w:rPr>
              <w:t>, disconnect</w:t>
            </w:r>
            <w:r w:rsidR="00CD5E9D">
              <w:rPr>
                <w:rFonts w:asciiTheme="majorHAnsi" w:eastAsiaTheme="majorHAnsi" w:hAnsiTheme="majorHAnsi"/>
              </w:rPr>
              <w:t>, reconnection</w:t>
            </w:r>
            <w:r w:rsidR="003E64A0">
              <w:rPr>
                <w:rFonts w:asciiTheme="majorHAnsi" w:eastAsiaTheme="majorHAnsi" w:hAnsiTheme="majorHAnsi" w:hint="eastAsia"/>
              </w:rPr>
              <w:t>)</w:t>
            </w:r>
          </w:p>
          <w:p w:rsidR="00CD5E9D" w:rsidRDefault="00CD5E9D" w:rsidP="004920DE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 w:rsidRPr="009F7931">
              <w:rPr>
                <w:rFonts w:asciiTheme="majorHAnsi" w:eastAsiaTheme="majorHAnsi" w:hAnsiTheme="majorHAnsi" w:hint="eastAsia"/>
              </w:rPr>
              <w:t>서버</w:t>
            </w:r>
            <w:r>
              <w:rPr>
                <w:rFonts w:asciiTheme="majorHAnsi" w:eastAsiaTheme="majorHAnsi" w:hAnsiTheme="majorHAnsi" w:hint="eastAsia"/>
              </w:rPr>
              <w:t>와 ARM kit의 시간 및 날짜 동기화</w:t>
            </w:r>
          </w:p>
          <w:p w:rsidR="00CA3241" w:rsidRDefault="00CD5E9D" w:rsidP="004920DE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락커를 열기위한 인증 요청 메시지 처리</w:t>
            </w:r>
          </w:p>
          <w:p w:rsidR="00CD5E9D" w:rsidRPr="00CD5E9D" w:rsidRDefault="00CD5E9D" w:rsidP="004920DE">
            <w:pPr>
              <w:pStyle w:val="a0"/>
              <w:spacing w:after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락커</w:t>
            </w:r>
            <w:r w:rsidR="006157E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열기 인증 성공</w:t>
            </w:r>
            <w:r w:rsidR="006157E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후 비밀번호 자동 갱신</w:t>
            </w:r>
          </w:p>
        </w:tc>
      </w:tr>
    </w:tbl>
    <w:p w:rsidR="00CA3241" w:rsidRDefault="00CA3241" w:rsidP="00CA3241">
      <w:pPr>
        <w:pStyle w:val="a0"/>
      </w:pPr>
    </w:p>
    <w:p w:rsidR="00EB7481" w:rsidRDefault="00EB7481" w:rsidP="00CA3241">
      <w:pPr>
        <w:pStyle w:val="a0"/>
      </w:pPr>
    </w:p>
    <w:p w:rsidR="00F54A53" w:rsidRPr="00CA3241" w:rsidRDefault="00F54A53" w:rsidP="00CA3241">
      <w:pPr>
        <w:pStyle w:val="a0"/>
        <w:rPr>
          <w:rFonts w:hint="eastAsia"/>
        </w:rPr>
      </w:pPr>
      <w:bookmarkStart w:id="0" w:name="_GoBack"/>
      <w:bookmarkEnd w:id="0"/>
    </w:p>
    <w:p w:rsidR="0084535A" w:rsidRDefault="0084535A" w:rsidP="0084535A">
      <w:pPr>
        <w:pStyle w:val="1"/>
      </w:pPr>
      <w:r>
        <w:lastRenderedPageBreak/>
        <w:t>조별</w:t>
      </w:r>
      <w:r>
        <w:t xml:space="preserve"> </w:t>
      </w:r>
      <w:r>
        <w:t>일지</w:t>
      </w:r>
    </w:p>
    <w:tbl>
      <w:tblPr>
        <w:tblOverlap w:val="never"/>
        <w:tblW w:w="0" w:type="auto"/>
        <w:tblBorders>
          <w:top w:val="single" w:sz="12" w:space="0" w:color="5B9BD5" w:themeColor="accent1"/>
          <w:left w:val="single" w:sz="12" w:space="0" w:color="5B9BD5" w:themeColor="accent1"/>
          <w:bottom w:val="single" w:sz="12" w:space="0" w:color="5B9BD5" w:themeColor="accent1"/>
          <w:right w:val="single" w:sz="12" w:space="0" w:color="5B9BD5" w:themeColor="accent1"/>
          <w:insideH w:val="single" w:sz="12" w:space="0" w:color="5B9BD5" w:themeColor="accent1"/>
          <w:insideV w:val="single" w:sz="12" w:space="0" w:color="5B9BD5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1093"/>
        <w:gridCol w:w="5229"/>
      </w:tblGrid>
      <w:tr w:rsidR="00D3212B" w:rsidRPr="00007166" w:rsidTr="005F11A8">
        <w:trPr>
          <w:trHeight w:val="426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참석자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내용</w:t>
            </w:r>
          </w:p>
        </w:tc>
      </w:tr>
      <w:tr w:rsidR="00D3212B" w:rsidRPr="00007166" w:rsidTr="005F11A8">
        <w:trPr>
          <w:trHeight w:val="365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16.11.13(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일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 16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전원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키트 결정을 위한 토의</w:t>
            </w:r>
          </w:p>
        </w:tc>
      </w:tr>
      <w:tr w:rsidR="00D3212B" w:rsidRPr="00007166" w:rsidTr="005F11A8">
        <w:trPr>
          <w:trHeight w:val="365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16.11.14(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월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 19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전원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키트 인수 후 고장여부 및 부품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,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설명서 확인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주제 설정 토의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프로그램 μ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KEIL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설치 및 동작 확인</w:t>
            </w:r>
          </w:p>
        </w:tc>
      </w:tr>
      <w:tr w:rsidR="00D3212B" w:rsidRPr="00007166" w:rsidTr="005F11A8">
        <w:trPr>
          <w:trHeight w:val="365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16.11.15(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화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 19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전원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키트와 개인 노트북 간의 연결 확인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예제 실습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예제 코드 분석</w:t>
            </w:r>
          </w:p>
        </w:tc>
      </w:tr>
      <w:tr w:rsidR="00D3212B" w:rsidRPr="00007166" w:rsidTr="005F11A8">
        <w:trPr>
          <w:trHeight w:val="365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16.11.16(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수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 19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전원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LED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동작 테스트</w:t>
            </w:r>
          </w:p>
          <w:p w:rsidR="007A4232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FND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동작 테스트</w:t>
            </w:r>
          </w:p>
          <w:p w:rsidR="007A4232" w:rsidRDefault="007A4232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tep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motor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및 Keypad</w:t>
            </w:r>
            <w:r w:rsidR="004F6C0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물리적</w:t>
            </w:r>
            <w:r w:rsidR="004F6C0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인터페이스 제작</w:t>
            </w:r>
          </w:p>
          <w:p w:rsidR="005F11A8" w:rsidRPr="00007166" w:rsidRDefault="005F11A8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CD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화면 구성 및 레이아웃 토의</w:t>
            </w:r>
          </w:p>
        </w:tc>
      </w:tr>
      <w:tr w:rsidR="00D3212B" w:rsidRPr="00007166" w:rsidTr="005F11A8">
        <w:trPr>
          <w:trHeight w:val="365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16.11.22(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화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 19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전원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LED, FND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동작 테스트 및 코드 구현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,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수정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LCD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동작 확인 및 코드 구현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,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수정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Keypad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동작 확인</w:t>
            </w:r>
          </w:p>
        </w:tc>
      </w:tr>
      <w:tr w:rsidR="00D3212B" w:rsidRPr="00007166" w:rsidTr="005F11A8">
        <w:trPr>
          <w:trHeight w:val="365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16.11.23(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수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 19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전원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Keypad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함수 구현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Main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함수 정리 및 기능 구현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 xml:space="preserve">Step Motor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작동 확인 및 함수 구현</w:t>
            </w:r>
          </w:p>
        </w:tc>
      </w:tr>
      <w:tr w:rsidR="00D3212B" w:rsidRPr="00007166" w:rsidTr="005F11A8">
        <w:trPr>
          <w:trHeight w:val="365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16.11.29(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화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 19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전원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UART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통신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LCD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화면 출력 제어 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문자 출력 및 화면 갱신 점검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시간 및 날짜 출력 제어</w:t>
            </w:r>
          </w:p>
        </w:tc>
      </w:tr>
      <w:tr w:rsidR="00D3212B" w:rsidRPr="00007166" w:rsidTr="005F11A8">
        <w:trPr>
          <w:trHeight w:val="365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16.11.30(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수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 19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전원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LCD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화면 출력 제어 및 정리 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화면 출력 범위 점검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keypad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상세 기능 정리</w:t>
            </w:r>
          </w:p>
        </w:tc>
      </w:tr>
      <w:tr w:rsidR="00D3212B" w:rsidRPr="00007166" w:rsidTr="005F11A8">
        <w:trPr>
          <w:trHeight w:val="365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16.12.04(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일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 19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전원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실 작동 테스트 및 오류사항 점검</w:t>
            </w:r>
          </w:p>
          <w:p w:rsidR="00D3212B" w:rsidRPr="00007166" w:rsidRDefault="00677228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St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ep motor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시계방향 회전구현을 위한 테스트</w:t>
            </w:r>
          </w:p>
        </w:tc>
      </w:tr>
      <w:tr w:rsidR="00D3212B" w:rsidRPr="00007166" w:rsidTr="005F11A8">
        <w:trPr>
          <w:trHeight w:val="18"/>
        </w:trPr>
        <w:tc>
          <w:tcPr>
            <w:tcW w:w="1963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16.12.05(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월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 17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10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전원</w:t>
            </w:r>
          </w:p>
        </w:tc>
        <w:tc>
          <w:tcPr>
            <w:tcW w:w="52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3212B" w:rsidRPr="00007166" w:rsidRDefault="00D3212B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최종 동작 확인</w:t>
            </w:r>
          </w:p>
        </w:tc>
      </w:tr>
    </w:tbl>
    <w:p w:rsidR="00D3212B" w:rsidRPr="00007166" w:rsidRDefault="00D3212B" w:rsidP="00185832">
      <w:pPr>
        <w:pStyle w:val="a0"/>
        <w:spacing w:before="240" w:after="160" w:line="240" w:lineRule="auto"/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tblBorders>
          <w:top w:val="single" w:sz="12" w:space="0" w:color="5B9BD5" w:themeColor="accent1"/>
          <w:left w:val="single" w:sz="12" w:space="0" w:color="5B9BD5" w:themeColor="accent1"/>
          <w:bottom w:val="single" w:sz="12" w:space="0" w:color="5B9BD5" w:themeColor="accent1"/>
          <w:right w:val="single" w:sz="12" w:space="0" w:color="5B9BD5" w:themeColor="accent1"/>
          <w:insideH w:val="single" w:sz="12" w:space="0" w:color="5B9BD5" w:themeColor="accent1"/>
          <w:insideV w:val="single" w:sz="12" w:space="0" w:color="5B9BD5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8"/>
        <w:gridCol w:w="1107"/>
        <w:gridCol w:w="5296"/>
      </w:tblGrid>
      <w:tr w:rsidR="00232144" w:rsidRPr="00232144" w:rsidTr="005F11A8">
        <w:trPr>
          <w:trHeight w:val="370"/>
        </w:trPr>
        <w:tc>
          <w:tcPr>
            <w:tcW w:w="1988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110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참석자</w:t>
            </w:r>
          </w:p>
        </w:tc>
        <w:tc>
          <w:tcPr>
            <w:tcW w:w="529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내용</w:t>
            </w:r>
          </w:p>
        </w:tc>
      </w:tr>
      <w:tr w:rsidR="00232144" w:rsidRPr="00232144" w:rsidTr="005F11A8">
        <w:trPr>
          <w:trHeight w:val="370"/>
        </w:trPr>
        <w:tc>
          <w:tcPr>
            <w:tcW w:w="1988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16.11.17~21</w:t>
            </w:r>
          </w:p>
        </w:tc>
        <w:tc>
          <w:tcPr>
            <w:tcW w:w="110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김유준</w:t>
            </w:r>
          </w:p>
        </w:tc>
        <w:tc>
          <w:tcPr>
            <w:tcW w:w="529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Step Motor </w:t>
            </w:r>
            <w:r w:rsidRPr="00232144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동작 구현</w:t>
            </w:r>
          </w:p>
          <w:p w:rsidR="00232144" w:rsidRPr="00232144" w:rsidRDefault="00232144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LCD </w:t>
            </w:r>
            <w:r w:rsidRPr="00232144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동작 구현</w:t>
            </w:r>
          </w:p>
        </w:tc>
      </w:tr>
      <w:tr w:rsidR="00232144" w:rsidRPr="00232144" w:rsidTr="005F11A8">
        <w:trPr>
          <w:trHeight w:val="370"/>
        </w:trPr>
        <w:tc>
          <w:tcPr>
            <w:tcW w:w="1988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16.11.24~28</w:t>
            </w:r>
          </w:p>
        </w:tc>
        <w:tc>
          <w:tcPr>
            <w:tcW w:w="110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김유준</w:t>
            </w:r>
          </w:p>
        </w:tc>
        <w:tc>
          <w:tcPr>
            <w:tcW w:w="529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UART </w:t>
            </w:r>
            <w:r w:rsidRPr="00232144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통신 구현</w:t>
            </w:r>
          </w:p>
          <w:p w:rsidR="0097220D" w:rsidRPr="00007166" w:rsidRDefault="0097220D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/>
              </w:rPr>
              <w:t xml:space="preserve">Python </w:t>
            </w:r>
            <w:r w:rsidRPr="00007166">
              <w:rPr>
                <w:rFonts w:asciiTheme="majorHAnsi" w:eastAsiaTheme="majorHAnsi" w:hAnsiTheme="majorHAnsi" w:hint="eastAsia"/>
              </w:rPr>
              <w:t>arm kit server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구현 </w:t>
            </w:r>
          </w:p>
          <w:p w:rsidR="00232144" w:rsidRPr="00232144" w:rsidRDefault="0097220D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 w:rsidR="00232144" w:rsidRPr="00232144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lask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web server 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구현 </w:t>
            </w:r>
          </w:p>
          <w:p w:rsidR="00232144" w:rsidRPr="00232144" w:rsidRDefault="00232144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웹 페이지 구현</w:t>
            </w:r>
          </w:p>
        </w:tc>
      </w:tr>
      <w:tr w:rsidR="00232144" w:rsidRPr="00232144" w:rsidTr="005F11A8">
        <w:trPr>
          <w:trHeight w:val="370"/>
        </w:trPr>
        <w:tc>
          <w:tcPr>
            <w:tcW w:w="1988" w:type="dxa"/>
            <w:shd w:val="clear" w:color="auto" w:fill="BDD6EE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16.12.01~03</w:t>
            </w:r>
          </w:p>
        </w:tc>
        <w:tc>
          <w:tcPr>
            <w:tcW w:w="110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232144" w:rsidRDefault="00232144" w:rsidP="00185832">
            <w:pPr>
              <w:wordWrap/>
              <w:spacing w:before="24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232144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김유준</w:t>
            </w:r>
          </w:p>
        </w:tc>
        <w:tc>
          <w:tcPr>
            <w:tcW w:w="529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32144" w:rsidRPr="00007166" w:rsidRDefault="0077078A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RM kit,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Python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</w:t>
            </w:r>
            <w:r w:rsidRPr="00007166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ARM kit server, Flask </w:t>
            </w: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web 서버 연동</w:t>
            </w:r>
          </w:p>
          <w:p w:rsidR="0077078A" w:rsidRDefault="0077078A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007166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동작테스트 </w:t>
            </w:r>
          </w:p>
          <w:p w:rsidR="00677228" w:rsidRPr="00232144" w:rsidRDefault="00677228" w:rsidP="00185832">
            <w:pPr>
              <w:spacing w:before="240" w:line="240" w:lineRule="auto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St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ep motor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시계방향 회전구현을 위한 테스트</w:t>
            </w:r>
          </w:p>
        </w:tc>
      </w:tr>
    </w:tbl>
    <w:p w:rsidR="00BB1CC6" w:rsidRDefault="00BB1CC6" w:rsidP="0084535A">
      <w:pPr>
        <w:pStyle w:val="a0"/>
      </w:pPr>
    </w:p>
    <w:p w:rsidR="00BB1CC6" w:rsidRDefault="00BB1CC6" w:rsidP="0084535A">
      <w:pPr>
        <w:pStyle w:val="a0"/>
      </w:pPr>
    </w:p>
    <w:p w:rsidR="00BB1CC6" w:rsidRDefault="00BB1CC6" w:rsidP="00BB1CC6">
      <w:pPr>
        <w:pStyle w:val="1"/>
      </w:pPr>
      <w:r>
        <w:t>고장내역</w:t>
      </w:r>
    </w:p>
    <w:p w:rsidR="00BB1CC6" w:rsidRDefault="00BB1CC6" w:rsidP="00BB1CC6">
      <w:pPr>
        <w:pStyle w:val="a0"/>
      </w:pPr>
      <w:r>
        <w:rPr>
          <w:rFonts w:hint="eastAsia"/>
        </w:rPr>
        <w:t>없음</w:t>
      </w:r>
    </w:p>
    <w:p w:rsidR="00BB1CC6" w:rsidRDefault="00BB1CC6" w:rsidP="0084535A">
      <w:pPr>
        <w:pStyle w:val="a0"/>
      </w:pPr>
    </w:p>
    <w:p w:rsidR="00BB1CC6" w:rsidRDefault="00BB1CC6" w:rsidP="0084535A">
      <w:pPr>
        <w:pStyle w:val="a0"/>
      </w:pPr>
    </w:p>
    <w:p w:rsidR="00BB1CC6" w:rsidRDefault="00BB1CC6" w:rsidP="0084535A">
      <w:pPr>
        <w:pStyle w:val="a0"/>
        <w:rPr>
          <w:rFonts w:hint="eastAsia"/>
        </w:rPr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0B2188" w:rsidRDefault="000B2188" w:rsidP="0084535A">
      <w:pPr>
        <w:pStyle w:val="a0"/>
      </w:pPr>
    </w:p>
    <w:p w:rsidR="0084535A" w:rsidRDefault="0084535A" w:rsidP="0084535A">
      <w:pPr>
        <w:pStyle w:val="1"/>
      </w:pPr>
      <w:r>
        <w:lastRenderedPageBreak/>
        <w:t>토의</w:t>
      </w:r>
    </w:p>
    <w:p w:rsidR="00947900" w:rsidRPr="00947900" w:rsidRDefault="0084535A" w:rsidP="00B3703A">
      <w:pPr>
        <w:pStyle w:val="2"/>
      </w:pPr>
      <w:r>
        <w:t>구현하지</w:t>
      </w:r>
      <w:r>
        <w:t xml:space="preserve"> </w:t>
      </w:r>
      <w:r>
        <w:t>못한</w:t>
      </w:r>
      <w:r>
        <w:t xml:space="preserve"> </w:t>
      </w:r>
      <w:r>
        <w:t>기능</w:t>
      </w:r>
    </w:p>
    <w:p w:rsidR="00563067" w:rsidRPr="00EB7481" w:rsidRDefault="00E2064B" w:rsidP="00563067">
      <w:pPr>
        <w:pStyle w:val="a8"/>
      </w:pPr>
      <w:r w:rsidRPr="00EB7481">
        <w:rPr>
          <w:rFonts w:hint="eastAsia"/>
        </w:rPr>
        <w:t xml:space="preserve"> </w:t>
      </w:r>
      <w:r w:rsidR="00563067" w:rsidRPr="00EB7481">
        <w:rPr>
          <w:rFonts w:hint="eastAsia"/>
        </w:rPr>
        <w:t xml:space="preserve">모터를 이용하여 락커의 </w:t>
      </w:r>
      <w:r w:rsidR="005F053C" w:rsidRPr="00EB7481">
        <w:rPr>
          <w:rFonts w:hint="eastAsia"/>
        </w:rPr>
        <w:t>OPEN/CLOSE</w:t>
      </w:r>
      <w:r w:rsidR="00563067" w:rsidRPr="00EB7481">
        <w:rPr>
          <w:rFonts w:hint="eastAsia"/>
        </w:rPr>
        <w:t>를 구현하는 과정에서 스텝</w:t>
      </w:r>
      <w:r w:rsidR="000A3E05" w:rsidRPr="00EB7481">
        <w:rPr>
          <w:rFonts w:hint="eastAsia"/>
        </w:rPr>
        <w:t xml:space="preserve"> </w:t>
      </w:r>
      <w:r w:rsidR="00563067" w:rsidRPr="00EB7481">
        <w:rPr>
          <w:rFonts w:hint="eastAsia"/>
        </w:rPr>
        <w:t xml:space="preserve">모터를 </w:t>
      </w:r>
      <w:r w:rsidR="004820A7" w:rsidRPr="00EB7481">
        <w:rPr>
          <w:rFonts w:hint="eastAsia"/>
        </w:rPr>
        <w:t>반시계</w:t>
      </w:r>
      <w:r w:rsidR="000A3E05" w:rsidRPr="00EB7481">
        <w:rPr>
          <w:rFonts w:hint="eastAsia"/>
        </w:rPr>
        <w:t xml:space="preserve"> 방향</w:t>
      </w:r>
      <w:r w:rsidR="00427B8E" w:rsidRPr="00EB7481">
        <w:rPr>
          <w:rFonts w:hint="eastAsia"/>
        </w:rPr>
        <w:t>으로</w:t>
      </w:r>
      <w:r w:rsidR="00563067" w:rsidRPr="00EB7481">
        <w:rPr>
          <w:rFonts w:hint="eastAsia"/>
        </w:rPr>
        <w:t xml:space="preserve"> </w:t>
      </w:r>
      <w:r w:rsidRPr="00EB7481">
        <w:rPr>
          <w:rFonts w:hint="eastAsia"/>
        </w:rPr>
        <w:t>회전하는 것은</w:t>
      </w:r>
      <w:r w:rsidR="00563067" w:rsidRPr="00EB7481">
        <w:rPr>
          <w:rFonts w:hint="eastAsia"/>
        </w:rPr>
        <w:t xml:space="preserve"> </w:t>
      </w:r>
      <w:r w:rsidR="00427B8E" w:rsidRPr="00EB7481">
        <w:rPr>
          <w:rFonts w:hint="eastAsia"/>
        </w:rPr>
        <w:t>구현하였</w:t>
      </w:r>
      <w:r w:rsidR="00563067" w:rsidRPr="00EB7481">
        <w:rPr>
          <w:rFonts w:hint="eastAsia"/>
        </w:rPr>
        <w:t xml:space="preserve">다. </w:t>
      </w:r>
      <w:r w:rsidR="00427B8E" w:rsidRPr="00EB7481">
        <w:rPr>
          <w:rFonts w:hint="eastAsia"/>
        </w:rPr>
        <w:t xml:space="preserve">그러나 </w:t>
      </w:r>
      <w:r w:rsidRPr="00EB7481">
        <w:rPr>
          <w:rFonts w:hint="eastAsia"/>
        </w:rPr>
        <w:t>원래 계획은 스텝모터를 시계방향과 반시계</w:t>
      </w:r>
      <w:r w:rsidR="00ED0850" w:rsidRPr="00EB7481">
        <w:rPr>
          <w:rFonts w:hint="eastAsia"/>
        </w:rPr>
        <w:t xml:space="preserve"> </w:t>
      </w:r>
      <w:r w:rsidRPr="00EB7481">
        <w:rPr>
          <w:rFonts w:hint="eastAsia"/>
        </w:rPr>
        <w:t>방향 둘</w:t>
      </w:r>
      <w:r w:rsidR="00ED0850" w:rsidRPr="00EB7481">
        <w:rPr>
          <w:rFonts w:hint="eastAsia"/>
        </w:rPr>
        <w:t xml:space="preserve"> </w:t>
      </w:r>
      <w:r w:rsidRPr="00EB7481">
        <w:rPr>
          <w:rFonts w:hint="eastAsia"/>
        </w:rPr>
        <w:t xml:space="preserve">다 움직여 </w:t>
      </w:r>
      <w:r w:rsidRPr="00EB7481">
        <w:t xml:space="preserve">락커의 </w:t>
      </w:r>
      <w:r w:rsidR="00C1750F" w:rsidRPr="00EB7481">
        <w:t>OPEN/CLOSE</w:t>
      </w:r>
      <w:r w:rsidRPr="00EB7481">
        <w:rPr>
          <w:rFonts w:hint="eastAsia"/>
        </w:rPr>
        <w:t xml:space="preserve">를 </w:t>
      </w:r>
      <w:r w:rsidR="00C1750F" w:rsidRPr="00EB7481">
        <w:rPr>
          <w:rFonts w:hint="eastAsia"/>
        </w:rPr>
        <w:t>구현하는 것에 있어</w:t>
      </w:r>
      <w:r w:rsidRPr="00EB7481">
        <w:rPr>
          <w:rFonts w:hint="eastAsia"/>
        </w:rPr>
        <w:t xml:space="preserve"> </w:t>
      </w:r>
      <w:r w:rsidR="00563067" w:rsidRPr="00EB7481">
        <w:rPr>
          <w:rFonts w:hint="eastAsia"/>
        </w:rPr>
        <w:t>시계</w:t>
      </w:r>
      <w:r w:rsidR="00207FC7" w:rsidRPr="00EB7481">
        <w:rPr>
          <w:rFonts w:hint="eastAsia"/>
        </w:rPr>
        <w:t xml:space="preserve"> </w:t>
      </w:r>
      <w:r w:rsidRPr="00EB7481">
        <w:rPr>
          <w:rFonts w:hint="eastAsia"/>
        </w:rPr>
        <w:t>방향</w:t>
      </w:r>
      <w:r w:rsidR="00563067" w:rsidRPr="00EB7481">
        <w:rPr>
          <w:rFonts w:hint="eastAsia"/>
        </w:rPr>
        <w:t xml:space="preserve"> </w:t>
      </w:r>
      <w:r w:rsidRPr="00EB7481">
        <w:rPr>
          <w:rFonts w:hint="eastAsia"/>
        </w:rPr>
        <w:t>회전</w:t>
      </w:r>
      <w:r w:rsidR="00563067" w:rsidRPr="00EB7481">
        <w:rPr>
          <w:rFonts w:hint="eastAsia"/>
        </w:rPr>
        <w:t xml:space="preserve"> </w:t>
      </w:r>
      <w:r w:rsidRPr="00EB7481">
        <w:rPr>
          <w:rFonts w:hint="eastAsia"/>
        </w:rPr>
        <w:t xml:space="preserve">기능의 신뢰성이 낮아 </w:t>
      </w:r>
      <w:r w:rsidR="00207FC7" w:rsidRPr="00EB7481">
        <w:rPr>
          <w:rFonts w:hint="eastAsia"/>
        </w:rPr>
        <w:t>정확하게</w:t>
      </w:r>
      <w:r w:rsidR="00563067" w:rsidRPr="00EB7481">
        <w:rPr>
          <w:rFonts w:hint="eastAsia"/>
        </w:rPr>
        <w:t xml:space="preserve"> 구현하지 못하였다. </w:t>
      </w:r>
    </w:p>
    <w:p w:rsidR="00D61C5F" w:rsidRPr="00EB7481" w:rsidRDefault="00E2064B" w:rsidP="00563067">
      <w:pPr>
        <w:pStyle w:val="a8"/>
      </w:pPr>
      <w:r w:rsidRPr="00EB7481">
        <w:t xml:space="preserve"> </w:t>
      </w:r>
      <w:r w:rsidR="00563067" w:rsidRPr="00EB7481">
        <w:rPr>
          <w:rFonts w:hint="eastAsia"/>
        </w:rPr>
        <w:t>A</w:t>
      </w:r>
      <w:r w:rsidR="00563067" w:rsidRPr="00EB7481">
        <w:t>RM kit</w:t>
      </w:r>
      <w:r w:rsidR="00563067" w:rsidRPr="00EB7481">
        <w:rPr>
          <w:rFonts w:hint="eastAsia"/>
        </w:rPr>
        <w:t xml:space="preserve">의 스텝모터의 경우 </w:t>
      </w:r>
      <w:r w:rsidR="00563067" w:rsidRPr="00EB7481">
        <w:t>4</w:t>
      </w:r>
      <w:r w:rsidR="00563067" w:rsidRPr="00EB7481">
        <w:rPr>
          <w:rFonts w:hint="eastAsia"/>
        </w:rPr>
        <w:t xml:space="preserve">상 유니폴라의 스텝모터이다. 스텝모터 </w:t>
      </w:r>
      <w:r w:rsidR="00F52FBA" w:rsidRPr="00EB7481">
        <w:rPr>
          <w:rFonts w:hint="eastAsia"/>
        </w:rPr>
        <w:t xml:space="preserve">내부 2개의 </w:t>
      </w:r>
      <w:r w:rsidR="00563067" w:rsidRPr="00EB7481">
        <w:rPr>
          <w:rFonts w:hint="eastAsia"/>
        </w:rPr>
        <w:t>전자석의 전류방향을 지정하여 스텝 시퀸스를 실행 것으로 회전을 하게 된다. 따라서 이론적으로 반시계</w:t>
      </w:r>
      <w:r w:rsidR="00EF3461" w:rsidRPr="00EB7481">
        <w:rPr>
          <w:rFonts w:hint="eastAsia"/>
        </w:rPr>
        <w:t xml:space="preserve"> </w:t>
      </w:r>
      <w:r w:rsidR="00563067" w:rsidRPr="00EB7481">
        <w:rPr>
          <w:rFonts w:hint="eastAsia"/>
        </w:rPr>
        <w:t xml:space="preserve">방향으로 회전 </w:t>
      </w:r>
      <w:r w:rsidRPr="00EB7481">
        <w:rPr>
          <w:rFonts w:hint="eastAsia"/>
        </w:rPr>
        <w:t>할 때의</w:t>
      </w:r>
      <w:r w:rsidR="00563067" w:rsidRPr="00EB7481">
        <w:rPr>
          <w:rFonts w:hint="eastAsia"/>
        </w:rPr>
        <w:t xml:space="preserve"> 스텝 시퀸스를 역순으로 하면 시계방향으로 </w:t>
      </w:r>
      <w:r w:rsidR="00D61C5F" w:rsidRPr="00EB7481">
        <w:rPr>
          <w:rFonts w:hint="eastAsia"/>
        </w:rPr>
        <w:t>회전 해야한다.</w:t>
      </w:r>
      <w:r w:rsidR="00563067" w:rsidRPr="00EB7481">
        <w:rPr>
          <w:rFonts w:hint="eastAsia"/>
        </w:rPr>
        <w:t xml:space="preserve"> 하지만 </w:t>
      </w:r>
      <w:r w:rsidR="005703E2" w:rsidRPr="00EB7481">
        <w:rPr>
          <w:rFonts w:hint="eastAsia"/>
        </w:rPr>
        <w:t>회전이</w:t>
      </w:r>
      <w:r w:rsidR="00D61C5F" w:rsidRPr="00EB7481">
        <w:rPr>
          <w:rFonts w:hint="eastAsia"/>
        </w:rPr>
        <w:t xml:space="preserve"> </w:t>
      </w:r>
      <w:r w:rsidR="00271188" w:rsidRPr="00EB7481">
        <w:rPr>
          <w:rFonts w:hint="eastAsia"/>
        </w:rPr>
        <w:t>시계</w:t>
      </w:r>
      <w:r w:rsidR="00D61C5F" w:rsidRPr="00EB7481">
        <w:rPr>
          <w:rFonts w:hint="eastAsia"/>
        </w:rPr>
        <w:t>, 반시계</w:t>
      </w:r>
      <w:r w:rsidR="00A86B04" w:rsidRPr="00EB7481">
        <w:rPr>
          <w:rFonts w:hint="eastAsia"/>
        </w:rPr>
        <w:t xml:space="preserve"> </w:t>
      </w:r>
      <w:r w:rsidR="00D61C5F" w:rsidRPr="00EB7481">
        <w:rPr>
          <w:rFonts w:hint="eastAsia"/>
        </w:rPr>
        <w:t xml:space="preserve">방향으로 번갈아 가면서 돌거나 </w:t>
      </w:r>
      <w:r w:rsidR="00951814" w:rsidRPr="00EB7481">
        <w:rPr>
          <w:rFonts w:hint="eastAsia"/>
        </w:rPr>
        <w:t>시계</w:t>
      </w:r>
      <w:r w:rsidR="00D61C5F" w:rsidRPr="00EB7481">
        <w:rPr>
          <w:rFonts w:hint="eastAsia"/>
        </w:rPr>
        <w:t xml:space="preserve"> 또는 반시계</w:t>
      </w:r>
      <w:r w:rsidR="00A86B04" w:rsidRPr="00EB7481">
        <w:rPr>
          <w:rFonts w:hint="eastAsia"/>
        </w:rPr>
        <w:t xml:space="preserve"> </w:t>
      </w:r>
      <w:r w:rsidR="00D61C5F" w:rsidRPr="00EB7481">
        <w:rPr>
          <w:rFonts w:hint="eastAsia"/>
        </w:rPr>
        <w:t>방향만 회전하는 등 제어가 힘들었다.</w:t>
      </w:r>
      <w:r w:rsidR="00D61C5F" w:rsidRPr="00EB7481">
        <w:t xml:space="preserve"> </w:t>
      </w:r>
      <w:r w:rsidR="00D61C5F" w:rsidRPr="00EB7481">
        <w:rPr>
          <w:rFonts w:hint="eastAsia"/>
        </w:rPr>
        <w:t>시계</w:t>
      </w:r>
      <w:r w:rsidR="00A86B04" w:rsidRPr="00EB7481">
        <w:rPr>
          <w:rFonts w:hint="eastAsia"/>
        </w:rPr>
        <w:t xml:space="preserve"> </w:t>
      </w:r>
      <w:r w:rsidR="00D61C5F" w:rsidRPr="00EB7481">
        <w:rPr>
          <w:rFonts w:hint="eastAsia"/>
        </w:rPr>
        <w:t xml:space="preserve">방향으로 회전하는 시퀸스 스텝을 찾기 위해 여러 </w:t>
      </w:r>
      <w:r w:rsidR="00434EDF" w:rsidRPr="00EB7481">
        <w:rPr>
          <w:rFonts w:hint="eastAsia"/>
        </w:rPr>
        <w:t>차례의 실험을</w:t>
      </w:r>
      <w:r w:rsidR="00D61C5F" w:rsidRPr="00EB7481">
        <w:rPr>
          <w:rFonts w:hint="eastAsia"/>
        </w:rPr>
        <w:t xml:space="preserve"> 통해서 </w:t>
      </w:r>
      <w:r w:rsidR="00F630D3" w:rsidRPr="00EB7481">
        <w:rPr>
          <w:rFonts w:hint="eastAsia"/>
        </w:rPr>
        <w:t xml:space="preserve">스텝 </w:t>
      </w:r>
      <w:r w:rsidR="00D61C5F" w:rsidRPr="00EB7481">
        <w:rPr>
          <w:rFonts w:hint="eastAsia"/>
        </w:rPr>
        <w:t>모터의 특성을 알아내게 되었다.</w:t>
      </w:r>
      <w:r w:rsidR="00D61C5F" w:rsidRPr="00EB7481">
        <w:t xml:space="preserve"> </w:t>
      </w:r>
    </w:p>
    <w:p w:rsidR="00E2064B" w:rsidRPr="00EB7481" w:rsidRDefault="00E2064B" w:rsidP="00563067">
      <w:pPr>
        <w:pStyle w:val="a8"/>
      </w:pPr>
    </w:p>
    <w:p w:rsidR="00D61C5F" w:rsidRPr="00EB7481" w:rsidRDefault="00D61C5F" w:rsidP="00F630D3">
      <w:pPr>
        <w:pStyle w:val="a8"/>
        <w:numPr>
          <w:ilvl w:val="0"/>
          <w:numId w:val="28"/>
        </w:numPr>
      </w:pPr>
      <w:r w:rsidRPr="00EB7481">
        <w:rPr>
          <w:rFonts w:hint="eastAsia"/>
        </w:rPr>
        <w:t xml:space="preserve">온도가 </w:t>
      </w:r>
      <w:r w:rsidR="00947900" w:rsidRPr="00EB7481">
        <w:rPr>
          <w:rFonts w:hint="eastAsia"/>
        </w:rPr>
        <w:t>낮은 경우</w:t>
      </w:r>
      <w:r w:rsidRPr="00EB7481">
        <w:rPr>
          <w:rFonts w:hint="eastAsia"/>
        </w:rPr>
        <w:t xml:space="preserve"> 모터의 제어 </w:t>
      </w:r>
      <w:r w:rsidR="0055176D" w:rsidRPr="00EB7481">
        <w:rPr>
          <w:rFonts w:hint="eastAsia"/>
        </w:rPr>
        <w:t>원활</w:t>
      </w:r>
      <w:r w:rsidR="00947900" w:rsidRPr="00EB7481">
        <w:rPr>
          <w:rFonts w:hint="eastAsia"/>
        </w:rPr>
        <w:t xml:space="preserve"> 하지</w:t>
      </w:r>
      <w:r w:rsidRPr="00EB7481">
        <w:rPr>
          <w:rFonts w:hint="eastAsia"/>
        </w:rPr>
        <w:t xml:space="preserve"> 못하다.</w:t>
      </w:r>
    </w:p>
    <w:p w:rsidR="001603A1" w:rsidRPr="00EB7481" w:rsidRDefault="00D61C5F" w:rsidP="00F630D3">
      <w:pPr>
        <w:pStyle w:val="a8"/>
        <w:numPr>
          <w:ilvl w:val="0"/>
          <w:numId w:val="28"/>
        </w:numPr>
      </w:pPr>
      <w:r w:rsidRPr="00EB7481">
        <w:rPr>
          <w:rFonts w:hint="eastAsia"/>
        </w:rPr>
        <w:t xml:space="preserve">각 시퀸스 스텝 </w:t>
      </w:r>
      <w:r w:rsidR="005D0AC7" w:rsidRPr="00EB7481">
        <w:rPr>
          <w:rFonts w:hint="eastAsia"/>
        </w:rPr>
        <w:t>간에</w:t>
      </w:r>
      <w:r w:rsidRPr="00EB7481">
        <w:rPr>
          <w:rFonts w:hint="eastAsia"/>
        </w:rPr>
        <w:t xml:space="preserve"> 모터를 </w:t>
      </w:r>
      <w:r w:rsidR="00947900" w:rsidRPr="00EB7481">
        <w:rPr>
          <w:rFonts w:hint="eastAsia"/>
        </w:rPr>
        <w:t>제어를</w:t>
      </w:r>
      <w:r w:rsidRPr="00EB7481">
        <w:rPr>
          <w:rFonts w:hint="eastAsia"/>
        </w:rPr>
        <w:t xml:space="preserve"> 위한 </w:t>
      </w:r>
      <w:r w:rsidR="00947900" w:rsidRPr="00EB7481">
        <w:rPr>
          <w:rFonts w:hint="eastAsia"/>
        </w:rPr>
        <w:t xml:space="preserve">딜레이를 </w:t>
      </w:r>
      <w:r w:rsidRPr="00EB7481">
        <w:rPr>
          <w:rFonts w:hint="eastAsia"/>
        </w:rPr>
        <w:t xml:space="preserve">너무 짧게 한다면 모터의 내부의 회전자가 속도에 맞추지 못하여 제어가 </w:t>
      </w:r>
      <w:r w:rsidR="006E70E4" w:rsidRPr="00EB7481">
        <w:rPr>
          <w:rFonts w:hint="eastAsia"/>
        </w:rPr>
        <w:t xml:space="preserve">원활 </w:t>
      </w:r>
      <w:r w:rsidR="00947900" w:rsidRPr="00EB7481">
        <w:rPr>
          <w:rFonts w:hint="eastAsia"/>
        </w:rPr>
        <w:t>하지</w:t>
      </w:r>
      <w:r w:rsidRPr="00EB7481">
        <w:rPr>
          <w:rFonts w:hint="eastAsia"/>
        </w:rPr>
        <w:t xml:space="preserve"> 못하다.</w:t>
      </w:r>
    </w:p>
    <w:p w:rsidR="00D61C5F" w:rsidRPr="00EB7481" w:rsidRDefault="00D61C5F" w:rsidP="00F630D3">
      <w:pPr>
        <w:pStyle w:val="a8"/>
        <w:numPr>
          <w:ilvl w:val="0"/>
          <w:numId w:val="28"/>
        </w:numPr>
      </w:pPr>
      <w:r w:rsidRPr="00EB7481">
        <w:rPr>
          <w:rFonts w:hint="eastAsia"/>
        </w:rPr>
        <w:t xml:space="preserve">모터내부의 회전자와 </w:t>
      </w:r>
      <w:r w:rsidR="00947900" w:rsidRPr="00EB7481">
        <w:rPr>
          <w:rFonts w:hint="eastAsia"/>
        </w:rPr>
        <w:t>회전</w:t>
      </w:r>
      <w:r w:rsidRPr="00EB7481">
        <w:rPr>
          <w:rFonts w:hint="eastAsia"/>
        </w:rPr>
        <w:t xml:space="preserve">축의 관성 </w:t>
      </w:r>
      <w:r w:rsidR="00947900" w:rsidRPr="00EB7481">
        <w:rPr>
          <w:rFonts w:hint="eastAsia"/>
        </w:rPr>
        <w:t>때문에</w:t>
      </w:r>
      <w:r w:rsidRPr="00EB7481">
        <w:rPr>
          <w:rFonts w:hint="eastAsia"/>
        </w:rPr>
        <w:t xml:space="preserve"> 정지했다가 움직이는 경우</w:t>
      </w:r>
      <w:r w:rsidR="00001F7B" w:rsidRPr="00EB7481">
        <w:rPr>
          <w:rFonts w:hint="eastAsia"/>
        </w:rPr>
        <w:t>,</w:t>
      </w:r>
      <w:r w:rsidRPr="00EB7481">
        <w:rPr>
          <w:rFonts w:hint="eastAsia"/>
        </w:rPr>
        <w:t xml:space="preserve"> </w:t>
      </w:r>
      <w:r w:rsidR="00947900" w:rsidRPr="00EB7481">
        <w:rPr>
          <w:rFonts w:hint="eastAsia"/>
        </w:rPr>
        <w:t>즉 속도</w:t>
      </w:r>
      <w:r w:rsidR="000B4B13" w:rsidRPr="00EB7481">
        <w:rPr>
          <w:rFonts w:hint="eastAsia"/>
        </w:rPr>
        <w:t xml:space="preserve"> </w:t>
      </w:r>
      <w:r w:rsidR="00947900" w:rsidRPr="00EB7481">
        <w:rPr>
          <w:rFonts w:hint="eastAsia"/>
        </w:rPr>
        <w:t xml:space="preserve">변화가 </w:t>
      </w:r>
      <w:r w:rsidR="00213C82" w:rsidRPr="00EB7481">
        <w:rPr>
          <w:rFonts w:hint="eastAsia"/>
        </w:rPr>
        <w:t>존재할 때</w:t>
      </w:r>
      <w:r w:rsidR="00947900" w:rsidRPr="00EB7481">
        <w:rPr>
          <w:rFonts w:hint="eastAsia"/>
        </w:rPr>
        <w:t xml:space="preserve"> 속도에 맞추어 모터제어를 위한 딜레이를 다르게 해야 제어가 </w:t>
      </w:r>
      <w:r w:rsidR="006E70E4" w:rsidRPr="00EB7481">
        <w:rPr>
          <w:rFonts w:hint="eastAsia"/>
        </w:rPr>
        <w:t>원활</w:t>
      </w:r>
      <w:r w:rsidR="00947900" w:rsidRPr="00EB7481">
        <w:rPr>
          <w:rFonts w:hint="eastAsia"/>
        </w:rPr>
        <w:t>하다.</w:t>
      </w:r>
    </w:p>
    <w:p w:rsidR="00F630D3" w:rsidRPr="00EB7481" w:rsidRDefault="0052636B" w:rsidP="00F630D3">
      <w:pPr>
        <w:pStyle w:val="a8"/>
        <w:numPr>
          <w:ilvl w:val="0"/>
          <w:numId w:val="28"/>
        </w:numPr>
      </w:pPr>
      <w:r w:rsidRPr="00EB7481">
        <w:rPr>
          <w:rFonts w:hint="eastAsia"/>
        </w:rPr>
        <w:t xml:space="preserve">모터의 제어를 위한 딜레이가 적절하지 못하다면 외부에서 회전축에 </w:t>
      </w:r>
      <w:r w:rsidR="009A226F" w:rsidRPr="00EB7481">
        <w:rPr>
          <w:rFonts w:hint="eastAsia"/>
        </w:rPr>
        <w:t xml:space="preserve">현재 </w:t>
      </w:r>
      <w:r w:rsidRPr="00EB7481">
        <w:rPr>
          <w:rFonts w:hint="eastAsia"/>
        </w:rPr>
        <w:t>회전</w:t>
      </w:r>
      <w:r w:rsidR="009A226F" w:rsidRPr="00EB7481">
        <w:rPr>
          <w:rFonts w:hint="eastAsia"/>
        </w:rPr>
        <w:t xml:space="preserve"> </w:t>
      </w:r>
      <w:r w:rsidRPr="00EB7481">
        <w:rPr>
          <w:rFonts w:hint="eastAsia"/>
        </w:rPr>
        <w:t>방향의 반대</w:t>
      </w:r>
      <w:r w:rsidR="009A226F" w:rsidRPr="00EB7481">
        <w:rPr>
          <w:rFonts w:hint="eastAsia"/>
        </w:rPr>
        <w:t xml:space="preserve"> </w:t>
      </w:r>
      <w:r w:rsidRPr="00EB7481">
        <w:rPr>
          <w:rFonts w:hint="eastAsia"/>
        </w:rPr>
        <w:t xml:space="preserve">방향으로 힘을 가하면 회전 방향이 </w:t>
      </w:r>
      <w:r w:rsidR="00F630D3" w:rsidRPr="00EB7481">
        <w:rPr>
          <w:rFonts w:hint="eastAsia"/>
        </w:rPr>
        <w:t>변하</w:t>
      </w:r>
      <w:r w:rsidRPr="00EB7481">
        <w:rPr>
          <w:rFonts w:hint="eastAsia"/>
        </w:rPr>
        <w:t>기도</w:t>
      </w:r>
      <w:r w:rsidR="00F630D3" w:rsidRPr="00EB7481">
        <w:rPr>
          <w:rFonts w:hint="eastAsia"/>
        </w:rPr>
        <w:t xml:space="preserve"> </w:t>
      </w:r>
      <w:r w:rsidRPr="00EB7481">
        <w:rPr>
          <w:rFonts w:hint="eastAsia"/>
        </w:rPr>
        <w:t>한다.</w:t>
      </w:r>
    </w:p>
    <w:p w:rsidR="00F630D3" w:rsidRPr="00EB7481" w:rsidRDefault="00F630D3" w:rsidP="00F630D3">
      <w:pPr>
        <w:pStyle w:val="a8"/>
        <w:numPr>
          <w:ilvl w:val="0"/>
          <w:numId w:val="28"/>
        </w:numPr>
      </w:pPr>
      <w:r w:rsidRPr="00EB7481">
        <w:rPr>
          <w:rFonts w:hint="eastAsia"/>
        </w:rPr>
        <w:t>모터 외부에서는 내부의 회전자의 상태를 관찰할 수 없으므로 회전축이 동일하더라도 결과가 달라질 수 있다.</w:t>
      </w:r>
    </w:p>
    <w:p w:rsidR="00F630D3" w:rsidRPr="00EB7481" w:rsidRDefault="00F630D3" w:rsidP="00F630D3">
      <w:pPr>
        <w:pStyle w:val="a8"/>
      </w:pPr>
    </w:p>
    <w:p w:rsidR="00E2064B" w:rsidRDefault="00E2064B" w:rsidP="00F630D3">
      <w:pPr>
        <w:pStyle w:val="a8"/>
      </w:pPr>
      <w:r w:rsidRPr="00EB7481">
        <w:rPr>
          <w:rFonts w:hint="eastAsia"/>
        </w:rPr>
        <w:t xml:space="preserve"> </w:t>
      </w:r>
      <w:r w:rsidR="00F630D3" w:rsidRPr="00EB7481">
        <w:rPr>
          <w:rFonts w:hint="eastAsia"/>
        </w:rPr>
        <w:t>이와 같은 특성들로 인하여 소프트웨어</w:t>
      </w:r>
      <w:r w:rsidRPr="00EB7481">
        <w:rPr>
          <w:rFonts w:hint="eastAsia"/>
        </w:rPr>
        <w:t xml:space="preserve"> 적으로</w:t>
      </w:r>
      <w:r w:rsidR="00F630D3" w:rsidRPr="00EB7481">
        <w:rPr>
          <w:rFonts w:hint="eastAsia"/>
        </w:rPr>
        <w:t xml:space="preserve"> 방법으로 모터회전을 </w:t>
      </w:r>
      <w:r w:rsidR="007F38E4" w:rsidRPr="00EB7481">
        <w:rPr>
          <w:rFonts w:hint="eastAsia"/>
        </w:rPr>
        <w:t>제어 하는 것은 어려웠다.</w:t>
      </w:r>
      <w:r w:rsidR="007F38E4" w:rsidRPr="00EB7481">
        <w:t xml:space="preserve"> </w:t>
      </w:r>
      <w:r w:rsidRPr="00EB7481">
        <w:rPr>
          <w:rFonts w:hint="eastAsia"/>
        </w:rPr>
        <w:t>하드웨어</w:t>
      </w:r>
      <w:r w:rsidR="008A6F15" w:rsidRPr="00EB7481">
        <w:rPr>
          <w:rFonts w:hint="eastAsia"/>
        </w:rPr>
        <w:t xml:space="preserve"> </w:t>
      </w:r>
      <w:r w:rsidR="007F38E4" w:rsidRPr="00EB7481">
        <w:rPr>
          <w:rFonts w:hint="eastAsia"/>
        </w:rPr>
        <w:t xml:space="preserve">적으로 </w:t>
      </w:r>
      <w:r w:rsidR="008A6F15" w:rsidRPr="00EB7481">
        <w:rPr>
          <w:rFonts w:hint="eastAsia"/>
        </w:rPr>
        <w:t xml:space="preserve">스텝 모터의 </w:t>
      </w:r>
      <w:r w:rsidR="007F38E4" w:rsidRPr="00EB7481">
        <w:rPr>
          <w:rFonts w:hint="eastAsia"/>
        </w:rPr>
        <w:t xml:space="preserve">6개의 입력선을 다르게 </w:t>
      </w:r>
      <w:r w:rsidR="008A6F15" w:rsidRPr="00EB7481">
        <w:rPr>
          <w:rFonts w:hint="eastAsia"/>
        </w:rPr>
        <w:t xml:space="preserve">구성하거나 키트에 직접 회로를 추가하여 </w:t>
      </w:r>
      <w:r w:rsidRPr="00EB7481">
        <w:rPr>
          <w:rFonts w:hint="eastAsia"/>
        </w:rPr>
        <w:t>하는 방법도</w:t>
      </w:r>
      <w:r w:rsidR="008A6F15" w:rsidRPr="00EB7481">
        <w:rPr>
          <w:rFonts w:hint="eastAsia"/>
        </w:rPr>
        <w:t xml:space="preserve"> 고려하였지만 적절한 장비를 구할 수가 없고 파손의 우려가 있어 시도할 </w:t>
      </w:r>
      <w:r w:rsidR="003F2020" w:rsidRPr="00EB7481">
        <w:rPr>
          <w:rFonts w:hint="eastAsia"/>
        </w:rPr>
        <w:t>수</w:t>
      </w:r>
      <w:r w:rsidR="008A6F15" w:rsidRPr="00EB7481">
        <w:rPr>
          <w:rFonts w:hint="eastAsia"/>
        </w:rPr>
        <w:t xml:space="preserve"> 없었다</w:t>
      </w:r>
      <w:r w:rsidR="00BB1CC6">
        <w:rPr>
          <w:rFonts w:hint="eastAsia"/>
        </w:rPr>
        <w:t>.</w:t>
      </w:r>
      <w:r w:rsidRPr="00EB7481">
        <w:rPr>
          <w:rFonts w:hint="eastAsia"/>
        </w:rPr>
        <w:t xml:space="preserve"> </w:t>
      </w:r>
      <w:r w:rsidR="00BB1CC6">
        <w:rPr>
          <w:rFonts w:hint="eastAsia"/>
        </w:rPr>
        <w:t xml:space="preserve">그래서 </w:t>
      </w:r>
      <w:r w:rsidR="003F2020" w:rsidRPr="00EB7481">
        <w:rPr>
          <w:rFonts w:hint="eastAsia"/>
        </w:rPr>
        <w:t xml:space="preserve">시연 발표를 </w:t>
      </w:r>
      <w:r w:rsidR="00677228">
        <w:rPr>
          <w:rFonts w:hint="eastAsia"/>
        </w:rPr>
        <w:t>전날에도</w:t>
      </w:r>
      <w:r w:rsidR="003F2020" w:rsidRPr="00EB7481">
        <w:rPr>
          <w:rFonts w:hint="eastAsia"/>
        </w:rPr>
        <w:t xml:space="preserve"> </w:t>
      </w:r>
      <w:r w:rsidRPr="00EB7481">
        <w:rPr>
          <w:rFonts w:hint="eastAsia"/>
        </w:rPr>
        <w:t xml:space="preserve">모터의 시계방향 </w:t>
      </w:r>
      <w:r w:rsidR="00B17BC8" w:rsidRPr="00EB7481">
        <w:rPr>
          <w:rFonts w:hint="eastAsia"/>
        </w:rPr>
        <w:t>회전</w:t>
      </w:r>
      <w:r w:rsidR="00677228">
        <w:rPr>
          <w:rFonts w:hint="eastAsia"/>
        </w:rPr>
        <w:t xml:space="preserve"> 작동의 신뢰도를 높이기 위해 노력했으나</w:t>
      </w:r>
      <w:r w:rsidRPr="00EB7481">
        <w:rPr>
          <w:rFonts w:hint="eastAsia"/>
        </w:rPr>
        <w:t xml:space="preserve"> </w:t>
      </w:r>
      <w:r w:rsidR="00B17BC8" w:rsidRPr="00EB7481">
        <w:rPr>
          <w:rFonts w:hint="eastAsia"/>
        </w:rPr>
        <w:t xml:space="preserve">최종적으로는 </w:t>
      </w:r>
      <w:r w:rsidRPr="00EB7481">
        <w:rPr>
          <w:rFonts w:hint="eastAsia"/>
        </w:rPr>
        <w:t>반시계방향 회전</w:t>
      </w:r>
      <w:r w:rsidR="00B17BC8" w:rsidRPr="00EB7481">
        <w:rPr>
          <w:rFonts w:hint="eastAsia"/>
        </w:rPr>
        <w:t>만으로 구현하는 방식을 선택하였다</w:t>
      </w:r>
      <w:r w:rsidR="00847A41" w:rsidRPr="00EB7481">
        <w:rPr>
          <w:rFonts w:hint="eastAsia"/>
        </w:rPr>
        <w:t>.</w:t>
      </w:r>
    </w:p>
    <w:p w:rsidR="00BB1CC6" w:rsidRPr="00EB7481" w:rsidRDefault="00BB1CC6" w:rsidP="00F630D3">
      <w:pPr>
        <w:pStyle w:val="a8"/>
        <w:rPr>
          <w:rFonts w:hint="eastAsia"/>
        </w:rPr>
      </w:pPr>
      <w:r>
        <w:t xml:space="preserve"> </w:t>
      </w:r>
    </w:p>
    <w:p w:rsidR="0084535A" w:rsidRDefault="0084535A" w:rsidP="001603A1">
      <w:pPr>
        <w:pStyle w:val="2"/>
      </w:pPr>
      <w:r>
        <w:t>계획에</w:t>
      </w:r>
      <w:r>
        <w:t xml:space="preserve"> </w:t>
      </w:r>
      <w:r>
        <w:t>비해</w:t>
      </w:r>
      <w:r>
        <w:t xml:space="preserve"> </w:t>
      </w:r>
      <w:r>
        <w:t>새롭게</w:t>
      </w:r>
      <w:r>
        <w:t xml:space="preserve"> </w:t>
      </w:r>
      <w:r>
        <w:t>추가한</w:t>
      </w:r>
      <w:r>
        <w:t xml:space="preserve"> </w:t>
      </w:r>
      <w:r>
        <w:t>기능</w:t>
      </w:r>
    </w:p>
    <w:p w:rsidR="00563067" w:rsidRDefault="00427B8E" w:rsidP="00563067">
      <w:pPr>
        <w:pStyle w:val="a0"/>
      </w:pPr>
      <w:r>
        <w:rPr>
          <w:rFonts w:hint="eastAsia"/>
        </w:rPr>
        <w:t xml:space="preserve"> 원래 계획은 Python </w:t>
      </w:r>
      <w:r w:rsidRPr="00B17BC8">
        <w:rPr>
          <w:rFonts w:hint="eastAsia"/>
        </w:rPr>
        <w:t xml:space="preserve">ARM </w:t>
      </w:r>
      <w:r w:rsidRPr="00B17BC8">
        <w:t>kit</w:t>
      </w:r>
      <w:r>
        <w:t xml:space="preserve"> </w:t>
      </w:r>
      <w:r>
        <w:rPr>
          <w:rFonts w:hint="eastAsia"/>
        </w:rPr>
        <w:t xml:space="preserve">server까지만 </w:t>
      </w:r>
      <w:r w:rsidRPr="00EB7481">
        <w:rPr>
          <w:rFonts w:hint="eastAsia"/>
        </w:rPr>
        <w:t xml:space="preserve">구현하는 것이지만 사용자 접근성을 위하여 </w:t>
      </w:r>
      <w:r w:rsidRPr="00EB7481">
        <w:t>GUI</w:t>
      </w:r>
      <w:r w:rsidRPr="00EB7481">
        <w:rPr>
          <w:rFonts w:hint="eastAsia"/>
        </w:rPr>
        <w:t xml:space="preserve"> 인터페이스가 필요했다.</w:t>
      </w:r>
      <w:r w:rsidRPr="00EB7481">
        <w:t xml:space="preserve"> </w:t>
      </w:r>
      <w:r w:rsidRPr="00EB7481">
        <w:rPr>
          <w:rFonts w:hint="eastAsia"/>
        </w:rPr>
        <w:t>그래서 P</w:t>
      </w:r>
      <w:r w:rsidRPr="00EB7481">
        <w:t xml:space="preserve">ython </w:t>
      </w:r>
      <w:r w:rsidRPr="00EB7481">
        <w:rPr>
          <w:rFonts w:hint="eastAsia"/>
        </w:rPr>
        <w:t>기반으로 만들어진 Flask</w:t>
      </w:r>
      <w:r w:rsidRPr="00EB7481">
        <w:t xml:space="preserve"> </w:t>
      </w:r>
      <w:r w:rsidRPr="00EB7481">
        <w:rPr>
          <w:rFonts w:hint="eastAsia"/>
        </w:rPr>
        <w:t>라는 M</w:t>
      </w:r>
      <w:r w:rsidR="00B17BC8" w:rsidRPr="00EB7481">
        <w:t>ircr</w:t>
      </w:r>
      <w:r w:rsidR="00B17BC8" w:rsidRPr="00EB7481">
        <w:rPr>
          <w:rFonts w:hint="eastAsia"/>
        </w:rPr>
        <w:t>o</w:t>
      </w:r>
      <w:r w:rsidRPr="00EB7481">
        <w:t>frame</w:t>
      </w:r>
      <w:r w:rsidR="00B17BC8" w:rsidRPr="00EB7481">
        <w:t>work</w:t>
      </w:r>
      <w:r w:rsidRPr="00EB7481">
        <w:rPr>
          <w:rFonts w:hint="eastAsia"/>
        </w:rPr>
        <w:t>을 사용하였다</w:t>
      </w:r>
      <w:r>
        <w:rPr>
          <w:rFonts w:hint="eastAsia"/>
        </w:rPr>
        <w:t>.</w:t>
      </w:r>
    </w:p>
    <w:p w:rsidR="00330CD3" w:rsidRDefault="00330CD3" w:rsidP="00330CD3">
      <w:pPr>
        <w:pStyle w:val="2"/>
        <w:numPr>
          <w:ilvl w:val="1"/>
          <w:numId w:val="1"/>
        </w:numPr>
      </w:pPr>
      <w:r w:rsidRPr="00427B8E">
        <w:lastRenderedPageBreak/>
        <w:t>계획에</w:t>
      </w:r>
      <w:r w:rsidRPr="00427B8E"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제외된</w:t>
      </w:r>
      <w:r w:rsidRPr="00427B8E">
        <w:t xml:space="preserve"> </w:t>
      </w:r>
      <w:r w:rsidRPr="00427B8E">
        <w:t>기능</w:t>
      </w:r>
    </w:p>
    <w:p w:rsidR="00330CD3" w:rsidRPr="00330CD3" w:rsidRDefault="00330CD3" w:rsidP="00330CD3">
      <w:pPr>
        <w:pStyle w:val="a8"/>
      </w:pPr>
      <w:r>
        <w:rPr>
          <w:rFonts w:hint="eastAsia"/>
        </w:rPr>
        <w:t>이 프로젝트는 초기 전자 도어락 또는 전자 출석기를 구현하는 것이었다.</w:t>
      </w:r>
      <w:r>
        <w:t xml:space="preserve"> </w:t>
      </w:r>
      <w:r>
        <w:rPr>
          <w:rFonts w:hint="eastAsia"/>
        </w:rPr>
        <w:t xml:space="preserve">이 당시 </w:t>
      </w:r>
      <w:r>
        <w:t>FND(</w:t>
      </w:r>
      <w:r>
        <w:rPr>
          <w:rFonts w:hint="eastAsia"/>
        </w:rPr>
        <w:t>7segment</w:t>
      </w:r>
      <w:r>
        <w:t>)</w:t>
      </w:r>
      <w:r>
        <w:rPr>
          <w:rFonts w:hint="eastAsia"/>
        </w:rPr>
        <w:t xml:space="preserve">는 시간 부분을 표시하거나 기타 메시지를 띄울 용도였으나 </w:t>
      </w:r>
      <w:r>
        <w:t>LCD</w:t>
      </w:r>
      <w:r>
        <w:rPr>
          <w:rFonts w:hint="eastAsia"/>
        </w:rPr>
        <w:t xml:space="preserve">의 기능과 겹치고 </w:t>
      </w:r>
      <w:r>
        <w:t>LCD</w:t>
      </w:r>
      <w:r>
        <w:rPr>
          <w:rFonts w:hint="eastAsia"/>
        </w:rPr>
        <w:t xml:space="preserve">의 느린 </w:t>
      </w:r>
      <w:r>
        <w:t xml:space="preserve">IO </w:t>
      </w:r>
      <w:r>
        <w:rPr>
          <w:rFonts w:hint="eastAsia"/>
        </w:rPr>
        <w:t>속도를 고려해야 했다.</w:t>
      </w:r>
      <w:r>
        <w:t xml:space="preserve"> </w:t>
      </w:r>
      <w:r w:rsidR="00D206C2">
        <w:rPr>
          <w:rFonts w:hint="eastAsia"/>
        </w:rPr>
        <w:t xml:space="preserve">FND는 </w:t>
      </w:r>
      <w:r>
        <w:rPr>
          <w:rFonts w:hint="eastAsia"/>
        </w:rPr>
        <w:t xml:space="preserve">하나의 </w:t>
      </w:r>
      <w:r>
        <w:t>GPIO</w:t>
      </w:r>
      <w:r>
        <w:rPr>
          <w:rFonts w:hint="eastAsia"/>
        </w:rPr>
        <w:t>를 사</w:t>
      </w:r>
      <w:r w:rsidR="00D206C2">
        <w:rPr>
          <w:rFonts w:hint="eastAsia"/>
        </w:rPr>
        <w:t xml:space="preserve">용하여 </w:t>
      </w:r>
      <w:r>
        <w:rPr>
          <w:rFonts w:hint="eastAsia"/>
        </w:rPr>
        <w:t xml:space="preserve">제어하게 되는데 이때 </w:t>
      </w:r>
      <w:r>
        <w:t>8</w:t>
      </w:r>
      <w:r>
        <w:rPr>
          <w:rFonts w:hint="eastAsia"/>
        </w:rPr>
        <w:t xml:space="preserve">개의 FND중 한번에 하나의 FND만 제어가 가능하다. 따라서 매우 짧은 시간동안 순서대로 하나씩 </w:t>
      </w:r>
      <w:r>
        <w:t>FND</w:t>
      </w:r>
      <w:r>
        <w:rPr>
          <w:rFonts w:hint="eastAsia"/>
        </w:rPr>
        <w:t>를 점등하는 것을 반복하는 것으로 잔상효과 발생시켜 동시에 켜진 것 같은 착시 현상을 일으켜서 구현하는 방식을 사용해야했다.</w:t>
      </w:r>
      <w:r>
        <w:t xml:space="preserve"> </w:t>
      </w:r>
      <w:r w:rsidR="00D206C2">
        <w:rPr>
          <w:rFonts w:hint="eastAsia"/>
        </w:rPr>
        <w:t>또한 무엇보다 중요한 것은 이 프로젝트에서 대부분의 출력기능은 LCD가 대신할 수</w:t>
      </w:r>
      <w:r w:rsidR="00FC2027">
        <w:rPr>
          <w:rFonts w:hint="eastAsia"/>
        </w:rPr>
        <w:t xml:space="preserve"> </w:t>
      </w:r>
      <w:r w:rsidR="00D206C2">
        <w:rPr>
          <w:rFonts w:hint="eastAsia"/>
        </w:rPr>
        <w:t>있다는 점 때문에 제외시켰다.</w:t>
      </w:r>
    </w:p>
    <w:p w:rsidR="00330CD3" w:rsidRDefault="00330CD3" w:rsidP="00330CD3">
      <w:pPr>
        <w:pStyle w:val="a8"/>
      </w:pPr>
    </w:p>
    <w:p w:rsidR="0084535A" w:rsidRDefault="001603A1" w:rsidP="00A27B79">
      <w:pPr>
        <w:pStyle w:val="2"/>
      </w:pPr>
      <w:r>
        <w:rPr>
          <w:rFonts w:hint="eastAsia"/>
        </w:rPr>
        <w:t xml:space="preserve">final </w:t>
      </w:r>
      <w:r>
        <w:t>discussion</w:t>
      </w:r>
    </w:p>
    <w:p w:rsidR="00BB1CC6" w:rsidRDefault="00D65812" w:rsidP="00464501">
      <w:r>
        <w:rPr>
          <w:rFonts w:hint="eastAsia"/>
        </w:rPr>
        <w:t>이 팀프로젝트에서는 ARM cortex processor를</w:t>
      </w:r>
      <w:r w:rsidR="00BB1CC6">
        <w:rPr>
          <w:rFonts w:hint="eastAsia"/>
        </w:rPr>
        <w:t xml:space="preserve"> 이용하여</w:t>
      </w:r>
      <w:r>
        <w:rPr>
          <w:rFonts w:hint="eastAsia"/>
        </w:rPr>
        <w:t xml:space="preserve"> </w:t>
      </w:r>
      <w:r w:rsidRPr="00D65812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디지털 사물함식 </w:t>
      </w:r>
      <w:r w:rsidRPr="00D65812">
        <w:rPr>
          <w:rFonts w:asciiTheme="majorHAnsi" w:eastAsiaTheme="majorHAnsi" w:hAnsiTheme="majorHAnsi" w:cs="굴림"/>
          <w:color w:val="000000"/>
          <w:kern w:val="0"/>
          <w:szCs w:val="20"/>
        </w:rPr>
        <w:t>냉장고 관리시스템</w:t>
      </w:r>
      <w:r>
        <w:rPr>
          <w:rFonts w:hint="eastAsia"/>
        </w:rPr>
        <w:t xml:space="preserve">를 </w:t>
      </w:r>
      <w:r w:rsidR="00BB1CC6">
        <w:rPr>
          <w:rFonts w:hint="eastAsia"/>
        </w:rPr>
        <w:t xml:space="preserve">마이크로 프로세스를 이용한 프로그램 설계와 하드웨어를 직접 제어 및 </w:t>
      </w:r>
      <w:r w:rsidR="00BB1CC6">
        <w:t>UART</w:t>
      </w:r>
      <w:r w:rsidR="00BB1CC6">
        <w:rPr>
          <w:rFonts w:hint="eastAsia"/>
        </w:rPr>
        <w:t>를 이용한 시리얼 통신을 실습 할 수 있었다.</w:t>
      </w:r>
      <w:r w:rsidR="00BB1CC6">
        <w:t xml:space="preserve"> </w:t>
      </w:r>
    </w:p>
    <w:p w:rsidR="00BB1CC6" w:rsidRDefault="00677228" w:rsidP="00464501">
      <w:r>
        <w:t xml:space="preserve"> ARM kit</w:t>
      </w:r>
      <w:r w:rsidR="00BB1CC6">
        <w:t xml:space="preserve"> </w:t>
      </w:r>
      <w:r w:rsidR="00BB1CC6">
        <w:rPr>
          <w:rFonts w:hint="eastAsia"/>
        </w:rPr>
        <w:t xml:space="preserve">프로그램 설계시에는 </w:t>
      </w:r>
      <w:r w:rsidR="00BB1CC6">
        <w:t xml:space="preserve">Timer0, LCD, Keypad </w:t>
      </w:r>
      <w:r w:rsidR="00BB1CC6">
        <w:rPr>
          <w:rFonts w:hint="eastAsia"/>
        </w:rPr>
        <w:t>파트에서는 ARM kit에서 제공하는 질 높은 예제 프로그램과 라이브러리를 사용하여 쉽게 설계할 수 있었다.</w:t>
      </w:r>
      <w:r>
        <w:t xml:space="preserve"> UART</w:t>
      </w:r>
      <w:r>
        <w:rPr>
          <w:rFonts w:hint="eastAsia"/>
        </w:rPr>
        <w:t xml:space="preserve">의 경우 라이브러리 중 바이트 스트림을 수신 하는 함수가 작동을 하지않아서 직접 구현하였고 </w:t>
      </w:r>
      <w:r>
        <w:t>S</w:t>
      </w:r>
      <w:r>
        <w:rPr>
          <w:rFonts w:hint="eastAsia"/>
        </w:rPr>
        <w:t>tepmotor의 경우 시계방향 회전구현에 골머리를 썩혔다.</w:t>
      </w:r>
      <w:r>
        <w:t xml:space="preserve"> </w:t>
      </w:r>
      <w:r w:rsidR="00684012">
        <w:rPr>
          <w:rFonts w:hint="eastAsia"/>
        </w:rPr>
        <w:t>무엇보다도 팀 프로젝트이므로 다른 팀원들도 쉽게 코딩할 수 있도록 코드의 구조와 함수 및 변수이름을 만드는데 심혈을 기울였고 지속적으로 코드리뷰를 통하여 팀원들과 코드의 이해도를 높이는데 노력을 하였다.</w:t>
      </w:r>
    </w:p>
    <w:p w:rsidR="00476500" w:rsidRDefault="00684012" w:rsidP="00464501">
      <w:r>
        <w:rPr>
          <w:rFonts w:hint="eastAsia"/>
        </w:rPr>
        <w:t xml:space="preserve">Python </w:t>
      </w:r>
      <w:r w:rsidRPr="00B17BC8">
        <w:rPr>
          <w:rFonts w:hint="eastAsia"/>
        </w:rPr>
        <w:t xml:space="preserve">ARM </w:t>
      </w:r>
      <w:r w:rsidRPr="00B17BC8">
        <w:t>kit</w:t>
      </w:r>
      <w:r>
        <w:t xml:space="preserve"> server</w:t>
      </w:r>
      <w:r>
        <w:rPr>
          <w:rFonts w:hint="eastAsia"/>
        </w:rPr>
        <w:t xml:space="preserve">를 구현하는데 있어서 이미 시리얼 통신 라이브러리가 존재하기 때문에 polling 방식으로 전송하는 부분을 </w:t>
      </w:r>
      <w:r w:rsidR="00476500">
        <w:rPr>
          <w:rFonts w:hint="eastAsia"/>
        </w:rPr>
        <w:t>제외하면 편리하게 구현할 수 있었다.</w:t>
      </w:r>
      <w:r w:rsidR="00476500">
        <w:t xml:space="preserve"> </w:t>
      </w:r>
      <w:r w:rsidR="00476500">
        <w:rPr>
          <w:rFonts w:hint="eastAsia"/>
        </w:rPr>
        <w:t>F</w:t>
      </w:r>
      <w:r>
        <w:rPr>
          <w:rFonts w:hint="eastAsia"/>
        </w:rPr>
        <w:t xml:space="preserve">lask web server부분의 경우 </w:t>
      </w:r>
      <w:r w:rsidR="00476500">
        <w:rPr>
          <w:rFonts w:hint="eastAsia"/>
        </w:rPr>
        <w:t xml:space="preserve">원래 계획에 포함되어 있지않았으나 사용자의 접근성을 고려하여 추가하였고 </w:t>
      </w:r>
      <w:r w:rsidR="00476500">
        <w:t>Python</w:t>
      </w:r>
      <w:r w:rsidR="00476500">
        <w:rPr>
          <w:rFonts w:hint="eastAsia"/>
        </w:rPr>
        <w:t xml:space="preserve">기반이 때문에 Python </w:t>
      </w:r>
      <w:r w:rsidR="00476500" w:rsidRPr="00B17BC8">
        <w:rPr>
          <w:rFonts w:hint="eastAsia"/>
        </w:rPr>
        <w:t xml:space="preserve">ARM </w:t>
      </w:r>
      <w:r w:rsidR="00476500" w:rsidRPr="00B17BC8">
        <w:t>kit</w:t>
      </w:r>
      <w:r w:rsidR="00476500">
        <w:t xml:space="preserve"> server</w:t>
      </w:r>
      <w:r w:rsidR="00476500">
        <w:rPr>
          <w:rFonts w:hint="eastAsia"/>
        </w:rPr>
        <w:t>와의 연동 또한 쉽게 구현하였다.</w:t>
      </w:r>
    </w:p>
    <w:p w:rsidR="00476500" w:rsidRPr="00B939B1" w:rsidRDefault="00476500" w:rsidP="00464501">
      <w:pPr>
        <w:rPr>
          <w:rFonts w:hint="eastAsia"/>
        </w:rPr>
      </w:pPr>
      <w:r>
        <w:rPr>
          <w:rFonts w:hint="eastAsia"/>
        </w:rPr>
        <w:t xml:space="preserve"> 이 프로젝트를 하면서 키트자체의 잔고장이나 결함으로 인한 시간낭비가 없었기 때문에 구현목표를 거의 </w:t>
      </w:r>
      <w:r w:rsidR="00B939B1">
        <w:rPr>
          <w:rFonts w:hint="eastAsia"/>
        </w:rPr>
        <w:t>모드 구현하는 것이</w:t>
      </w:r>
      <w:r>
        <w:rPr>
          <w:rFonts w:hint="eastAsia"/>
        </w:rPr>
        <w:t xml:space="preserve"> 가능하였다.</w:t>
      </w:r>
      <w:r>
        <w:t xml:space="preserve"> </w:t>
      </w:r>
      <w:r>
        <w:rPr>
          <w:rFonts w:hint="eastAsia"/>
        </w:rPr>
        <w:t xml:space="preserve">하지만 무엇보다도 </w:t>
      </w:r>
      <w:r w:rsidR="00B939B1">
        <w:rPr>
          <w:rFonts w:hint="eastAsia"/>
        </w:rPr>
        <w:t>팀원들이 열심히 참여했기 때문에 프로젝트를 마무리 할 수 있었다.</w:t>
      </w:r>
      <w:r w:rsidR="00B939B1">
        <w:t xml:space="preserve"> </w:t>
      </w:r>
      <w:r w:rsidR="00B939B1">
        <w:rPr>
          <w:rFonts w:hint="eastAsia"/>
        </w:rPr>
        <w:t>팀프로젝트에 참여한 모든 팀원에게 감사를 표한다.</w:t>
      </w:r>
    </w:p>
    <w:p w:rsidR="0084535A" w:rsidRDefault="0084535A" w:rsidP="00464501"/>
    <w:sectPr w:rsidR="0084535A" w:rsidSect="00E61170">
      <w:footerReference w:type="default" r:id="rId13"/>
      <w:pgSz w:w="12240" w:h="15840"/>
      <w:pgMar w:top="1701" w:right="1440" w:bottom="1440" w:left="1440" w:header="720" w:footer="283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720E" w:rsidRDefault="00BE720E" w:rsidP="00627BEC">
      <w:pPr>
        <w:spacing w:after="0" w:line="240" w:lineRule="auto"/>
      </w:pPr>
      <w:r>
        <w:separator/>
      </w:r>
    </w:p>
  </w:endnote>
  <w:endnote w:type="continuationSeparator" w:id="0">
    <w:p w:rsidR="00BE720E" w:rsidRDefault="00BE720E" w:rsidP="00627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연세소제목체">
    <w:altName w:val="바탕"/>
    <w:charset w:val="81"/>
    <w:family w:val="roman"/>
    <w:pitch w:val="variable"/>
    <w:sig w:usb0="800002A7" w:usb1="0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500" w:rsidRDefault="0047650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F54A53" w:rsidRPr="00F54A53">
      <w:rPr>
        <w:noProof/>
        <w:color w:val="323E4F" w:themeColor="text2" w:themeShade="BF"/>
        <w:sz w:val="24"/>
        <w:szCs w:val="24"/>
        <w:lang w:val="ko-KR"/>
      </w:rPr>
      <w:t>36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F54A53" w:rsidRPr="00F54A53">
      <w:rPr>
        <w:noProof/>
        <w:color w:val="323E4F" w:themeColor="text2" w:themeShade="BF"/>
        <w:sz w:val="24"/>
        <w:szCs w:val="24"/>
        <w:lang w:val="ko-KR"/>
      </w:rPr>
      <w:t>37</w:t>
    </w:r>
    <w:r>
      <w:rPr>
        <w:color w:val="323E4F" w:themeColor="text2" w:themeShade="BF"/>
        <w:sz w:val="24"/>
        <w:szCs w:val="24"/>
      </w:rPr>
      <w:fldChar w:fldCharType="end"/>
    </w:r>
  </w:p>
  <w:p w:rsidR="00476500" w:rsidRDefault="004765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720E" w:rsidRDefault="00BE720E" w:rsidP="00627BEC">
      <w:pPr>
        <w:spacing w:after="0" w:line="240" w:lineRule="auto"/>
      </w:pPr>
      <w:r>
        <w:separator/>
      </w:r>
    </w:p>
  </w:footnote>
  <w:footnote w:type="continuationSeparator" w:id="0">
    <w:p w:rsidR="00BE720E" w:rsidRDefault="00BE720E" w:rsidP="00627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9FE6A79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145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C8D529D"/>
    <w:multiLevelType w:val="hybridMultilevel"/>
    <w:tmpl w:val="33A6B3EC"/>
    <w:lvl w:ilvl="0" w:tplc="1B8048B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421CA0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523AF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E21A9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04FFD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C2A8C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DEA7A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AA4B3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D453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135E8F"/>
    <w:multiLevelType w:val="hybridMultilevel"/>
    <w:tmpl w:val="A5D4471C"/>
    <w:lvl w:ilvl="0" w:tplc="645EE0C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25C8EC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78944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2E542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62495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C83D8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BC73E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2ECE2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B8586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3A3995"/>
    <w:multiLevelType w:val="hybridMultilevel"/>
    <w:tmpl w:val="8B4A0D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32446C2"/>
    <w:multiLevelType w:val="hybridMultilevel"/>
    <w:tmpl w:val="97F078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E8B087C"/>
    <w:multiLevelType w:val="hybridMultilevel"/>
    <w:tmpl w:val="7676FA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F0F47DC"/>
    <w:multiLevelType w:val="hybridMultilevel"/>
    <w:tmpl w:val="1AE653D8"/>
    <w:lvl w:ilvl="0" w:tplc="DD745A3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393E8C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0ECCE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163EC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6C621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1CC98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86492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DEA1C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DEC71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3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grammar="clean"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AA8"/>
    <w:rsid w:val="00001F7B"/>
    <w:rsid w:val="00007166"/>
    <w:rsid w:val="00011CF1"/>
    <w:rsid w:val="000120AF"/>
    <w:rsid w:val="00025F3C"/>
    <w:rsid w:val="00033C9A"/>
    <w:rsid w:val="00040F94"/>
    <w:rsid w:val="00044EE5"/>
    <w:rsid w:val="00047EC3"/>
    <w:rsid w:val="00070B31"/>
    <w:rsid w:val="00071EB9"/>
    <w:rsid w:val="00077643"/>
    <w:rsid w:val="00083A57"/>
    <w:rsid w:val="00095990"/>
    <w:rsid w:val="000A3DA6"/>
    <w:rsid w:val="000A3E05"/>
    <w:rsid w:val="000A4E9A"/>
    <w:rsid w:val="000A582C"/>
    <w:rsid w:val="000B2188"/>
    <w:rsid w:val="000B4B13"/>
    <w:rsid w:val="000B63B6"/>
    <w:rsid w:val="000C39FD"/>
    <w:rsid w:val="000D71B1"/>
    <w:rsid w:val="000E2DBC"/>
    <w:rsid w:val="000E3312"/>
    <w:rsid w:val="000E5874"/>
    <w:rsid w:val="000F0271"/>
    <w:rsid w:val="00130D89"/>
    <w:rsid w:val="00134AC3"/>
    <w:rsid w:val="00144F8E"/>
    <w:rsid w:val="0014574C"/>
    <w:rsid w:val="001566D3"/>
    <w:rsid w:val="00156981"/>
    <w:rsid w:val="001603A1"/>
    <w:rsid w:val="001719DB"/>
    <w:rsid w:val="00171D01"/>
    <w:rsid w:val="0018203A"/>
    <w:rsid w:val="00184B5A"/>
    <w:rsid w:val="00185832"/>
    <w:rsid w:val="001958B5"/>
    <w:rsid w:val="001A4F26"/>
    <w:rsid w:val="001A7506"/>
    <w:rsid w:val="001B1FAD"/>
    <w:rsid w:val="001B43A8"/>
    <w:rsid w:val="001B73E8"/>
    <w:rsid w:val="001D42FB"/>
    <w:rsid w:val="001D749A"/>
    <w:rsid w:val="0020182D"/>
    <w:rsid w:val="0020337B"/>
    <w:rsid w:val="00207FC7"/>
    <w:rsid w:val="002103C3"/>
    <w:rsid w:val="00213C82"/>
    <w:rsid w:val="00232144"/>
    <w:rsid w:val="00233F1D"/>
    <w:rsid w:val="00234ACC"/>
    <w:rsid w:val="0024271D"/>
    <w:rsid w:val="00271188"/>
    <w:rsid w:val="00271548"/>
    <w:rsid w:val="00274BCB"/>
    <w:rsid w:val="0029082F"/>
    <w:rsid w:val="002A179D"/>
    <w:rsid w:val="002A54CA"/>
    <w:rsid w:val="002A6C1C"/>
    <w:rsid w:val="002B0E40"/>
    <w:rsid w:val="002B4546"/>
    <w:rsid w:val="002C2F6D"/>
    <w:rsid w:val="002E02A8"/>
    <w:rsid w:val="002E2A56"/>
    <w:rsid w:val="002F2519"/>
    <w:rsid w:val="003072FF"/>
    <w:rsid w:val="00313840"/>
    <w:rsid w:val="00323B2E"/>
    <w:rsid w:val="00330B4B"/>
    <w:rsid w:val="00330CD3"/>
    <w:rsid w:val="0033626D"/>
    <w:rsid w:val="00345A50"/>
    <w:rsid w:val="0035186F"/>
    <w:rsid w:val="00357816"/>
    <w:rsid w:val="00376A28"/>
    <w:rsid w:val="003776F8"/>
    <w:rsid w:val="00380401"/>
    <w:rsid w:val="00384A53"/>
    <w:rsid w:val="00397A16"/>
    <w:rsid w:val="003A380A"/>
    <w:rsid w:val="003B34EE"/>
    <w:rsid w:val="003B5AA8"/>
    <w:rsid w:val="003C0A72"/>
    <w:rsid w:val="003D5CB5"/>
    <w:rsid w:val="003D5FA7"/>
    <w:rsid w:val="003E203E"/>
    <w:rsid w:val="003E455A"/>
    <w:rsid w:val="003E4A54"/>
    <w:rsid w:val="003E64A0"/>
    <w:rsid w:val="003F2020"/>
    <w:rsid w:val="0040501B"/>
    <w:rsid w:val="00406AFB"/>
    <w:rsid w:val="004131F3"/>
    <w:rsid w:val="00421835"/>
    <w:rsid w:val="00423323"/>
    <w:rsid w:val="00427B8E"/>
    <w:rsid w:val="00434EDF"/>
    <w:rsid w:val="004413CE"/>
    <w:rsid w:val="00441632"/>
    <w:rsid w:val="00447EA0"/>
    <w:rsid w:val="004605FF"/>
    <w:rsid w:val="00464501"/>
    <w:rsid w:val="0046559B"/>
    <w:rsid w:val="00472930"/>
    <w:rsid w:val="00476500"/>
    <w:rsid w:val="004820A7"/>
    <w:rsid w:val="00484418"/>
    <w:rsid w:val="00484F53"/>
    <w:rsid w:val="00484F74"/>
    <w:rsid w:val="004909E4"/>
    <w:rsid w:val="004920DE"/>
    <w:rsid w:val="00492A23"/>
    <w:rsid w:val="004948E8"/>
    <w:rsid w:val="004A25A9"/>
    <w:rsid w:val="004A40B6"/>
    <w:rsid w:val="004A4F3A"/>
    <w:rsid w:val="004A4FE2"/>
    <w:rsid w:val="004C23A1"/>
    <w:rsid w:val="004E1366"/>
    <w:rsid w:val="004F595F"/>
    <w:rsid w:val="004F6C06"/>
    <w:rsid w:val="005037C2"/>
    <w:rsid w:val="005061A6"/>
    <w:rsid w:val="00513C27"/>
    <w:rsid w:val="0052636B"/>
    <w:rsid w:val="0053312C"/>
    <w:rsid w:val="005343E9"/>
    <w:rsid w:val="00542133"/>
    <w:rsid w:val="00544A2F"/>
    <w:rsid w:val="0055176D"/>
    <w:rsid w:val="00552A4E"/>
    <w:rsid w:val="00553551"/>
    <w:rsid w:val="00554C59"/>
    <w:rsid w:val="00561E3E"/>
    <w:rsid w:val="00563067"/>
    <w:rsid w:val="005703E2"/>
    <w:rsid w:val="0057601F"/>
    <w:rsid w:val="0058770F"/>
    <w:rsid w:val="005908C9"/>
    <w:rsid w:val="00591166"/>
    <w:rsid w:val="0059359C"/>
    <w:rsid w:val="00596B3E"/>
    <w:rsid w:val="005A045F"/>
    <w:rsid w:val="005B1255"/>
    <w:rsid w:val="005B3799"/>
    <w:rsid w:val="005B54A4"/>
    <w:rsid w:val="005B7C01"/>
    <w:rsid w:val="005D0AC7"/>
    <w:rsid w:val="005E02D1"/>
    <w:rsid w:val="005E5F00"/>
    <w:rsid w:val="005F053C"/>
    <w:rsid w:val="005F11A8"/>
    <w:rsid w:val="005F4FB7"/>
    <w:rsid w:val="00604870"/>
    <w:rsid w:val="0061345B"/>
    <w:rsid w:val="006157E1"/>
    <w:rsid w:val="00617E4F"/>
    <w:rsid w:val="00620C17"/>
    <w:rsid w:val="00623204"/>
    <w:rsid w:val="00627BEC"/>
    <w:rsid w:val="00634617"/>
    <w:rsid w:val="00647103"/>
    <w:rsid w:val="006528E5"/>
    <w:rsid w:val="00653147"/>
    <w:rsid w:val="0065401C"/>
    <w:rsid w:val="00660A9E"/>
    <w:rsid w:val="00673AAA"/>
    <w:rsid w:val="00676506"/>
    <w:rsid w:val="00677228"/>
    <w:rsid w:val="00684012"/>
    <w:rsid w:val="00684F12"/>
    <w:rsid w:val="00692C0D"/>
    <w:rsid w:val="006A1003"/>
    <w:rsid w:val="006A7C2F"/>
    <w:rsid w:val="006D50EA"/>
    <w:rsid w:val="006D7457"/>
    <w:rsid w:val="006E376C"/>
    <w:rsid w:val="006E70E4"/>
    <w:rsid w:val="006E7B14"/>
    <w:rsid w:val="006F552B"/>
    <w:rsid w:val="006F5630"/>
    <w:rsid w:val="00707F09"/>
    <w:rsid w:val="0071076F"/>
    <w:rsid w:val="00711DCC"/>
    <w:rsid w:val="007206F5"/>
    <w:rsid w:val="00722E65"/>
    <w:rsid w:val="0073347C"/>
    <w:rsid w:val="00734172"/>
    <w:rsid w:val="00756281"/>
    <w:rsid w:val="0077078A"/>
    <w:rsid w:val="007805A2"/>
    <w:rsid w:val="00782506"/>
    <w:rsid w:val="00784487"/>
    <w:rsid w:val="007874C3"/>
    <w:rsid w:val="00790FC0"/>
    <w:rsid w:val="007A4232"/>
    <w:rsid w:val="007B4DAF"/>
    <w:rsid w:val="007C25F5"/>
    <w:rsid w:val="007D28A4"/>
    <w:rsid w:val="007D2ACA"/>
    <w:rsid w:val="007E4B7C"/>
    <w:rsid w:val="007F38E4"/>
    <w:rsid w:val="007F69C0"/>
    <w:rsid w:val="00803314"/>
    <w:rsid w:val="00803B2F"/>
    <w:rsid w:val="00805A3B"/>
    <w:rsid w:val="00806E55"/>
    <w:rsid w:val="00814BE8"/>
    <w:rsid w:val="0081725E"/>
    <w:rsid w:val="00823A13"/>
    <w:rsid w:val="008250FF"/>
    <w:rsid w:val="00844975"/>
    <w:rsid w:val="0084535A"/>
    <w:rsid w:val="00847A41"/>
    <w:rsid w:val="008621CD"/>
    <w:rsid w:val="00867455"/>
    <w:rsid w:val="00874372"/>
    <w:rsid w:val="00874F8A"/>
    <w:rsid w:val="00887421"/>
    <w:rsid w:val="008915F7"/>
    <w:rsid w:val="008A2556"/>
    <w:rsid w:val="008A6F15"/>
    <w:rsid w:val="008B0C02"/>
    <w:rsid w:val="008B1118"/>
    <w:rsid w:val="008B3157"/>
    <w:rsid w:val="008C1285"/>
    <w:rsid w:val="008C2C56"/>
    <w:rsid w:val="008C6B5D"/>
    <w:rsid w:val="008D4286"/>
    <w:rsid w:val="008E15CA"/>
    <w:rsid w:val="008E7FAF"/>
    <w:rsid w:val="008F2DA4"/>
    <w:rsid w:val="0090085B"/>
    <w:rsid w:val="009117A8"/>
    <w:rsid w:val="009303C0"/>
    <w:rsid w:val="00930C0C"/>
    <w:rsid w:val="00931628"/>
    <w:rsid w:val="009362C4"/>
    <w:rsid w:val="00945B0F"/>
    <w:rsid w:val="00947900"/>
    <w:rsid w:val="00951777"/>
    <w:rsid w:val="00951814"/>
    <w:rsid w:val="00953517"/>
    <w:rsid w:val="00954615"/>
    <w:rsid w:val="00956B03"/>
    <w:rsid w:val="0096620A"/>
    <w:rsid w:val="009701A0"/>
    <w:rsid w:val="0097220D"/>
    <w:rsid w:val="0099003A"/>
    <w:rsid w:val="00990089"/>
    <w:rsid w:val="009A226F"/>
    <w:rsid w:val="009A640D"/>
    <w:rsid w:val="009A6A0D"/>
    <w:rsid w:val="009A7D4D"/>
    <w:rsid w:val="009B6470"/>
    <w:rsid w:val="009F2766"/>
    <w:rsid w:val="009F7931"/>
    <w:rsid w:val="00A00548"/>
    <w:rsid w:val="00A02606"/>
    <w:rsid w:val="00A14B7A"/>
    <w:rsid w:val="00A250E9"/>
    <w:rsid w:val="00A27B79"/>
    <w:rsid w:val="00A309C8"/>
    <w:rsid w:val="00A41306"/>
    <w:rsid w:val="00A56FBB"/>
    <w:rsid w:val="00A72A0B"/>
    <w:rsid w:val="00A73C7D"/>
    <w:rsid w:val="00A8193D"/>
    <w:rsid w:val="00A86B04"/>
    <w:rsid w:val="00AA4428"/>
    <w:rsid w:val="00AA5229"/>
    <w:rsid w:val="00AB26F4"/>
    <w:rsid w:val="00AB7B3A"/>
    <w:rsid w:val="00AC266E"/>
    <w:rsid w:val="00AD1C66"/>
    <w:rsid w:val="00AD3C80"/>
    <w:rsid w:val="00AE72EE"/>
    <w:rsid w:val="00AF410E"/>
    <w:rsid w:val="00AF6C3A"/>
    <w:rsid w:val="00B00F5A"/>
    <w:rsid w:val="00B13043"/>
    <w:rsid w:val="00B16702"/>
    <w:rsid w:val="00B179C8"/>
    <w:rsid w:val="00B17BC8"/>
    <w:rsid w:val="00B35D7C"/>
    <w:rsid w:val="00B3703A"/>
    <w:rsid w:val="00B53E5C"/>
    <w:rsid w:val="00B61ED7"/>
    <w:rsid w:val="00B73059"/>
    <w:rsid w:val="00B73E18"/>
    <w:rsid w:val="00B76986"/>
    <w:rsid w:val="00B835E9"/>
    <w:rsid w:val="00B86367"/>
    <w:rsid w:val="00B8709A"/>
    <w:rsid w:val="00B874B6"/>
    <w:rsid w:val="00B87AC6"/>
    <w:rsid w:val="00B939B1"/>
    <w:rsid w:val="00B95836"/>
    <w:rsid w:val="00BA16C0"/>
    <w:rsid w:val="00BA374A"/>
    <w:rsid w:val="00BA6DC4"/>
    <w:rsid w:val="00BB00F9"/>
    <w:rsid w:val="00BB1CC6"/>
    <w:rsid w:val="00BC066E"/>
    <w:rsid w:val="00BD5643"/>
    <w:rsid w:val="00BD68D4"/>
    <w:rsid w:val="00BE10C2"/>
    <w:rsid w:val="00BE1997"/>
    <w:rsid w:val="00BE315B"/>
    <w:rsid w:val="00BE720E"/>
    <w:rsid w:val="00C02EA1"/>
    <w:rsid w:val="00C06475"/>
    <w:rsid w:val="00C0726B"/>
    <w:rsid w:val="00C1750F"/>
    <w:rsid w:val="00C20157"/>
    <w:rsid w:val="00C22144"/>
    <w:rsid w:val="00C2405F"/>
    <w:rsid w:val="00C30312"/>
    <w:rsid w:val="00C32103"/>
    <w:rsid w:val="00C33883"/>
    <w:rsid w:val="00C3451D"/>
    <w:rsid w:val="00C35E36"/>
    <w:rsid w:val="00C37197"/>
    <w:rsid w:val="00C42D44"/>
    <w:rsid w:val="00C4742B"/>
    <w:rsid w:val="00C53B54"/>
    <w:rsid w:val="00C54F30"/>
    <w:rsid w:val="00C663A2"/>
    <w:rsid w:val="00CA15A8"/>
    <w:rsid w:val="00CA3241"/>
    <w:rsid w:val="00CA5283"/>
    <w:rsid w:val="00CB2E7D"/>
    <w:rsid w:val="00CB3545"/>
    <w:rsid w:val="00CB40F7"/>
    <w:rsid w:val="00CB6F85"/>
    <w:rsid w:val="00CC4E20"/>
    <w:rsid w:val="00CC5180"/>
    <w:rsid w:val="00CD5E9D"/>
    <w:rsid w:val="00CD791E"/>
    <w:rsid w:val="00CE71CC"/>
    <w:rsid w:val="00CF2145"/>
    <w:rsid w:val="00D001B7"/>
    <w:rsid w:val="00D05A3A"/>
    <w:rsid w:val="00D13DC5"/>
    <w:rsid w:val="00D206C2"/>
    <w:rsid w:val="00D2549F"/>
    <w:rsid w:val="00D3212B"/>
    <w:rsid w:val="00D349A2"/>
    <w:rsid w:val="00D36489"/>
    <w:rsid w:val="00D41BD5"/>
    <w:rsid w:val="00D42C99"/>
    <w:rsid w:val="00D61C5F"/>
    <w:rsid w:val="00D64408"/>
    <w:rsid w:val="00D65812"/>
    <w:rsid w:val="00D71339"/>
    <w:rsid w:val="00D76C62"/>
    <w:rsid w:val="00D7790B"/>
    <w:rsid w:val="00D95BCF"/>
    <w:rsid w:val="00DA2AD8"/>
    <w:rsid w:val="00DA79B9"/>
    <w:rsid w:val="00DB17D3"/>
    <w:rsid w:val="00DD0B6C"/>
    <w:rsid w:val="00DD53E8"/>
    <w:rsid w:val="00DE5258"/>
    <w:rsid w:val="00DF079B"/>
    <w:rsid w:val="00DF660E"/>
    <w:rsid w:val="00E03DE5"/>
    <w:rsid w:val="00E06087"/>
    <w:rsid w:val="00E2039D"/>
    <w:rsid w:val="00E2064B"/>
    <w:rsid w:val="00E20D42"/>
    <w:rsid w:val="00E27410"/>
    <w:rsid w:val="00E33C17"/>
    <w:rsid w:val="00E40737"/>
    <w:rsid w:val="00E4353F"/>
    <w:rsid w:val="00E53A01"/>
    <w:rsid w:val="00E61170"/>
    <w:rsid w:val="00E64BD9"/>
    <w:rsid w:val="00E75EA3"/>
    <w:rsid w:val="00E762A5"/>
    <w:rsid w:val="00E76B5F"/>
    <w:rsid w:val="00E86B30"/>
    <w:rsid w:val="00E86E83"/>
    <w:rsid w:val="00E940D1"/>
    <w:rsid w:val="00E94F27"/>
    <w:rsid w:val="00E96F22"/>
    <w:rsid w:val="00EA2661"/>
    <w:rsid w:val="00EA457C"/>
    <w:rsid w:val="00EB3D45"/>
    <w:rsid w:val="00EB7481"/>
    <w:rsid w:val="00EB7D23"/>
    <w:rsid w:val="00EC02CC"/>
    <w:rsid w:val="00ED0094"/>
    <w:rsid w:val="00ED0850"/>
    <w:rsid w:val="00ED450D"/>
    <w:rsid w:val="00ED7980"/>
    <w:rsid w:val="00EE6AE3"/>
    <w:rsid w:val="00EF3461"/>
    <w:rsid w:val="00EF4F06"/>
    <w:rsid w:val="00F0138E"/>
    <w:rsid w:val="00F0659C"/>
    <w:rsid w:val="00F10479"/>
    <w:rsid w:val="00F14563"/>
    <w:rsid w:val="00F16E32"/>
    <w:rsid w:val="00F26F2E"/>
    <w:rsid w:val="00F2749B"/>
    <w:rsid w:val="00F27AC9"/>
    <w:rsid w:val="00F3536C"/>
    <w:rsid w:val="00F42207"/>
    <w:rsid w:val="00F427D5"/>
    <w:rsid w:val="00F44314"/>
    <w:rsid w:val="00F52FBA"/>
    <w:rsid w:val="00F54A53"/>
    <w:rsid w:val="00F55922"/>
    <w:rsid w:val="00F630D3"/>
    <w:rsid w:val="00F66C03"/>
    <w:rsid w:val="00F74DFE"/>
    <w:rsid w:val="00F76C03"/>
    <w:rsid w:val="00F82F24"/>
    <w:rsid w:val="00F83C88"/>
    <w:rsid w:val="00F950D4"/>
    <w:rsid w:val="00FA5A7A"/>
    <w:rsid w:val="00FB6032"/>
    <w:rsid w:val="00FB6167"/>
    <w:rsid w:val="00FB7805"/>
    <w:rsid w:val="00FC2027"/>
    <w:rsid w:val="00FC5A09"/>
    <w:rsid w:val="00FD067D"/>
    <w:rsid w:val="00FE294E"/>
    <w:rsid w:val="00FE52AE"/>
    <w:rsid w:val="00FE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C4769"/>
  <w15:chartTrackingRefBased/>
  <w15:docId w15:val="{67991531-3A38-4D2D-8469-E6CCC9305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413CE"/>
    <w:pPr>
      <w:widowControl w:val="0"/>
      <w:wordWrap w:val="0"/>
      <w:autoSpaceDE w:val="0"/>
      <w:autoSpaceDN w:val="0"/>
      <w:spacing w:after="160" w:line="259" w:lineRule="auto"/>
    </w:pPr>
  </w:style>
  <w:style w:type="paragraph" w:styleId="1">
    <w:name w:val="heading 1"/>
    <w:basedOn w:val="a"/>
    <w:next w:val="a0"/>
    <w:link w:val="1Char"/>
    <w:uiPriority w:val="9"/>
    <w:qFormat/>
    <w:rsid w:val="004413CE"/>
    <w:pPr>
      <w:keepNext/>
      <w:keepLines/>
      <w:widowControl/>
      <w:numPr>
        <w:numId w:val="19"/>
      </w:numPr>
      <w:pBdr>
        <w:bottom w:val="single" w:sz="4" w:space="1" w:color="595959" w:themeColor="text1" w:themeTint="A6"/>
      </w:pBdr>
      <w:wordWrap/>
      <w:autoSpaceDE/>
      <w:autoSpaceDN/>
      <w:spacing w:before="360"/>
      <w:jc w:val="left"/>
      <w:outlineLvl w:val="0"/>
    </w:pPr>
    <w:rPr>
      <w:rFonts w:ascii="맑은 고딕" w:eastAsia="연세소제목체" w:hAnsi="맑은 고딕" w:cs="맑은 고딕"/>
      <w:b/>
      <w:bCs/>
      <w:smallCaps/>
      <w:color w:val="5B9BD5" w:themeColor="accent1"/>
      <w:kern w:val="0"/>
      <w:sz w:val="36"/>
      <w:szCs w:val="36"/>
    </w:rPr>
  </w:style>
  <w:style w:type="paragraph" w:styleId="2">
    <w:name w:val="heading 2"/>
    <w:basedOn w:val="a"/>
    <w:next w:val="a0"/>
    <w:link w:val="2Char"/>
    <w:uiPriority w:val="9"/>
    <w:unhideWhenUsed/>
    <w:qFormat/>
    <w:rsid w:val="004413CE"/>
    <w:pPr>
      <w:keepNext/>
      <w:keepLines/>
      <w:widowControl/>
      <w:numPr>
        <w:ilvl w:val="1"/>
        <w:numId w:val="19"/>
      </w:numPr>
      <w:wordWrap/>
      <w:autoSpaceDE/>
      <w:autoSpaceDN/>
      <w:spacing w:before="360"/>
      <w:jc w:val="left"/>
      <w:outlineLvl w:val="1"/>
    </w:pPr>
    <w:rPr>
      <w:rFonts w:ascii="맑은 고딕" w:eastAsia="연세소제목체" w:hAnsi="맑은 고딕" w:cs="맑은 고딕"/>
      <w:b/>
      <w:bCs/>
      <w:smallCaps/>
      <w:color w:val="ED7D31" w:themeColor="accent2"/>
      <w:kern w:val="0"/>
      <w:sz w:val="28"/>
      <w:szCs w:val="28"/>
    </w:rPr>
  </w:style>
  <w:style w:type="paragraph" w:styleId="3">
    <w:name w:val="heading 3"/>
    <w:basedOn w:val="a"/>
    <w:next w:val="a0"/>
    <w:link w:val="3Char"/>
    <w:uiPriority w:val="9"/>
    <w:unhideWhenUsed/>
    <w:qFormat/>
    <w:rsid w:val="00F14563"/>
    <w:pPr>
      <w:keepNext/>
      <w:keepLines/>
      <w:widowControl/>
      <w:numPr>
        <w:ilvl w:val="2"/>
        <w:numId w:val="19"/>
      </w:numPr>
      <w:wordWrap/>
      <w:autoSpaceDE/>
      <w:autoSpaceDN/>
      <w:spacing w:before="200"/>
      <w:jc w:val="left"/>
      <w:outlineLvl w:val="2"/>
    </w:pPr>
    <w:rPr>
      <w:rFonts w:asciiTheme="majorHAnsi" w:eastAsia="연세소제목체" w:hAnsiTheme="majorHAnsi" w:cstheme="majorBidi"/>
      <w:b/>
      <w:bCs/>
      <w:color w:val="7030A0"/>
      <w:kern w:val="0"/>
      <w:sz w:val="22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4413CE"/>
    <w:pPr>
      <w:keepNext/>
      <w:keepLines/>
      <w:widowControl/>
      <w:numPr>
        <w:ilvl w:val="3"/>
        <w:numId w:val="19"/>
      </w:numPr>
      <w:wordWrap/>
      <w:autoSpaceDE/>
      <w:autoSpaceDN/>
      <w:spacing w:before="200"/>
      <w:jc w:val="left"/>
      <w:outlineLvl w:val="3"/>
    </w:pPr>
    <w:rPr>
      <w:rFonts w:asciiTheme="majorHAnsi" w:eastAsia="연세소제목체" w:hAnsiTheme="majorHAnsi" w:cstheme="majorBidi"/>
      <w:b/>
      <w:bCs/>
      <w:i/>
      <w:iCs/>
      <w:color w:val="FFC000" w:themeColor="accent4"/>
      <w:kern w:val="0"/>
      <w:sz w:val="22"/>
    </w:rPr>
  </w:style>
  <w:style w:type="paragraph" w:styleId="5">
    <w:name w:val="heading 5"/>
    <w:basedOn w:val="a"/>
    <w:next w:val="a0"/>
    <w:link w:val="5Char"/>
    <w:uiPriority w:val="9"/>
    <w:semiHidden/>
    <w:unhideWhenUsed/>
    <w:qFormat/>
    <w:rsid w:val="004413CE"/>
    <w:pPr>
      <w:keepNext/>
      <w:keepLines/>
      <w:widowControl/>
      <w:numPr>
        <w:ilvl w:val="4"/>
        <w:numId w:val="19"/>
      </w:numPr>
      <w:wordWrap/>
      <w:autoSpaceDE/>
      <w:autoSpaceDN/>
      <w:spacing w:before="200"/>
      <w:jc w:val="left"/>
      <w:outlineLvl w:val="4"/>
    </w:pPr>
    <w:rPr>
      <w:rFonts w:asciiTheme="majorHAnsi" w:eastAsia="연세소제목체" w:hAnsiTheme="majorHAnsi" w:cstheme="majorBidi"/>
      <w:color w:val="1F3864" w:themeColor="accent5" w:themeShade="80"/>
      <w:kern w:val="0"/>
      <w:sz w:val="22"/>
    </w:rPr>
  </w:style>
  <w:style w:type="paragraph" w:styleId="6">
    <w:name w:val="heading 6"/>
    <w:basedOn w:val="a"/>
    <w:next w:val="a0"/>
    <w:link w:val="6Char"/>
    <w:uiPriority w:val="9"/>
    <w:semiHidden/>
    <w:unhideWhenUsed/>
    <w:qFormat/>
    <w:rsid w:val="004413CE"/>
    <w:pPr>
      <w:keepNext/>
      <w:keepLines/>
      <w:widowControl/>
      <w:numPr>
        <w:ilvl w:val="5"/>
        <w:numId w:val="19"/>
      </w:numPr>
      <w:wordWrap/>
      <w:autoSpaceDE/>
      <w:autoSpaceDN/>
      <w:spacing w:before="200"/>
      <w:jc w:val="left"/>
      <w:outlineLvl w:val="5"/>
    </w:pPr>
    <w:rPr>
      <w:rFonts w:asciiTheme="majorHAnsi" w:eastAsia="연세소제목체" w:hAnsiTheme="majorHAnsi" w:cstheme="majorBidi"/>
      <w:i/>
      <w:iCs/>
      <w:color w:val="385623" w:themeColor="accent6" w:themeShade="80"/>
      <w:kern w:val="0"/>
      <w:sz w:val="22"/>
    </w:rPr>
  </w:style>
  <w:style w:type="paragraph" w:styleId="7">
    <w:name w:val="heading 7"/>
    <w:basedOn w:val="a"/>
    <w:next w:val="a0"/>
    <w:link w:val="7Char"/>
    <w:uiPriority w:val="9"/>
    <w:semiHidden/>
    <w:unhideWhenUsed/>
    <w:qFormat/>
    <w:rsid w:val="004413CE"/>
    <w:pPr>
      <w:keepNext/>
      <w:keepLines/>
      <w:widowControl/>
      <w:numPr>
        <w:ilvl w:val="6"/>
        <w:numId w:val="19"/>
      </w:numPr>
      <w:wordWrap/>
      <w:autoSpaceDE/>
      <w:autoSpaceDN/>
      <w:spacing w:before="200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paragraph" w:styleId="8">
    <w:name w:val="heading 8"/>
    <w:basedOn w:val="a"/>
    <w:next w:val="a0"/>
    <w:link w:val="8Char"/>
    <w:uiPriority w:val="9"/>
    <w:semiHidden/>
    <w:unhideWhenUsed/>
    <w:qFormat/>
    <w:rsid w:val="004413CE"/>
    <w:pPr>
      <w:keepNext/>
      <w:keepLines/>
      <w:widowControl/>
      <w:numPr>
        <w:ilvl w:val="7"/>
        <w:numId w:val="19"/>
      </w:numPr>
      <w:wordWrap/>
      <w:autoSpaceDE/>
      <w:autoSpaceDN/>
      <w:spacing w:before="200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Cs w:val="20"/>
    </w:rPr>
  </w:style>
  <w:style w:type="paragraph" w:styleId="9">
    <w:name w:val="heading 9"/>
    <w:basedOn w:val="a"/>
    <w:next w:val="a0"/>
    <w:link w:val="9Char"/>
    <w:uiPriority w:val="9"/>
    <w:semiHidden/>
    <w:unhideWhenUsed/>
    <w:qFormat/>
    <w:rsid w:val="004413CE"/>
    <w:pPr>
      <w:keepNext/>
      <w:keepLines/>
      <w:widowControl/>
      <w:numPr>
        <w:ilvl w:val="8"/>
        <w:numId w:val="1"/>
      </w:numPr>
      <w:wordWrap/>
      <w:autoSpaceDE/>
      <w:autoSpaceDN/>
      <w:spacing w:before="200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link w:val="Char"/>
    <w:rsid w:val="00323B2E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1"/>
    <w:link w:val="1"/>
    <w:uiPriority w:val="9"/>
    <w:rsid w:val="004413CE"/>
    <w:rPr>
      <w:rFonts w:ascii="맑은 고딕" w:eastAsia="연세소제목체" w:hAnsi="맑은 고딕" w:cs="맑은 고딕"/>
      <w:b/>
      <w:bCs/>
      <w:smallCaps/>
      <w:color w:val="5B9BD5" w:themeColor="accent1"/>
      <w:kern w:val="0"/>
      <w:sz w:val="36"/>
      <w:szCs w:val="36"/>
    </w:rPr>
  </w:style>
  <w:style w:type="character" w:customStyle="1" w:styleId="2Char">
    <w:name w:val="제목 2 Char"/>
    <w:basedOn w:val="a1"/>
    <w:link w:val="2"/>
    <w:uiPriority w:val="9"/>
    <w:rsid w:val="004413CE"/>
    <w:rPr>
      <w:rFonts w:ascii="맑은 고딕" w:eastAsia="연세소제목체" w:hAnsi="맑은 고딕" w:cs="맑은 고딕"/>
      <w:b/>
      <w:bCs/>
      <w:smallCaps/>
      <w:color w:val="ED7D31" w:themeColor="accent2"/>
      <w:kern w:val="0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F14563"/>
    <w:rPr>
      <w:rFonts w:asciiTheme="majorHAnsi" w:eastAsia="연세소제목체" w:hAnsiTheme="majorHAnsi" w:cstheme="majorBidi"/>
      <w:b/>
      <w:bCs/>
      <w:color w:val="7030A0"/>
      <w:kern w:val="0"/>
      <w:sz w:val="22"/>
    </w:rPr>
  </w:style>
  <w:style w:type="character" w:customStyle="1" w:styleId="4Char">
    <w:name w:val="제목 4 Char"/>
    <w:basedOn w:val="a1"/>
    <w:link w:val="4"/>
    <w:uiPriority w:val="9"/>
    <w:semiHidden/>
    <w:rsid w:val="004413CE"/>
    <w:rPr>
      <w:rFonts w:asciiTheme="majorHAnsi" w:eastAsia="연세소제목체" w:hAnsiTheme="majorHAnsi" w:cstheme="majorBidi"/>
      <w:b/>
      <w:bCs/>
      <w:i/>
      <w:iCs/>
      <w:color w:val="FFC000" w:themeColor="accent4"/>
      <w:kern w:val="0"/>
      <w:sz w:val="22"/>
    </w:rPr>
  </w:style>
  <w:style w:type="character" w:customStyle="1" w:styleId="5Char">
    <w:name w:val="제목 5 Char"/>
    <w:basedOn w:val="a1"/>
    <w:link w:val="5"/>
    <w:uiPriority w:val="9"/>
    <w:semiHidden/>
    <w:rsid w:val="004413CE"/>
    <w:rPr>
      <w:rFonts w:asciiTheme="majorHAnsi" w:eastAsia="연세소제목체" w:hAnsiTheme="majorHAnsi" w:cstheme="majorBidi"/>
      <w:color w:val="1F3864" w:themeColor="accent5" w:themeShade="80"/>
      <w:kern w:val="0"/>
      <w:sz w:val="22"/>
    </w:rPr>
  </w:style>
  <w:style w:type="character" w:customStyle="1" w:styleId="6Char">
    <w:name w:val="제목 6 Char"/>
    <w:basedOn w:val="a1"/>
    <w:link w:val="6"/>
    <w:uiPriority w:val="9"/>
    <w:semiHidden/>
    <w:rsid w:val="004413CE"/>
    <w:rPr>
      <w:rFonts w:asciiTheme="majorHAnsi" w:eastAsia="연세소제목체" w:hAnsiTheme="majorHAnsi" w:cstheme="majorBidi"/>
      <w:i/>
      <w:iCs/>
      <w:color w:val="385623" w:themeColor="accent6" w:themeShade="80"/>
      <w:kern w:val="0"/>
      <w:sz w:val="22"/>
    </w:rPr>
  </w:style>
  <w:style w:type="character" w:customStyle="1" w:styleId="7Char">
    <w:name w:val="제목 7 Char"/>
    <w:basedOn w:val="a1"/>
    <w:link w:val="7"/>
    <w:uiPriority w:val="9"/>
    <w:semiHidden/>
    <w:rsid w:val="004413CE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Char">
    <w:name w:val="제목 8 Char"/>
    <w:basedOn w:val="a1"/>
    <w:link w:val="8"/>
    <w:uiPriority w:val="9"/>
    <w:semiHidden/>
    <w:rsid w:val="004413CE"/>
    <w:rPr>
      <w:rFonts w:asciiTheme="majorHAnsi" w:eastAsiaTheme="majorEastAsia" w:hAnsiTheme="majorHAnsi" w:cstheme="majorBidi"/>
      <w:color w:val="404040" w:themeColor="text1" w:themeTint="BF"/>
      <w:kern w:val="0"/>
      <w:szCs w:val="20"/>
    </w:rPr>
  </w:style>
  <w:style w:type="character" w:customStyle="1" w:styleId="9Char">
    <w:name w:val="제목 9 Char"/>
    <w:basedOn w:val="a1"/>
    <w:link w:val="9"/>
    <w:uiPriority w:val="9"/>
    <w:semiHidden/>
    <w:rsid w:val="004413CE"/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</w:rPr>
  </w:style>
  <w:style w:type="paragraph" w:styleId="a0">
    <w:name w:val="Body Text"/>
    <w:basedOn w:val="a"/>
    <w:link w:val="Char0"/>
    <w:uiPriority w:val="99"/>
    <w:unhideWhenUsed/>
    <w:rsid w:val="00513C27"/>
    <w:pPr>
      <w:spacing w:after="180"/>
    </w:pPr>
  </w:style>
  <w:style w:type="character" w:customStyle="1" w:styleId="Char0">
    <w:name w:val="본문 Char"/>
    <w:basedOn w:val="a1"/>
    <w:link w:val="a0"/>
    <w:uiPriority w:val="99"/>
    <w:rsid w:val="00513C27"/>
  </w:style>
  <w:style w:type="paragraph" w:customStyle="1" w:styleId="a5">
    <w:name w:val="소스 코드 스타일"/>
    <w:basedOn w:val="a4"/>
    <w:link w:val="Char1"/>
    <w:autoRedefine/>
    <w:qFormat/>
    <w:rsid w:val="00F3536C"/>
    <w:pPr>
      <w:shd w:val="clear" w:color="auto" w:fill="BDD6EE" w:themeFill="accent1" w:themeFillTint="66"/>
      <w:spacing w:after="0" w:line="240" w:lineRule="auto"/>
      <w:ind w:left="210" w:hanging="210"/>
    </w:pPr>
    <w:rPr>
      <w:rFonts w:ascii="Consolas" w:eastAsiaTheme="minorEastAsia" w:hAnsi="Consolas"/>
      <w:b/>
      <w:bCs/>
      <w:color w:val="000000" w:themeColor="text1"/>
      <w:sz w:val="18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Char">
    <w:name w:val="바탕글 Char"/>
    <w:basedOn w:val="a1"/>
    <w:link w:val="a4"/>
    <w:rsid w:val="00513C27"/>
    <w:rPr>
      <w:rFonts w:ascii="굴림" w:eastAsia="굴림" w:hAnsi="굴림" w:cs="굴림"/>
      <w:color w:val="000000"/>
      <w:kern w:val="0"/>
      <w:szCs w:val="20"/>
    </w:rPr>
  </w:style>
  <w:style w:type="character" w:customStyle="1" w:styleId="Char1">
    <w:name w:val="소스 코드 스타일 Char"/>
    <w:basedOn w:val="Char"/>
    <w:link w:val="a5"/>
    <w:rsid w:val="00F3536C"/>
    <w:rPr>
      <w:rFonts w:ascii="Consolas" w:eastAsia="굴림" w:hAnsi="Consolas" w:cs="굴림"/>
      <w:b/>
      <w:bCs/>
      <w:color w:val="000000" w:themeColor="text1"/>
      <w:kern w:val="0"/>
      <w:sz w:val="18"/>
      <w:szCs w:val="24"/>
      <w:shd w:val="clear" w:color="auto" w:fill="BDD6EE" w:themeFill="accent1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a6">
    <w:name w:val="header"/>
    <w:basedOn w:val="a"/>
    <w:link w:val="Char2"/>
    <w:uiPriority w:val="99"/>
    <w:unhideWhenUsed/>
    <w:rsid w:val="00627BE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1"/>
    <w:link w:val="a6"/>
    <w:uiPriority w:val="99"/>
    <w:rsid w:val="00627BEC"/>
  </w:style>
  <w:style w:type="paragraph" w:styleId="a7">
    <w:name w:val="footer"/>
    <w:basedOn w:val="a"/>
    <w:link w:val="Char3"/>
    <w:uiPriority w:val="99"/>
    <w:unhideWhenUsed/>
    <w:rsid w:val="00627BE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1"/>
    <w:link w:val="a7"/>
    <w:uiPriority w:val="99"/>
    <w:rsid w:val="00627BEC"/>
  </w:style>
  <w:style w:type="paragraph" w:styleId="a8">
    <w:name w:val="No Spacing"/>
    <w:uiPriority w:val="1"/>
    <w:qFormat/>
    <w:rsid w:val="003B5AA8"/>
    <w:pPr>
      <w:widowControl w:val="0"/>
      <w:wordWrap w:val="0"/>
      <w:autoSpaceDE w:val="0"/>
      <w:autoSpaceDN w:val="0"/>
    </w:pPr>
  </w:style>
  <w:style w:type="paragraph" w:styleId="a9">
    <w:name w:val="Normal (Web)"/>
    <w:basedOn w:val="a"/>
    <w:uiPriority w:val="99"/>
    <w:semiHidden/>
    <w:unhideWhenUsed/>
    <w:rsid w:val="0084535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1"/>
    <w:rsid w:val="0084535A"/>
  </w:style>
  <w:style w:type="character" w:styleId="aa">
    <w:name w:val="Hyperlink"/>
    <w:basedOn w:val="a1"/>
    <w:uiPriority w:val="99"/>
    <w:unhideWhenUsed/>
    <w:rsid w:val="00A14B7A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C35E36"/>
    <w:rPr>
      <w:color w:val="954F72" w:themeColor="followedHyperlink"/>
      <w:u w:val="single"/>
    </w:rPr>
  </w:style>
  <w:style w:type="paragraph" w:styleId="ac">
    <w:name w:val="List Paragraph"/>
    <w:basedOn w:val="a"/>
    <w:uiPriority w:val="34"/>
    <w:qFormat/>
    <w:rsid w:val="00380401"/>
    <w:pPr>
      <w:ind w:leftChars="400" w:left="800"/>
    </w:pPr>
  </w:style>
  <w:style w:type="table" w:styleId="ad">
    <w:name w:val="Table Grid"/>
    <w:basedOn w:val="a2"/>
    <w:uiPriority w:val="39"/>
    <w:rsid w:val="00025F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jun\Desktop\ms%20&#50892;&#46300;%20&#48372;&#44256;&#49436;%20&#49436;&#49885;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ms 워드 보고서 서식.dotx</Template>
  <TotalTime>3107</TotalTime>
  <Pages>37</Pages>
  <Words>5444</Words>
  <Characters>31033</Characters>
  <Application>Microsoft Office Word</Application>
  <DocSecurity>0</DocSecurity>
  <Lines>258</Lines>
  <Paragraphs>72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yujun</dc:creator>
  <cp:keywords/>
  <dc:description/>
  <cp:lastModifiedBy>김유준</cp:lastModifiedBy>
  <cp:revision>339</cp:revision>
  <dcterms:created xsi:type="dcterms:W3CDTF">2016-12-06T07:56:00Z</dcterms:created>
  <dcterms:modified xsi:type="dcterms:W3CDTF">2016-12-09T12:16:00Z</dcterms:modified>
</cp:coreProperties>
</file>